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3958" w:rsidRPr="00A73958" w:rsidRDefault="00A73958" w:rsidP="00A73958">
      <w:pPr>
        <w:spacing w:line="360" w:lineRule="auto"/>
        <w:jc w:val="left"/>
        <w:rPr>
          <w:b/>
          <w:szCs w:val="24"/>
        </w:rPr>
      </w:pPr>
      <w:bookmarkStart w:id="0" w:name="_GoBack"/>
      <w:proofErr w:type="gramStart"/>
      <w:r w:rsidRPr="00A73958">
        <w:rPr>
          <w:b/>
          <w:szCs w:val="24"/>
        </w:rPr>
        <w:t>Nr.:</w:t>
      </w:r>
      <w:proofErr w:type="gramEnd"/>
      <w:r w:rsidRPr="00A73958">
        <w:rPr>
          <w:b/>
          <w:szCs w:val="24"/>
        </w:rPr>
        <w:t xml:space="preserve"> 139/30.12.2016</w:t>
      </w:r>
    </w:p>
    <w:bookmarkEnd w:id="0"/>
    <w:p w:rsidR="005619C1" w:rsidRDefault="005619C1" w:rsidP="008F5EB9">
      <w:pPr>
        <w:spacing w:line="360" w:lineRule="auto"/>
        <w:jc w:val="center"/>
        <w:rPr>
          <w:b/>
          <w:sz w:val="40"/>
          <w:szCs w:val="24"/>
        </w:rPr>
      </w:pPr>
      <w:r w:rsidRPr="006921F0">
        <w:rPr>
          <w:b/>
          <w:sz w:val="40"/>
          <w:szCs w:val="24"/>
        </w:rPr>
        <w:t xml:space="preserve">Raport </w:t>
      </w:r>
      <w:r>
        <w:rPr>
          <w:b/>
          <w:sz w:val="40"/>
          <w:szCs w:val="24"/>
        </w:rPr>
        <w:t xml:space="preserve">stiintific </w:t>
      </w:r>
    </w:p>
    <w:p w:rsidR="005619C1" w:rsidRDefault="005619C1" w:rsidP="008F5EB9">
      <w:pPr>
        <w:spacing w:line="360" w:lineRule="auto"/>
        <w:jc w:val="center"/>
        <w:rPr>
          <w:b/>
          <w:sz w:val="28"/>
          <w:szCs w:val="24"/>
        </w:rPr>
      </w:pPr>
      <w:proofErr w:type="gramStart"/>
      <w:r w:rsidRPr="008B141A">
        <w:rPr>
          <w:b/>
          <w:sz w:val="28"/>
          <w:szCs w:val="24"/>
        </w:rPr>
        <w:t>de</w:t>
      </w:r>
      <w:proofErr w:type="gramEnd"/>
      <w:r w:rsidRPr="008B141A">
        <w:rPr>
          <w:b/>
          <w:sz w:val="28"/>
          <w:szCs w:val="24"/>
        </w:rPr>
        <w:t xml:space="preserve"> cercetare-dezvoltare in cadrul Cloudifier SRL</w:t>
      </w:r>
    </w:p>
    <w:p w:rsidR="005619C1" w:rsidRPr="008B141A" w:rsidRDefault="005619C1" w:rsidP="008F5EB9">
      <w:pPr>
        <w:spacing w:line="360" w:lineRule="auto"/>
        <w:jc w:val="center"/>
        <w:rPr>
          <w:b/>
          <w:sz w:val="28"/>
          <w:szCs w:val="24"/>
        </w:rPr>
      </w:pPr>
    </w:p>
    <w:p w:rsidR="005619C1" w:rsidRDefault="005619C1" w:rsidP="008F5EB9">
      <w:pPr>
        <w:spacing w:line="360" w:lineRule="auto"/>
      </w:pPr>
    </w:p>
    <w:p w:rsidR="005619C1" w:rsidRDefault="005619C1" w:rsidP="008F5EB9">
      <w:pPr>
        <w:spacing w:line="360" w:lineRule="auto"/>
      </w:pPr>
    </w:p>
    <w:tbl>
      <w:tblPr>
        <w:tblStyle w:val="Heading5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6390"/>
      </w:tblGrid>
      <w:tr w:rsidR="005619C1" w:rsidRPr="006921F0" w:rsidTr="002E3D18">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Nume proiect</w:t>
            </w:r>
          </w:p>
        </w:tc>
        <w:tc>
          <w:tcPr>
            <w:tcW w:w="6390" w:type="dxa"/>
            <w:vAlign w:val="center"/>
          </w:tcPr>
          <w:p w:rsidR="005619C1" w:rsidRPr="006921F0" w:rsidRDefault="005619C1" w:rsidP="008F5EB9">
            <w:pPr>
              <w:spacing w:line="360" w:lineRule="auto"/>
              <w:jc w:val="left"/>
              <w:rPr>
                <w:szCs w:val="24"/>
              </w:rPr>
            </w:pPr>
            <w:r w:rsidRPr="006921F0">
              <w:rPr>
                <w:szCs w:val="24"/>
              </w:rPr>
              <w:t>Platforma de migrare automatizată în cloud a aplicațiilor și sistemelor informatice clasice cloudifier.net</w:t>
            </w:r>
          </w:p>
        </w:tc>
      </w:tr>
      <w:tr w:rsidR="005619C1" w:rsidRPr="006921F0" w:rsidTr="002E3D18">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Beneficiar</w:t>
            </w:r>
          </w:p>
        </w:tc>
        <w:tc>
          <w:tcPr>
            <w:tcW w:w="6390" w:type="dxa"/>
            <w:vAlign w:val="center"/>
          </w:tcPr>
          <w:p w:rsidR="005619C1" w:rsidRPr="006921F0" w:rsidRDefault="005619C1" w:rsidP="008F5EB9">
            <w:pPr>
              <w:spacing w:line="360" w:lineRule="auto"/>
              <w:jc w:val="left"/>
              <w:rPr>
                <w:szCs w:val="24"/>
              </w:rPr>
            </w:pPr>
            <w:r>
              <w:rPr>
                <w:szCs w:val="24"/>
              </w:rPr>
              <w:t>CLOUDIFIER SRL</w:t>
            </w:r>
          </w:p>
        </w:tc>
      </w:tr>
      <w:tr w:rsidR="005619C1" w:rsidRPr="006921F0" w:rsidTr="002E3D18">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Cod MySMIS</w:t>
            </w:r>
          </w:p>
        </w:tc>
        <w:tc>
          <w:tcPr>
            <w:tcW w:w="6390" w:type="dxa"/>
            <w:vAlign w:val="center"/>
          </w:tcPr>
          <w:p w:rsidR="005619C1" w:rsidRPr="006921F0" w:rsidRDefault="005619C1" w:rsidP="008F5EB9">
            <w:pPr>
              <w:spacing w:line="360" w:lineRule="auto"/>
              <w:jc w:val="left"/>
              <w:rPr>
                <w:szCs w:val="24"/>
              </w:rPr>
            </w:pPr>
            <w:r w:rsidRPr="006921F0">
              <w:rPr>
                <w:szCs w:val="24"/>
              </w:rPr>
              <w:t>104349</w:t>
            </w:r>
          </w:p>
        </w:tc>
      </w:tr>
      <w:tr w:rsidR="005619C1" w:rsidRPr="006921F0" w:rsidTr="002E3D18">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Nr. iregistrare</w:t>
            </w:r>
          </w:p>
        </w:tc>
        <w:tc>
          <w:tcPr>
            <w:tcW w:w="6390" w:type="dxa"/>
            <w:vAlign w:val="center"/>
          </w:tcPr>
          <w:p w:rsidR="005619C1" w:rsidRPr="006921F0" w:rsidRDefault="005619C1" w:rsidP="008F5EB9">
            <w:pPr>
              <w:spacing w:line="360" w:lineRule="auto"/>
              <w:jc w:val="left"/>
              <w:rPr>
                <w:szCs w:val="24"/>
              </w:rPr>
            </w:pPr>
            <w:r w:rsidRPr="006921F0">
              <w:rPr>
                <w:szCs w:val="24"/>
              </w:rPr>
              <w:t>P_38_543</w:t>
            </w:r>
          </w:p>
        </w:tc>
      </w:tr>
      <w:tr w:rsidR="005619C1" w:rsidRPr="006921F0" w:rsidTr="002E3D18">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Director Proiect</w:t>
            </w:r>
          </w:p>
        </w:tc>
        <w:tc>
          <w:tcPr>
            <w:tcW w:w="6390" w:type="dxa"/>
            <w:vAlign w:val="center"/>
          </w:tcPr>
          <w:p w:rsidR="005619C1" w:rsidRPr="006921F0" w:rsidRDefault="005619C1" w:rsidP="008F5EB9">
            <w:pPr>
              <w:spacing w:line="360" w:lineRule="auto"/>
              <w:jc w:val="left"/>
              <w:rPr>
                <w:szCs w:val="24"/>
              </w:rPr>
            </w:pPr>
            <w:r>
              <w:rPr>
                <w:szCs w:val="24"/>
              </w:rPr>
              <w:t>Andrei Ionut DAMIAN</w:t>
            </w:r>
          </w:p>
        </w:tc>
      </w:tr>
      <w:tr w:rsidR="005619C1" w:rsidRPr="006921F0" w:rsidTr="002E3D18">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Activitate conform planului de proiect</w:t>
            </w:r>
          </w:p>
        </w:tc>
        <w:tc>
          <w:tcPr>
            <w:tcW w:w="6390" w:type="dxa"/>
            <w:vAlign w:val="center"/>
          </w:tcPr>
          <w:p w:rsidR="005619C1" w:rsidRDefault="005619C1" w:rsidP="008F5EB9">
            <w:pPr>
              <w:spacing w:line="360" w:lineRule="auto"/>
              <w:jc w:val="left"/>
              <w:rPr>
                <w:szCs w:val="24"/>
              </w:rPr>
            </w:pPr>
            <w:r w:rsidRPr="000D1BAA">
              <w:rPr>
                <w:szCs w:val="24"/>
              </w:rPr>
              <w:t xml:space="preserve">1. Activităţi de cercetare-dezvoltare (cercetare industrială şi/sau dezvoltare experimentală)  </w:t>
            </w:r>
            <w:r>
              <w:rPr>
                <w:szCs w:val="24"/>
              </w:rPr>
              <w:t xml:space="preserve">- </w:t>
            </w:r>
            <w:r w:rsidRPr="00CD50C8">
              <w:rPr>
                <w:noProof/>
                <w:lang w:val="ro-RO"/>
              </w:rPr>
              <w:t xml:space="preserve">1.1 </w:t>
            </w:r>
            <w:r w:rsidRPr="00CD50C8">
              <w:rPr>
                <w:color w:val="000000"/>
              </w:rPr>
              <w:t>State-of-the-art</w:t>
            </w:r>
          </w:p>
          <w:p w:rsidR="005619C1" w:rsidRPr="006921F0" w:rsidRDefault="005619C1" w:rsidP="008F5EB9">
            <w:pPr>
              <w:spacing w:line="360" w:lineRule="auto"/>
              <w:jc w:val="left"/>
              <w:rPr>
                <w:szCs w:val="24"/>
              </w:rPr>
            </w:pPr>
          </w:p>
        </w:tc>
      </w:tr>
      <w:tr w:rsidR="005619C1" w:rsidRPr="006921F0" w:rsidTr="002E3D18">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Pr>
                <w:b/>
                <w:szCs w:val="24"/>
              </w:rPr>
              <w:t>Echipa de cercetare-dezvoltare</w:t>
            </w:r>
          </w:p>
        </w:tc>
        <w:tc>
          <w:tcPr>
            <w:tcW w:w="6390" w:type="dxa"/>
            <w:vAlign w:val="center"/>
          </w:tcPr>
          <w:p w:rsidR="005619C1" w:rsidRDefault="005619C1" w:rsidP="008F5EB9">
            <w:pPr>
              <w:spacing w:line="360" w:lineRule="auto"/>
              <w:jc w:val="left"/>
              <w:rPr>
                <w:szCs w:val="24"/>
              </w:rPr>
            </w:pPr>
            <w:r>
              <w:rPr>
                <w:szCs w:val="24"/>
              </w:rPr>
              <w:t>Andrei Ionut DAMIAN</w:t>
            </w:r>
          </w:p>
          <w:p w:rsidR="005619C1" w:rsidRDefault="005619C1" w:rsidP="008F5EB9">
            <w:pPr>
              <w:spacing w:line="360" w:lineRule="auto"/>
              <w:jc w:val="left"/>
              <w:rPr>
                <w:szCs w:val="24"/>
              </w:rPr>
            </w:pPr>
            <w:r>
              <w:rPr>
                <w:szCs w:val="24"/>
              </w:rPr>
              <w:t>Octavian BULIE</w:t>
            </w:r>
          </w:p>
        </w:tc>
      </w:tr>
      <w:tr w:rsidR="005619C1" w:rsidRPr="006921F0" w:rsidTr="002E3D18">
        <w:trPr>
          <w:trHeight w:val="530"/>
        </w:trPr>
        <w:tc>
          <w:tcPr>
            <w:tcW w:w="2245" w:type="dxa"/>
            <w:shd w:val="clear" w:color="auto" w:fill="FFFFFF" w:themeFill="background1"/>
            <w:vAlign w:val="center"/>
          </w:tcPr>
          <w:p w:rsidR="005619C1" w:rsidRDefault="005619C1" w:rsidP="00B82669">
            <w:pPr>
              <w:spacing w:line="360" w:lineRule="auto"/>
              <w:jc w:val="left"/>
              <w:rPr>
                <w:b/>
                <w:szCs w:val="24"/>
              </w:rPr>
            </w:pPr>
            <w:r>
              <w:rPr>
                <w:b/>
                <w:szCs w:val="24"/>
              </w:rPr>
              <w:t>Livrabil</w:t>
            </w:r>
          </w:p>
        </w:tc>
        <w:tc>
          <w:tcPr>
            <w:tcW w:w="6390" w:type="dxa"/>
            <w:vAlign w:val="center"/>
          </w:tcPr>
          <w:p w:rsidR="005619C1" w:rsidRDefault="005619C1" w:rsidP="008F5EB9">
            <w:pPr>
              <w:spacing w:line="360" w:lineRule="auto"/>
              <w:jc w:val="left"/>
              <w:rPr>
                <w:szCs w:val="24"/>
              </w:rPr>
            </w:pPr>
            <w:r>
              <w:rPr>
                <w:szCs w:val="24"/>
              </w:rPr>
              <w:t>Raport State-of-the-Art</w:t>
            </w:r>
            <w:r w:rsidR="00B82669">
              <w:rPr>
                <w:szCs w:val="24"/>
              </w:rPr>
              <w:t xml:space="preserve"> /</w:t>
            </w:r>
            <w:r w:rsidR="00C50928">
              <w:rPr>
                <w:szCs w:val="24"/>
              </w:rPr>
              <w:t xml:space="preserve"> </w:t>
            </w:r>
            <w:r w:rsidR="002E3D18">
              <w:rPr>
                <w:szCs w:val="24"/>
              </w:rPr>
              <w:fldChar w:fldCharType="begin"/>
            </w:r>
            <w:r w:rsidR="002E3D18">
              <w:rPr>
                <w:szCs w:val="24"/>
              </w:rPr>
              <w:instrText xml:space="preserve"> NUMPAGES   \* MERGEFORMAT </w:instrText>
            </w:r>
            <w:r w:rsidR="002E3D18">
              <w:rPr>
                <w:szCs w:val="24"/>
              </w:rPr>
              <w:fldChar w:fldCharType="separate"/>
            </w:r>
            <w:r w:rsidR="00DC734A">
              <w:rPr>
                <w:noProof/>
                <w:szCs w:val="24"/>
              </w:rPr>
              <w:t>74</w:t>
            </w:r>
            <w:r w:rsidR="002E3D18">
              <w:rPr>
                <w:szCs w:val="24"/>
              </w:rPr>
              <w:fldChar w:fldCharType="end"/>
            </w:r>
            <w:r w:rsidR="00B82669">
              <w:rPr>
                <w:szCs w:val="24"/>
              </w:rPr>
              <w:t xml:space="preserve"> pag</w:t>
            </w:r>
          </w:p>
        </w:tc>
      </w:tr>
    </w:tbl>
    <w:p w:rsidR="005619C1" w:rsidRDefault="005619C1" w:rsidP="008F5EB9">
      <w:pPr>
        <w:spacing w:after="160" w:line="360" w:lineRule="auto"/>
        <w:jc w:val="left"/>
      </w:pPr>
    </w:p>
    <w:p w:rsidR="005619C1" w:rsidRDefault="005619C1" w:rsidP="008F5EB9">
      <w:pPr>
        <w:spacing w:after="160" w:line="360" w:lineRule="auto"/>
        <w:jc w:val="left"/>
      </w:pPr>
      <w:r>
        <w:br w:type="page"/>
      </w:r>
    </w:p>
    <w:sdt>
      <w:sdtPr>
        <w:rPr>
          <w:rFonts w:ascii="Times New Roman" w:eastAsia="Times New Roman" w:hAnsi="Times New Roman" w:cs="Times New Roman"/>
          <w:color w:val="auto"/>
          <w:sz w:val="24"/>
          <w:szCs w:val="20"/>
          <w:lang w:val="en-GB"/>
        </w:rPr>
        <w:id w:val="-1299917963"/>
        <w:docPartObj>
          <w:docPartGallery w:val="Table of Contents"/>
          <w:docPartUnique/>
        </w:docPartObj>
      </w:sdtPr>
      <w:sdtEndPr>
        <w:rPr>
          <w:b/>
          <w:bCs/>
          <w:noProof/>
        </w:rPr>
      </w:sdtEndPr>
      <w:sdtContent>
        <w:p w:rsidR="005619C1" w:rsidRDefault="005619C1" w:rsidP="008F5EB9">
          <w:pPr>
            <w:pStyle w:val="TOCHeading"/>
            <w:spacing w:line="360" w:lineRule="auto"/>
          </w:pPr>
          <w:r>
            <w:t>Contents</w:t>
          </w:r>
        </w:p>
        <w:p w:rsidR="00D97897" w:rsidRDefault="005619C1">
          <w:pPr>
            <w:pStyle w:val="TOC1"/>
            <w:tabs>
              <w:tab w:val="left" w:pos="480"/>
              <w:tab w:val="right" w:leader="dot" w:pos="9016"/>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70948471" w:history="1">
            <w:r w:rsidR="00D97897" w:rsidRPr="00986792">
              <w:rPr>
                <w:rStyle w:val="Hyperlink"/>
                <w:noProof/>
              </w:rPr>
              <w:t>1</w:t>
            </w:r>
            <w:r w:rsidR="00D97897">
              <w:rPr>
                <w:rFonts w:asciiTheme="minorHAnsi" w:eastAsiaTheme="minorEastAsia" w:hAnsiTheme="minorHAnsi" w:cstheme="minorBidi"/>
                <w:noProof/>
                <w:sz w:val="22"/>
                <w:szCs w:val="22"/>
                <w:lang w:val="en-US"/>
              </w:rPr>
              <w:tab/>
            </w:r>
            <w:r w:rsidR="00D97897" w:rsidRPr="00986792">
              <w:rPr>
                <w:rStyle w:val="Hyperlink"/>
                <w:noProof/>
              </w:rPr>
              <w:t>Abstract</w:t>
            </w:r>
            <w:r w:rsidR="00D97897">
              <w:rPr>
                <w:noProof/>
                <w:webHidden/>
              </w:rPr>
              <w:tab/>
            </w:r>
            <w:r w:rsidR="00D97897">
              <w:rPr>
                <w:noProof/>
                <w:webHidden/>
              </w:rPr>
              <w:fldChar w:fldCharType="begin"/>
            </w:r>
            <w:r w:rsidR="00D97897">
              <w:rPr>
                <w:noProof/>
                <w:webHidden/>
              </w:rPr>
              <w:instrText xml:space="preserve"> PAGEREF _Toc470948471 \h </w:instrText>
            </w:r>
            <w:r w:rsidR="00D97897">
              <w:rPr>
                <w:noProof/>
                <w:webHidden/>
              </w:rPr>
            </w:r>
            <w:r w:rsidR="00D97897">
              <w:rPr>
                <w:noProof/>
                <w:webHidden/>
              </w:rPr>
              <w:fldChar w:fldCharType="separate"/>
            </w:r>
            <w:r w:rsidR="00DC734A">
              <w:rPr>
                <w:noProof/>
                <w:webHidden/>
              </w:rPr>
              <w:t>3</w:t>
            </w:r>
            <w:r w:rsidR="00D97897">
              <w:rPr>
                <w:noProof/>
                <w:webHidden/>
              </w:rPr>
              <w:fldChar w:fldCharType="end"/>
            </w:r>
          </w:hyperlink>
        </w:p>
        <w:p w:rsidR="00D97897" w:rsidRDefault="00D97897">
          <w:pPr>
            <w:pStyle w:val="TOC1"/>
            <w:tabs>
              <w:tab w:val="left" w:pos="480"/>
              <w:tab w:val="right" w:leader="dot" w:pos="9016"/>
            </w:tabs>
            <w:rPr>
              <w:rFonts w:asciiTheme="minorHAnsi" w:eastAsiaTheme="minorEastAsia" w:hAnsiTheme="minorHAnsi" w:cstheme="minorBidi"/>
              <w:noProof/>
              <w:sz w:val="22"/>
              <w:szCs w:val="22"/>
              <w:lang w:val="en-US"/>
            </w:rPr>
          </w:pPr>
          <w:hyperlink w:anchor="_Toc470948472" w:history="1">
            <w:r w:rsidRPr="00986792">
              <w:rPr>
                <w:rStyle w:val="Hyperlink"/>
                <w:noProof/>
              </w:rPr>
              <w:t>2</w:t>
            </w:r>
            <w:r>
              <w:rPr>
                <w:rFonts w:asciiTheme="minorHAnsi" w:eastAsiaTheme="minorEastAsia" w:hAnsiTheme="minorHAnsi" w:cstheme="minorBidi"/>
                <w:noProof/>
                <w:sz w:val="22"/>
                <w:szCs w:val="22"/>
                <w:lang w:val="en-US"/>
              </w:rPr>
              <w:tab/>
            </w:r>
            <w:r w:rsidRPr="00986792">
              <w:rPr>
                <w:rStyle w:val="Hyperlink"/>
                <w:noProof/>
              </w:rPr>
              <w:t>Analiza contextului cercetarii</w:t>
            </w:r>
            <w:r>
              <w:rPr>
                <w:noProof/>
                <w:webHidden/>
              </w:rPr>
              <w:tab/>
            </w:r>
            <w:r>
              <w:rPr>
                <w:noProof/>
                <w:webHidden/>
              </w:rPr>
              <w:fldChar w:fldCharType="begin"/>
            </w:r>
            <w:r>
              <w:rPr>
                <w:noProof/>
                <w:webHidden/>
              </w:rPr>
              <w:instrText xml:space="preserve"> PAGEREF _Toc470948472 \h </w:instrText>
            </w:r>
            <w:r>
              <w:rPr>
                <w:noProof/>
                <w:webHidden/>
              </w:rPr>
            </w:r>
            <w:r>
              <w:rPr>
                <w:noProof/>
                <w:webHidden/>
              </w:rPr>
              <w:fldChar w:fldCharType="separate"/>
            </w:r>
            <w:r w:rsidR="00DC734A">
              <w:rPr>
                <w:noProof/>
                <w:webHidden/>
              </w:rPr>
              <w:t>4</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73" w:history="1">
            <w:r w:rsidRPr="00986792">
              <w:rPr>
                <w:rStyle w:val="Hyperlink"/>
                <w:noProof/>
              </w:rPr>
              <w:t>2.1</w:t>
            </w:r>
            <w:r>
              <w:rPr>
                <w:rFonts w:asciiTheme="minorHAnsi" w:eastAsiaTheme="minorEastAsia" w:hAnsiTheme="minorHAnsi" w:cstheme="minorBidi"/>
                <w:noProof/>
                <w:sz w:val="22"/>
                <w:szCs w:val="22"/>
                <w:lang w:val="en-US"/>
              </w:rPr>
              <w:tab/>
            </w:r>
            <w:r w:rsidRPr="00986792">
              <w:rPr>
                <w:rStyle w:val="Hyperlink"/>
                <w:noProof/>
              </w:rPr>
              <w:t>Acronime</w:t>
            </w:r>
            <w:r>
              <w:rPr>
                <w:noProof/>
                <w:webHidden/>
              </w:rPr>
              <w:tab/>
            </w:r>
            <w:r>
              <w:rPr>
                <w:noProof/>
                <w:webHidden/>
              </w:rPr>
              <w:fldChar w:fldCharType="begin"/>
            </w:r>
            <w:r>
              <w:rPr>
                <w:noProof/>
                <w:webHidden/>
              </w:rPr>
              <w:instrText xml:space="preserve"> PAGEREF _Toc470948473 \h </w:instrText>
            </w:r>
            <w:r>
              <w:rPr>
                <w:noProof/>
                <w:webHidden/>
              </w:rPr>
            </w:r>
            <w:r>
              <w:rPr>
                <w:noProof/>
                <w:webHidden/>
              </w:rPr>
              <w:fldChar w:fldCharType="separate"/>
            </w:r>
            <w:r w:rsidR="00DC734A">
              <w:rPr>
                <w:noProof/>
                <w:webHidden/>
              </w:rPr>
              <w:t>4</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74" w:history="1">
            <w:r w:rsidRPr="00986792">
              <w:rPr>
                <w:rStyle w:val="Hyperlink"/>
                <w:noProof/>
              </w:rPr>
              <w:t>2.2</w:t>
            </w:r>
            <w:r>
              <w:rPr>
                <w:rFonts w:asciiTheme="minorHAnsi" w:eastAsiaTheme="minorEastAsia" w:hAnsiTheme="minorHAnsi" w:cstheme="minorBidi"/>
                <w:noProof/>
                <w:sz w:val="22"/>
                <w:szCs w:val="22"/>
                <w:lang w:val="en-US"/>
              </w:rPr>
              <w:tab/>
            </w:r>
            <w:r w:rsidRPr="00986792">
              <w:rPr>
                <w:rStyle w:val="Hyperlink"/>
                <w:noProof/>
              </w:rPr>
              <w:t>Obiectivele proiectului</w:t>
            </w:r>
            <w:r>
              <w:rPr>
                <w:noProof/>
                <w:webHidden/>
              </w:rPr>
              <w:tab/>
            </w:r>
            <w:r>
              <w:rPr>
                <w:noProof/>
                <w:webHidden/>
              </w:rPr>
              <w:fldChar w:fldCharType="begin"/>
            </w:r>
            <w:r>
              <w:rPr>
                <w:noProof/>
                <w:webHidden/>
              </w:rPr>
              <w:instrText xml:space="preserve"> PAGEREF _Toc470948474 \h </w:instrText>
            </w:r>
            <w:r>
              <w:rPr>
                <w:noProof/>
                <w:webHidden/>
              </w:rPr>
            </w:r>
            <w:r>
              <w:rPr>
                <w:noProof/>
                <w:webHidden/>
              </w:rPr>
              <w:fldChar w:fldCharType="separate"/>
            </w:r>
            <w:r w:rsidR="00DC734A">
              <w:rPr>
                <w:noProof/>
                <w:webHidden/>
              </w:rPr>
              <w:t>5</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75" w:history="1">
            <w:r w:rsidRPr="00986792">
              <w:rPr>
                <w:rStyle w:val="Hyperlink"/>
                <w:noProof/>
              </w:rPr>
              <w:t>2.3</w:t>
            </w:r>
            <w:r>
              <w:rPr>
                <w:rFonts w:asciiTheme="minorHAnsi" w:eastAsiaTheme="minorEastAsia" w:hAnsiTheme="minorHAnsi" w:cstheme="minorBidi"/>
                <w:noProof/>
                <w:sz w:val="22"/>
                <w:szCs w:val="22"/>
                <w:lang w:val="en-US"/>
              </w:rPr>
              <w:tab/>
            </w:r>
            <w:r w:rsidRPr="00986792">
              <w:rPr>
                <w:rStyle w:val="Hyperlink"/>
                <w:noProof/>
              </w:rPr>
              <w:t>Contextul proiectului</w:t>
            </w:r>
            <w:r>
              <w:rPr>
                <w:noProof/>
                <w:webHidden/>
              </w:rPr>
              <w:tab/>
            </w:r>
            <w:r>
              <w:rPr>
                <w:noProof/>
                <w:webHidden/>
              </w:rPr>
              <w:fldChar w:fldCharType="begin"/>
            </w:r>
            <w:r>
              <w:rPr>
                <w:noProof/>
                <w:webHidden/>
              </w:rPr>
              <w:instrText xml:space="preserve"> PAGEREF _Toc470948475 \h </w:instrText>
            </w:r>
            <w:r>
              <w:rPr>
                <w:noProof/>
                <w:webHidden/>
              </w:rPr>
            </w:r>
            <w:r>
              <w:rPr>
                <w:noProof/>
                <w:webHidden/>
              </w:rPr>
              <w:fldChar w:fldCharType="separate"/>
            </w:r>
            <w:r w:rsidR="00DC734A">
              <w:rPr>
                <w:noProof/>
                <w:webHidden/>
              </w:rPr>
              <w:t>6</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76" w:history="1">
            <w:r w:rsidRPr="00986792">
              <w:rPr>
                <w:rStyle w:val="Hyperlink"/>
                <w:noProof/>
              </w:rPr>
              <w:t>2.4</w:t>
            </w:r>
            <w:r>
              <w:rPr>
                <w:rFonts w:asciiTheme="minorHAnsi" w:eastAsiaTheme="minorEastAsia" w:hAnsiTheme="minorHAnsi" w:cstheme="minorBidi"/>
                <w:noProof/>
                <w:sz w:val="22"/>
                <w:szCs w:val="22"/>
                <w:lang w:val="en-US"/>
              </w:rPr>
              <w:tab/>
            </w:r>
            <w:r w:rsidRPr="00986792">
              <w:rPr>
                <w:rStyle w:val="Hyperlink"/>
                <w:noProof/>
              </w:rPr>
              <w:t>Sumarul activitatii de cercetare si rezultatele</w:t>
            </w:r>
            <w:r>
              <w:rPr>
                <w:noProof/>
                <w:webHidden/>
              </w:rPr>
              <w:tab/>
            </w:r>
            <w:r>
              <w:rPr>
                <w:noProof/>
                <w:webHidden/>
              </w:rPr>
              <w:fldChar w:fldCharType="begin"/>
            </w:r>
            <w:r>
              <w:rPr>
                <w:noProof/>
                <w:webHidden/>
              </w:rPr>
              <w:instrText xml:space="preserve"> PAGEREF _Toc470948476 \h </w:instrText>
            </w:r>
            <w:r>
              <w:rPr>
                <w:noProof/>
                <w:webHidden/>
              </w:rPr>
            </w:r>
            <w:r>
              <w:rPr>
                <w:noProof/>
                <w:webHidden/>
              </w:rPr>
              <w:fldChar w:fldCharType="separate"/>
            </w:r>
            <w:r w:rsidR="00DC734A">
              <w:rPr>
                <w:noProof/>
                <w:webHidden/>
              </w:rPr>
              <w:t>8</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77" w:history="1">
            <w:r w:rsidRPr="00986792">
              <w:rPr>
                <w:rStyle w:val="Hyperlink"/>
                <w:noProof/>
              </w:rPr>
              <w:t>2.5</w:t>
            </w:r>
            <w:r>
              <w:rPr>
                <w:rFonts w:asciiTheme="minorHAnsi" w:eastAsiaTheme="minorEastAsia" w:hAnsiTheme="minorHAnsi" w:cstheme="minorBidi"/>
                <w:noProof/>
                <w:sz w:val="22"/>
                <w:szCs w:val="22"/>
                <w:lang w:val="en-US"/>
              </w:rPr>
              <w:tab/>
            </w:r>
            <w:r w:rsidRPr="00986792">
              <w:rPr>
                <w:rStyle w:val="Hyperlink"/>
                <w:noProof/>
              </w:rPr>
              <w:t>Alte remarci</w:t>
            </w:r>
            <w:r>
              <w:rPr>
                <w:noProof/>
                <w:webHidden/>
              </w:rPr>
              <w:tab/>
            </w:r>
            <w:r>
              <w:rPr>
                <w:noProof/>
                <w:webHidden/>
              </w:rPr>
              <w:fldChar w:fldCharType="begin"/>
            </w:r>
            <w:r>
              <w:rPr>
                <w:noProof/>
                <w:webHidden/>
              </w:rPr>
              <w:instrText xml:space="preserve"> PAGEREF _Toc470948477 \h </w:instrText>
            </w:r>
            <w:r>
              <w:rPr>
                <w:noProof/>
                <w:webHidden/>
              </w:rPr>
            </w:r>
            <w:r>
              <w:rPr>
                <w:noProof/>
                <w:webHidden/>
              </w:rPr>
              <w:fldChar w:fldCharType="separate"/>
            </w:r>
            <w:r w:rsidR="00DC734A">
              <w:rPr>
                <w:noProof/>
                <w:webHidden/>
              </w:rPr>
              <w:t>10</w:t>
            </w:r>
            <w:r>
              <w:rPr>
                <w:noProof/>
                <w:webHidden/>
              </w:rPr>
              <w:fldChar w:fldCharType="end"/>
            </w:r>
          </w:hyperlink>
        </w:p>
        <w:p w:rsidR="00D97897" w:rsidRDefault="00D97897">
          <w:pPr>
            <w:pStyle w:val="TOC1"/>
            <w:tabs>
              <w:tab w:val="left" w:pos="480"/>
              <w:tab w:val="right" w:leader="dot" w:pos="9016"/>
            </w:tabs>
            <w:rPr>
              <w:rFonts w:asciiTheme="minorHAnsi" w:eastAsiaTheme="minorEastAsia" w:hAnsiTheme="minorHAnsi" w:cstheme="minorBidi"/>
              <w:noProof/>
              <w:sz w:val="22"/>
              <w:szCs w:val="22"/>
              <w:lang w:val="en-US"/>
            </w:rPr>
          </w:pPr>
          <w:hyperlink w:anchor="_Toc470948478" w:history="1">
            <w:r w:rsidRPr="00986792">
              <w:rPr>
                <w:rStyle w:val="Hyperlink"/>
                <w:noProof/>
              </w:rPr>
              <w:t>3</w:t>
            </w:r>
            <w:r>
              <w:rPr>
                <w:rFonts w:asciiTheme="minorHAnsi" w:eastAsiaTheme="minorEastAsia" w:hAnsiTheme="minorHAnsi" w:cstheme="minorBidi"/>
                <w:noProof/>
                <w:sz w:val="22"/>
                <w:szCs w:val="22"/>
                <w:lang w:val="en-US"/>
              </w:rPr>
              <w:tab/>
            </w:r>
            <w:r w:rsidRPr="00986792">
              <w:rPr>
                <w:rStyle w:val="Hyperlink"/>
                <w:noProof/>
              </w:rPr>
              <w:t>Rezultatele cercetarii</w:t>
            </w:r>
            <w:r>
              <w:rPr>
                <w:noProof/>
                <w:webHidden/>
              </w:rPr>
              <w:tab/>
            </w:r>
            <w:r>
              <w:rPr>
                <w:noProof/>
                <w:webHidden/>
              </w:rPr>
              <w:fldChar w:fldCharType="begin"/>
            </w:r>
            <w:r>
              <w:rPr>
                <w:noProof/>
                <w:webHidden/>
              </w:rPr>
              <w:instrText xml:space="preserve"> PAGEREF _Toc470948478 \h </w:instrText>
            </w:r>
            <w:r>
              <w:rPr>
                <w:noProof/>
                <w:webHidden/>
              </w:rPr>
            </w:r>
            <w:r>
              <w:rPr>
                <w:noProof/>
                <w:webHidden/>
              </w:rPr>
              <w:fldChar w:fldCharType="separate"/>
            </w:r>
            <w:r w:rsidR="00DC734A">
              <w:rPr>
                <w:noProof/>
                <w:webHidden/>
              </w:rPr>
              <w:t>11</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79" w:history="1">
            <w:r w:rsidRPr="00986792">
              <w:rPr>
                <w:rStyle w:val="Hyperlink"/>
                <w:noProof/>
              </w:rPr>
              <w:t>3.1</w:t>
            </w:r>
            <w:r>
              <w:rPr>
                <w:rFonts w:asciiTheme="minorHAnsi" w:eastAsiaTheme="minorEastAsia" w:hAnsiTheme="minorHAnsi" w:cstheme="minorBidi"/>
                <w:noProof/>
                <w:sz w:val="22"/>
                <w:szCs w:val="22"/>
                <w:lang w:val="en-US"/>
              </w:rPr>
              <w:tab/>
            </w:r>
            <w:r w:rsidRPr="00986792">
              <w:rPr>
                <w:rStyle w:val="Hyperlink"/>
                <w:noProof/>
              </w:rPr>
              <w:t>Problematica concreta analizata</w:t>
            </w:r>
            <w:r>
              <w:rPr>
                <w:noProof/>
                <w:webHidden/>
              </w:rPr>
              <w:tab/>
            </w:r>
            <w:r>
              <w:rPr>
                <w:noProof/>
                <w:webHidden/>
              </w:rPr>
              <w:fldChar w:fldCharType="begin"/>
            </w:r>
            <w:r>
              <w:rPr>
                <w:noProof/>
                <w:webHidden/>
              </w:rPr>
              <w:instrText xml:space="preserve"> PAGEREF _Toc470948479 \h </w:instrText>
            </w:r>
            <w:r>
              <w:rPr>
                <w:noProof/>
                <w:webHidden/>
              </w:rPr>
            </w:r>
            <w:r>
              <w:rPr>
                <w:noProof/>
                <w:webHidden/>
              </w:rPr>
              <w:fldChar w:fldCharType="separate"/>
            </w:r>
            <w:r w:rsidR="00DC734A">
              <w:rPr>
                <w:noProof/>
                <w:webHidden/>
              </w:rPr>
              <w:t>11</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80" w:history="1">
            <w:r w:rsidRPr="00986792">
              <w:rPr>
                <w:rStyle w:val="Hyperlink"/>
                <w:noProof/>
              </w:rPr>
              <w:t>3.2</w:t>
            </w:r>
            <w:r>
              <w:rPr>
                <w:rFonts w:asciiTheme="minorHAnsi" w:eastAsiaTheme="minorEastAsia" w:hAnsiTheme="minorHAnsi" w:cstheme="minorBidi"/>
                <w:noProof/>
                <w:sz w:val="22"/>
                <w:szCs w:val="22"/>
                <w:lang w:val="en-US"/>
              </w:rPr>
              <w:tab/>
            </w:r>
            <w:r w:rsidRPr="00986792">
              <w:rPr>
                <w:rStyle w:val="Hyperlink"/>
                <w:noProof/>
              </w:rPr>
              <w:t>Ecosistemul Cloudifier.NET</w:t>
            </w:r>
            <w:r>
              <w:rPr>
                <w:noProof/>
                <w:webHidden/>
              </w:rPr>
              <w:tab/>
            </w:r>
            <w:r>
              <w:rPr>
                <w:noProof/>
                <w:webHidden/>
              </w:rPr>
              <w:fldChar w:fldCharType="begin"/>
            </w:r>
            <w:r>
              <w:rPr>
                <w:noProof/>
                <w:webHidden/>
              </w:rPr>
              <w:instrText xml:space="preserve"> PAGEREF _Toc470948480 \h </w:instrText>
            </w:r>
            <w:r>
              <w:rPr>
                <w:noProof/>
                <w:webHidden/>
              </w:rPr>
            </w:r>
            <w:r>
              <w:rPr>
                <w:noProof/>
                <w:webHidden/>
              </w:rPr>
              <w:fldChar w:fldCharType="separate"/>
            </w:r>
            <w:r w:rsidR="00DC734A">
              <w:rPr>
                <w:noProof/>
                <w:webHidden/>
              </w:rPr>
              <w:t>15</w:t>
            </w:r>
            <w:r>
              <w:rPr>
                <w:noProof/>
                <w:webHidden/>
              </w:rPr>
              <w:fldChar w:fldCharType="end"/>
            </w:r>
          </w:hyperlink>
        </w:p>
        <w:p w:rsidR="00D97897" w:rsidRDefault="00D97897">
          <w:pPr>
            <w:pStyle w:val="TOC1"/>
            <w:tabs>
              <w:tab w:val="left" w:pos="480"/>
              <w:tab w:val="right" w:leader="dot" w:pos="9016"/>
            </w:tabs>
            <w:rPr>
              <w:rFonts w:asciiTheme="minorHAnsi" w:eastAsiaTheme="minorEastAsia" w:hAnsiTheme="minorHAnsi" w:cstheme="minorBidi"/>
              <w:noProof/>
              <w:sz w:val="22"/>
              <w:szCs w:val="22"/>
              <w:lang w:val="en-US"/>
            </w:rPr>
          </w:pPr>
          <w:hyperlink w:anchor="_Toc470948481" w:history="1">
            <w:r w:rsidRPr="00986792">
              <w:rPr>
                <w:rStyle w:val="Hyperlink"/>
                <w:noProof/>
              </w:rPr>
              <w:t>4</w:t>
            </w:r>
            <w:r>
              <w:rPr>
                <w:rFonts w:asciiTheme="minorHAnsi" w:eastAsiaTheme="minorEastAsia" w:hAnsiTheme="minorHAnsi" w:cstheme="minorBidi"/>
                <w:noProof/>
                <w:sz w:val="22"/>
                <w:szCs w:val="22"/>
                <w:lang w:val="en-US"/>
              </w:rPr>
              <w:tab/>
            </w:r>
            <w:r w:rsidRPr="00986792">
              <w:rPr>
                <w:rStyle w:val="Hyperlink"/>
                <w:noProof/>
              </w:rPr>
              <w:t>Doua directii de abordare avansata a cercetarii</w:t>
            </w:r>
            <w:r>
              <w:rPr>
                <w:noProof/>
                <w:webHidden/>
              </w:rPr>
              <w:tab/>
            </w:r>
            <w:r>
              <w:rPr>
                <w:noProof/>
                <w:webHidden/>
              </w:rPr>
              <w:fldChar w:fldCharType="begin"/>
            </w:r>
            <w:r>
              <w:rPr>
                <w:noProof/>
                <w:webHidden/>
              </w:rPr>
              <w:instrText xml:space="preserve"> PAGEREF _Toc470948481 \h </w:instrText>
            </w:r>
            <w:r>
              <w:rPr>
                <w:noProof/>
                <w:webHidden/>
              </w:rPr>
            </w:r>
            <w:r>
              <w:rPr>
                <w:noProof/>
                <w:webHidden/>
              </w:rPr>
              <w:fldChar w:fldCharType="separate"/>
            </w:r>
            <w:r w:rsidR="00DC734A">
              <w:rPr>
                <w:noProof/>
                <w:webHidden/>
              </w:rPr>
              <w:t>16</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82" w:history="1">
            <w:r w:rsidRPr="00986792">
              <w:rPr>
                <w:rStyle w:val="Hyperlink"/>
                <w:noProof/>
              </w:rPr>
              <w:t>4.1</w:t>
            </w:r>
            <w:r>
              <w:rPr>
                <w:rFonts w:asciiTheme="minorHAnsi" w:eastAsiaTheme="minorEastAsia" w:hAnsiTheme="minorHAnsi" w:cstheme="minorBidi"/>
                <w:noProof/>
                <w:sz w:val="22"/>
                <w:szCs w:val="22"/>
                <w:lang w:val="en-US"/>
              </w:rPr>
              <w:tab/>
            </w:r>
            <w:r w:rsidRPr="00986792">
              <w:rPr>
                <w:rStyle w:val="Hyperlink"/>
                <w:noProof/>
              </w:rPr>
              <w:t>Tehnici bazate pe modele avansate Shallow Machine Learning</w:t>
            </w:r>
            <w:r>
              <w:rPr>
                <w:noProof/>
                <w:webHidden/>
              </w:rPr>
              <w:tab/>
            </w:r>
            <w:r>
              <w:rPr>
                <w:noProof/>
                <w:webHidden/>
              </w:rPr>
              <w:fldChar w:fldCharType="begin"/>
            </w:r>
            <w:r>
              <w:rPr>
                <w:noProof/>
                <w:webHidden/>
              </w:rPr>
              <w:instrText xml:space="preserve"> PAGEREF _Toc470948482 \h </w:instrText>
            </w:r>
            <w:r>
              <w:rPr>
                <w:noProof/>
                <w:webHidden/>
              </w:rPr>
            </w:r>
            <w:r>
              <w:rPr>
                <w:noProof/>
                <w:webHidden/>
              </w:rPr>
              <w:fldChar w:fldCharType="separate"/>
            </w:r>
            <w:r w:rsidR="00DC734A">
              <w:rPr>
                <w:noProof/>
                <w:webHidden/>
              </w:rPr>
              <w:t>17</w:t>
            </w:r>
            <w:r>
              <w:rPr>
                <w:noProof/>
                <w:webHidden/>
              </w:rPr>
              <w:fldChar w:fldCharType="end"/>
            </w:r>
          </w:hyperlink>
        </w:p>
        <w:p w:rsidR="00D97897" w:rsidRDefault="00D97897">
          <w:pPr>
            <w:pStyle w:val="TOC3"/>
            <w:tabs>
              <w:tab w:val="left" w:pos="1320"/>
              <w:tab w:val="right" w:leader="dot" w:pos="9016"/>
            </w:tabs>
            <w:rPr>
              <w:rFonts w:asciiTheme="minorHAnsi" w:eastAsiaTheme="minorEastAsia" w:hAnsiTheme="minorHAnsi" w:cstheme="minorBidi"/>
              <w:noProof/>
              <w:sz w:val="22"/>
              <w:szCs w:val="22"/>
              <w:lang w:val="en-US"/>
            </w:rPr>
          </w:pPr>
          <w:hyperlink w:anchor="_Toc470948483" w:history="1">
            <w:r w:rsidRPr="00986792">
              <w:rPr>
                <w:rStyle w:val="Hyperlink"/>
                <w:noProof/>
              </w:rPr>
              <w:t>4.1.1</w:t>
            </w:r>
            <w:r>
              <w:rPr>
                <w:rFonts w:asciiTheme="minorHAnsi" w:eastAsiaTheme="minorEastAsia" w:hAnsiTheme="minorHAnsi" w:cstheme="minorBidi"/>
                <w:noProof/>
                <w:sz w:val="22"/>
                <w:szCs w:val="22"/>
                <w:lang w:val="en-US"/>
              </w:rPr>
              <w:tab/>
            </w:r>
            <w:r w:rsidRPr="00986792">
              <w:rPr>
                <w:rStyle w:val="Hyperlink"/>
                <w:noProof/>
              </w:rPr>
              <w:t>Paralelizarea masiva a modelelor superfiale de invatare</w:t>
            </w:r>
            <w:r>
              <w:rPr>
                <w:noProof/>
                <w:webHidden/>
              </w:rPr>
              <w:tab/>
            </w:r>
            <w:r>
              <w:rPr>
                <w:noProof/>
                <w:webHidden/>
              </w:rPr>
              <w:fldChar w:fldCharType="begin"/>
            </w:r>
            <w:r>
              <w:rPr>
                <w:noProof/>
                <w:webHidden/>
              </w:rPr>
              <w:instrText xml:space="preserve"> PAGEREF _Toc470948483 \h </w:instrText>
            </w:r>
            <w:r>
              <w:rPr>
                <w:noProof/>
                <w:webHidden/>
              </w:rPr>
            </w:r>
            <w:r>
              <w:rPr>
                <w:noProof/>
                <w:webHidden/>
              </w:rPr>
              <w:fldChar w:fldCharType="separate"/>
            </w:r>
            <w:r w:rsidR="00DC734A">
              <w:rPr>
                <w:noProof/>
                <w:webHidden/>
              </w:rPr>
              <w:t>17</w:t>
            </w:r>
            <w:r>
              <w:rPr>
                <w:noProof/>
                <w:webHidden/>
              </w:rPr>
              <w:fldChar w:fldCharType="end"/>
            </w:r>
          </w:hyperlink>
        </w:p>
        <w:p w:rsidR="00D97897" w:rsidRDefault="00D97897">
          <w:pPr>
            <w:pStyle w:val="TOC3"/>
            <w:tabs>
              <w:tab w:val="left" w:pos="1320"/>
              <w:tab w:val="right" w:leader="dot" w:pos="9016"/>
            </w:tabs>
            <w:rPr>
              <w:rFonts w:asciiTheme="minorHAnsi" w:eastAsiaTheme="minorEastAsia" w:hAnsiTheme="minorHAnsi" w:cstheme="minorBidi"/>
              <w:noProof/>
              <w:sz w:val="22"/>
              <w:szCs w:val="22"/>
              <w:lang w:val="en-US"/>
            </w:rPr>
          </w:pPr>
          <w:hyperlink w:anchor="_Toc470948484" w:history="1">
            <w:r w:rsidRPr="00986792">
              <w:rPr>
                <w:rStyle w:val="Hyperlink"/>
                <w:noProof/>
              </w:rPr>
              <w:t>4.1.2</w:t>
            </w:r>
            <w:r>
              <w:rPr>
                <w:rFonts w:asciiTheme="minorHAnsi" w:eastAsiaTheme="minorEastAsia" w:hAnsiTheme="minorHAnsi" w:cstheme="minorBidi"/>
                <w:noProof/>
                <w:sz w:val="22"/>
                <w:szCs w:val="22"/>
                <w:lang w:val="en-US"/>
              </w:rPr>
              <w:tab/>
            </w:r>
            <w:r w:rsidRPr="00986792">
              <w:rPr>
                <w:rStyle w:val="Hyperlink"/>
                <w:noProof/>
              </w:rPr>
              <w:t>Framework-ul state-of-the-art XGBoost</w:t>
            </w:r>
            <w:r>
              <w:rPr>
                <w:noProof/>
                <w:webHidden/>
              </w:rPr>
              <w:tab/>
            </w:r>
            <w:r>
              <w:rPr>
                <w:noProof/>
                <w:webHidden/>
              </w:rPr>
              <w:fldChar w:fldCharType="begin"/>
            </w:r>
            <w:r>
              <w:rPr>
                <w:noProof/>
                <w:webHidden/>
              </w:rPr>
              <w:instrText xml:space="preserve"> PAGEREF _Toc470948484 \h </w:instrText>
            </w:r>
            <w:r>
              <w:rPr>
                <w:noProof/>
                <w:webHidden/>
              </w:rPr>
            </w:r>
            <w:r>
              <w:rPr>
                <w:noProof/>
                <w:webHidden/>
              </w:rPr>
              <w:fldChar w:fldCharType="separate"/>
            </w:r>
            <w:r w:rsidR="00DC734A">
              <w:rPr>
                <w:noProof/>
                <w:webHidden/>
              </w:rPr>
              <w:t>21</w:t>
            </w:r>
            <w:r>
              <w:rPr>
                <w:noProof/>
                <w:webHidden/>
              </w:rPr>
              <w:fldChar w:fldCharType="end"/>
            </w:r>
          </w:hyperlink>
        </w:p>
        <w:p w:rsidR="00D97897" w:rsidRDefault="00D97897">
          <w:pPr>
            <w:pStyle w:val="TOC3"/>
            <w:tabs>
              <w:tab w:val="left" w:pos="1320"/>
              <w:tab w:val="right" w:leader="dot" w:pos="9016"/>
            </w:tabs>
            <w:rPr>
              <w:rFonts w:asciiTheme="minorHAnsi" w:eastAsiaTheme="minorEastAsia" w:hAnsiTheme="minorHAnsi" w:cstheme="minorBidi"/>
              <w:noProof/>
              <w:sz w:val="22"/>
              <w:szCs w:val="22"/>
              <w:lang w:val="en-US"/>
            </w:rPr>
          </w:pPr>
          <w:hyperlink w:anchor="_Toc470948485" w:history="1">
            <w:r w:rsidRPr="00986792">
              <w:rPr>
                <w:rStyle w:val="Hyperlink"/>
                <w:noProof/>
              </w:rPr>
              <w:t>4.1.3</w:t>
            </w:r>
            <w:r>
              <w:rPr>
                <w:rFonts w:asciiTheme="minorHAnsi" w:eastAsiaTheme="minorEastAsia" w:hAnsiTheme="minorHAnsi" w:cstheme="minorBidi"/>
                <w:noProof/>
                <w:sz w:val="22"/>
                <w:szCs w:val="22"/>
                <w:lang w:val="en-US"/>
              </w:rPr>
              <w:tab/>
            </w:r>
            <w:r w:rsidRPr="00986792">
              <w:rPr>
                <w:rStyle w:val="Hyperlink"/>
                <w:noProof/>
              </w:rPr>
              <w:t>Modele proprii testate in Eigen</w:t>
            </w:r>
            <w:r>
              <w:rPr>
                <w:noProof/>
                <w:webHidden/>
              </w:rPr>
              <w:tab/>
            </w:r>
            <w:r>
              <w:rPr>
                <w:noProof/>
                <w:webHidden/>
              </w:rPr>
              <w:fldChar w:fldCharType="begin"/>
            </w:r>
            <w:r>
              <w:rPr>
                <w:noProof/>
                <w:webHidden/>
              </w:rPr>
              <w:instrText xml:space="preserve"> PAGEREF _Toc470948485 \h </w:instrText>
            </w:r>
            <w:r>
              <w:rPr>
                <w:noProof/>
                <w:webHidden/>
              </w:rPr>
            </w:r>
            <w:r>
              <w:rPr>
                <w:noProof/>
                <w:webHidden/>
              </w:rPr>
              <w:fldChar w:fldCharType="separate"/>
            </w:r>
            <w:r w:rsidR="00DC734A">
              <w:rPr>
                <w:noProof/>
                <w:webHidden/>
              </w:rPr>
              <w:t>30</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86" w:history="1">
            <w:r w:rsidRPr="00986792">
              <w:rPr>
                <w:rStyle w:val="Hyperlink"/>
                <w:noProof/>
              </w:rPr>
              <w:t>4.2</w:t>
            </w:r>
            <w:r>
              <w:rPr>
                <w:rFonts w:asciiTheme="minorHAnsi" w:eastAsiaTheme="minorEastAsia" w:hAnsiTheme="minorHAnsi" w:cstheme="minorBidi"/>
                <w:noProof/>
                <w:sz w:val="22"/>
                <w:szCs w:val="22"/>
                <w:lang w:val="en-US"/>
              </w:rPr>
              <w:tab/>
            </w:r>
            <w:r w:rsidRPr="00986792">
              <w:rPr>
                <w:rStyle w:val="Hyperlink"/>
                <w:noProof/>
              </w:rPr>
              <w:t>Tehnici bazate pe Retele Neurale Adanci</w:t>
            </w:r>
            <w:r>
              <w:rPr>
                <w:noProof/>
                <w:webHidden/>
              </w:rPr>
              <w:tab/>
            </w:r>
            <w:r>
              <w:rPr>
                <w:noProof/>
                <w:webHidden/>
              </w:rPr>
              <w:fldChar w:fldCharType="begin"/>
            </w:r>
            <w:r>
              <w:rPr>
                <w:noProof/>
                <w:webHidden/>
              </w:rPr>
              <w:instrText xml:space="preserve"> PAGEREF _Toc470948486 \h </w:instrText>
            </w:r>
            <w:r>
              <w:rPr>
                <w:noProof/>
                <w:webHidden/>
              </w:rPr>
            </w:r>
            <w:r>
              <w:rPr>
                <w:noProof/>
                <w:webHidden/>
              </w:rPr>
              <w:fldChar w:fldCharType="separate"/>
            </w:r>
            <w:r w:rsidR="00DC734A">
              <w:rPr>
                <w:noProof/>
                <w:webHidden/>
              </w:rPr>
              <w:t>61</w:t>
            </w:r>
            <w:r>
              <w:rPr>
                <w:noProof/>
                <w:webHidden/>
              </w:rPr>
              <w:fldChar w:fldCharType="end"/>
            </w:r>
          </w:hyperlink>
        </w:p>
        <w:p w:rsidR="00D97897" w:rsidRDefault="00D97897">
          <w:pPr>
            <w:pStyle w:val="TOC3"/>
            <w:tabs>
              <w:tab w:val="left" w:pos="1320"/>
              <w:tab w:val="right" w:leader="dot" w:pos="9016"/>
            </w:tabs>
            <w:rPr>
              <w:rFonts w:asciiTheme="minorHAnsi" w:eastAsiaTheme="minorEastAsia" w:hAnsiTheme="minorHAnsi" w:cstheme="minorBidi"/>
              <w:noProof/>
              <w:sz w:val="22"/>
              <w:szCs w:val="22"/>
              <w:lang w:val="en-US"/>
            </w:rPr>
          </w:pPr>
          <w:hyperlink w:anchor="_Toc470948487" w:history="1">
            <w:r w:rsidRPr="00986792">
              <w:rPr>
                <w:rStyle w:val="Hyperlink"/>
                <w:noProof/>
              </w:rPr>
              <w:t>4.2.1</w:t>
            </w:r>
            <w:r>
              <w:rPr>
                <w:rFonts w:asciiTheme="minorHAnsi" w:eastAsiaTheme="minorEastAsia" w:hAnsiTheme="minorHAnsi" w:cstheme="minorBidi"/>
                <w:noProof/>
                <w:sz w:val="22"/>
                <w:szCs w:val="22"/>
                <w:lang w:val="en-US"/>
              </w:rPr>
              <w:tab/>
            </w:r>
            <w:r w:rsidRPr="00986792">
              <w:rPr>
                <w:rStyle w:val="Hyperlink"/>
                <w:noProof/>
              </w:rPr>
              <w:t>Utilizarea CNN in segmentarea semantica</w:t>
            </w:r>
            <w:r>
              <w:rPr>
                <w:noProof/>
                <w:webHidden/>
              </w:rPr>
              <w:tab/>
            </w:r>
            <w:r>
              <w:rPr>
                <w:noProof/>
                <w:webHidden/>
              </w:rPr>
              <w:fldChar w:fldCharType="begin"/>
            </w:r>
            <w:r>
              <w:rPr>
                <w:noProof/>
                <w:webHidden/>
              </w:rPr>
              <w:instrText xml:space="preserve"> PAGEREF _Toc470948487 \h </w:instrText>
            </w:r>
            <w:r>
              <w:rPr>
                <w:noProof/>
                <w:webHidden/>
              </w:rPr>
            </w:r>
            <w:r>
              <w:rPr>
                <w:noProof/>
                <w:webHidden/>
              </w:rPr>
              <w:fldChar w:fldCharType="separate"/>
            </w:r>
            <w:r w:rsidR="00DC734A">
              <w:rPr>
                <w:noProof/>
                <w:webHidden/>
              </w:rPr>
              <w:t>61</w:t>
            </w:r>
            <w:r>
              <w:rPr>
                <w:noProof/>
                <w:webHidden/>
              </w:rPr>
              <w:fldChar w:fldCharType="end"/>
            </w:r>
          </w:hyperlink>
        </w:p>
        <w:p w:rsidR="00D97897" w:rsidRDefault="00D97897">
          <w:pPr>
            <w:pStyle w:val="TOC3"/>
            <w:tabs>
              <w:tab w:val="left" w:pos="1320"/>
              <w:tab w:val="right" w:leader="dot" w:pos="9016"/>
            </w:tabs>
            <w:rPr>
              <w:rFonts w:asciiTheme="minorHAnsi" w:eastAsiaTheme="minorEastAsia" w:hAnsiTheme="minorHAnsi" w:cstheme="minorBidi"/>
              <w:noProof/>
              <w:sz w:val="22"/>
              <w:szCs w:val="22"/>
              <w:lang w:val="en-US"/>
            </w:rPr>
          </w:pPr>
          <w:hyperlink w:anchor="_Toc470948488" w:history="1">
            <w:r w:rsidRPr="00986792">
              <w:rPr>
                <w:rStyle w:val="Hyperlink"/>
                <w:noProof/>
              </w:rPr>
              <w:t>4.2.2</w:t>
            </w:r>
            <w:r>
              <w:rPr>
                <w:rFonts w:asciiTheme="minorHAnsi" w:eastAsiaTheme="minorEastAsia" w:hAnsiTheme="minorHAnsi" w:cstheme="minorBidi"/>
                <w:noProof/>
                <w:sz w:val="22"/>
                <w:szCs w:val="22"/>
                <w:lang w:val="en-US"/>
              </w:rPr>
              <w:tab/>
            </w:r>
            <w:r w:rsidRPr="00986792">
              <w:rPr>
                <w:rStyle w:val="Hyperlink"/>
                <w:noProof/>
              </w:rPr>
              <w:t>Utilizarea LSTM pentru sisteme expert de tip Bot</w:t>
            </w:r>
            <w:r>
              <w:rPr>
                <w:noProof/>
                <w:webHidden/>
              </w:rPr>
              <w:tab/>
            </w:r>
            <w:r>
              <w:rPr>
                <w:noProof/>
                <w:webHidden/>
              </w:rPr>
              <w:fldChar w:fldCharType="begin"/>
            </w:r>
            <w:r>
              <w:rPr>
                <w:noProof/>
                <w:webHidden/>
              </w:rPr>
              <w:instrText xml:space="preserve"> PAGEREF _Toc470948488 \h </w:instrText>
            </w:r>
            <w:r>
              <w:rPr>
                <w:noProof/>
                <w:webHidden/>
              </w:rPr>
            </w:r>
            <w:r>
              <w:rPr>
                <w:noProof/>
                <w:webHidden/>
              </w:rPr>
              <w:fldChar w:fldCharType="separate"/>
            </w:r>
            <w:r w:rsidR="00DC734A">
              <w:rPr>
                <w:noProof/>
                <w:webHidden/>
              </w:rPr>
              <w:t>61</w:t>
            </w:r>
            <w:r>
              <w:rPr>
                <w:noProof/>
                <w:webHidden/>
              </w:rPr>
              <w:fldChar w:fldCharType="end"/>
            </w:r>
          </w:hyperlink>
        </w:p>
        <w:p w:rsidR="00D97897" w:rsidRDefault="00D97897">
          <w:pPr>
            <w:pStyle w:val="TOC3"/>
            <w:tabs>
              <w:tab w:val="left" w:pos="1320"/>
              <w:tab w:val="right" w:leader="dot" w:pos="9016"/>
            </w:tabs>
            <w:rPr>
              <w:rFonts w:asciiTheme="minorHAnsi" w:eastAsiaTheme="minorEastAsia" w:hAnsiTheme="minorHAnsi" w:cstheme="minorBidi"/>
              <w:noProof/>
              <w:sz w:val="22"/>
              <w:szCs w:val="22"/>
              <w:lang w:val="en-US"/>
            </w:rPr>
          </w:pPr>
          <w:hyperlink w:anchor="_Toc470948489" w:history="1">
            <w:r w:rsidRPr="00986792">
              <w:rPr>
                <w:rStyle w:val="Hyperlink"/>
                <w:noProof/>
              </w:rPr>
              <w:t>4.2.3</w:t>
            </w:r>
            <w:r>
              <w:rPr>
                <w:rFonts w:asciiTheme="minorHAnsi" w:eastAsiaTheme="minorEastAsia" w:hAnsiTheme="minorHAnsi" w:cstheme="minorBidi"/>
                <w:noProof/>
                <w:sz w:val="22"/>
                <w:szCs w:val="22"/>
                <w:lang w:val="en-US"/>
              </w:rPr>
              <w:tab/>
            </w:r>
            <w:r w:rsidRPr="00986792">
              <w:rPr>
                <w:rStyle w:val="Hyperlink"/>
                <w:noProof/>
              </w:rPr>
              <w:t>Framework-ul state-of-the-art TensorFlow</w:t>
            </w:r>
            <w:r>
              <w:rPr>
                <w:noProof/>
                <w:webHidden/>
              </w:rPr>
              <w:tab/>
            </w:r>
            <w:r>
              <w:rPr>
                <w:noProof/>
                <w:webHidden/>
              </w:rPr>
              <w:fldChar w:fldCharType="begin"/>
            </w:r>
            <w:r>
              <w:rPr>
                <w:noProof/>
                <w:webHidden/>
              </w:rPr>
              <w:instrText xml:space="preserve"> PAGEREF _Toc470948489 \h </w:instrText>
            </w:r>
            <w:r>
              <w:rPr>
                <w:noProof/>
                <w:webHidden/>
              </w:rPr>
            </w:r>
            <w:r>
              <w:rPr>
                <w:noProof/>
                <w:webHidden/>
              </w:rPr>
              <w:fldChar w:fldCharType="separate"/>
            </w:r>
            <w:r w:rsidR="00DC734A">
              <w:rPr>
                <w:noProof/>
                <w:webHidden/>
              </w:rPr>
              <w:t>62</w:t>
            </w:r>
            <w:r>
              <w:rPr>
                <w:noProof/>
                <w:webHidden/>
              </w:rPr>
              <w:fldChar w:fldCharType="end"/>
            </w:r>
          </w:hyperlink>
        </w:p>
        <w:p w:rsidR="00D97897" w:rsidRDefault="00D97897">
          <w:pPr>
            <w:pStyle w:val="TOC3"/>
            <w:tabs>
              <w:tab w:val="left" w:pos="1320"/>
              <w:tab w:val="right" w:leader="dot" w:pos="9016"/>
            </w:tabs>
            <w:rPr>
              <w:rFonts w:asciiTheme="minorHAnsi" w:eastAsiaTheme="minorEastAsia" w:hAnsiTheme="minorHAnsi" w:cstheme="minorBidi"/>
              <w:noProof/>
              <w:sz w:val="22"/>
              <w:szCs w:val="22"/>
              <w:lang w:val="en-US"/>
            </w:rPr>
          </w:pPr>
          <w:hyperlink w:anchor="_Toc470948490" w:history="1">
            <w:r w:rsidRPr="00986792">
              <w:rPr>
                <w:rStyle w:val="Hyperlink"/>
                <w:noProof/>
              </w:rPr>
              <w:t>4.2.4</w:t>
            </w:r>
            <w:r>
              <w:rPr>
                <w:rFonts w:asciiTheme="minorHAnsi" w:eastAsiaTheme="minorEastAsia" w:hAnsiTheme="minorHAnsi" w:cstheme="minorBidi"/>
                <w:noProof/>
                <w:sz w:val="22"/>
                <w:szCs w:val="22"/>
                <w:lang w:val="en-US"/>
              </w:rPr>
              <w:tab/>
            </w:r>
            <w:r w:rsidRPr="00986792">
              <w:rPr>
                <w:rStyle w:val="Hyperlink"/>
                <w:noProof/>
              </w:rPr>
              <w:t>Framework-ul state-of-the-art Keras</w:t>
            </w:r>
            <w:r>
              <w:rPr>
                <w:noProof/>
                <w:webHidden/>
              </w:rPr>
              <w:tab/>
            </w:r>
            <w:r>
              <w:rPr>
                <w:noProof/>
                <w:webHidden/>
              </w:rPr>
              <w:fldChar w:fldCharType="begin"/>
            </w:r>
            <w:r>
              <w:rPr>
                <w:noProof/>
                <w:webHidden/>
              </w:rPr>
              <w:instrText xml:space="preserve"> PAGEREF _Toc470948490 \h </w:instrText>
            </w:r>
            <w:r>
              <w:rPr>
                <w:noProof/>
                <w:webHidden/>
              </w:rPr>
            </w:r>
            <w:r>
              <w:rPr>
                <w:noProof/>
                <w:webHidden/>
              </w:rPr>
              <w:fldChar w:fldCharType="separate"/>
            </w:r>
            <w:r w:rsidR="00DC734A">
              <w:rPr>
                <w:noProof/>
                <w:webHidden/>
              </w:rPr>
              <w:t>63</w:t>
            </w:r>
            <w:r>
              <w:rPr>
                <w:noProof/>
                <w:webHidden/>
              </w:rPr>
              <w:fldChar w:fldCharType="end"/>
            </w:r>
          </w:hyperlink>
        </w:p>
        <w:p w:rsidR="00D97897" w:rsidRDefault="00D97897">
          <w:pPr>
            <w:pStyle w:val="TOC1"/>
            <w:tabs>
              <w:tab w:val="left" w:pos="480"/>
              <w:tab w:val="right" w:leader="dot" w:pos="9016"/>
            </w:tabs>
            <w:rPr>
              <w:rFonts w:asciiTheme="minorHAnsi" w:eastAsiaTheme="minorEastAsia" w:hAnsiTheme="minorHAnsi" w:cstheme="minorBidi"/>
              <w:noProof/>
              <w:sz w:val="22"/>
              <w:szCs w:val="22"/>
              <w:lang w:val="en-US"/>
            </w:rPr>
          </w:pPr>
          <w:hyperlink w:anchor="_Toc470948491" w:history="1">
            <w:r w:rsidRPr="00986792">
              <w:rPr>
                <w:rStyle w:val="Hyperlink"/>
                <w:noProof/>
              </w:rPr>
              <w:t>5</w:t>
            </w:r>
            <w:r>
              <w:rPr>
                <w:rFonts w:asciiTheme="minorHAnsi" w:eastAsiaTheme="minorEastAsia" w:hAnsiTheme="minorHAnsi" w:cstheme="minorBidi"/>
                <w:noProof/>
                <w:sz w:val="22"/>
                <w:szCs w:val="22"/>
                <w:lang w:val="en-US"/>
              </w:rPr>
              <w:tab/>
            </w:r>
            <w:r w:rsidRPr="00986792">
              <w:rPr>
                <w:rStyle w:val="Hyperlink"/>
                <w:noProof/>
              </w:rPr>
              <w:t>Anexa – Rapoarte lunare</w:t>
            </w:r>
            <w:r>
              <w:rPr>
                <w:noProof/>
                <w:webHidden/>
              </w:rPr>
              <w:tab/>
            </w:r>
            <w:r>
              <w:rPr>
                <w:noProof/>
                <w:webHidden/>
              </w:rPr>
              <w:fldChar w:fldCharType="begin"/>
            </w:r>
            <w:r>
              <w:rPr>
                <w:noProof/>
                <w:webHidden/>
              </w:rPr>
              <w:instrText xml:space="preserve"> PAGEREF _Toc470948491 \h </w:instrText>
            </w:r>
            <w:r>
              <w:rPr>
                <w:noProof/>
                <w:webHidden/>
              </w:rPr>
            </w:r>
            <w:r>
              <w:rPr>
                <w:noProof/>
                <w:webHidden/>
              </w:rPr>
              <w:fldChar w:fldCharType="separate"/>
            </w:r>
            <w:r w:rsidR="00DC734A">
              <w:rPr>
                <w:noProof/>
                <w:webHidden/>
              </w:rPr>
              <w:t>64</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92" w:history="1">
            <w:r w:rsidRPr="00986792">
              <w:rPr>
                <w:rStyle w:val="Hyperlink"/>
                <w:noProof/>
              </w:rPr>
              <w:t>5.1</w:t>
            </w:r>
            <w:r>
              <w:rPr>
                <w:rFonts w:asciiTheme="minorHAnsi" w:eastAsiaTheme="minorEastAsia" w:hAnsiTheme="minorHAnsi" w:cstheme="minorBidi"/>
                <w:noProof/>
                <w:sz w:val="22"/>
                <w:szCs w:val="22"/>
                <w:lang w:val="en-US"/>
              </w:rPr>
              <w:tab/>
            </w:r>
            <w:r w:rsidRPr="00986792">
              <w:rPr>
                <w:rStyle w:val="Hyperlink"/>
                <w:noProof/>
              </w:rPr>
              <w:t>Raport stiintific lunar 1</w:t>
            </w:r>
            <w:r>
              <w:rPr>
                <w:noProof/>
                <w:webHidden/>
              </w:rPr>
              <w:tab/>
            </w:r>
            <w:r>
              <w:rPr>
                <w:noProof/>
                <w:webHidden/>
              </w:rPr>
              <w:fldChar w:fldCharType="begin"/>
            </w:r>
            <w:r>
              <w:rPr>
                <w:noProof/>
                <w:webHidden/>
              </w:rPr>
              <w:instrText xml:space="preserve"> PAGEREF _Toc470948492 \h </w:instrText>
            </w:r>
            <w:r>
              <w:rPr>
                <w:noProof/>
                <w:webHidden/>
              </w:rPr>
            </w:r>
            <w:r>
              <w:rPr>
                <w:noProof/>
                <w:webHidden/>
              </w:rPr>
              <w:fldChar w:fldCharType="separate"/>
            </w:r>
            <w:r w:rsidR="00DC734A">
              <w:rPr>
                <w:noProof/>
                <w:webHidden/>
              </w:rPr>
              <w:t>64</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93" w:history="1">
            <w:r w:rsidRPr="00986792">
              <w:rPr>
                <w:rStyle w:val="Hyperlink"/>
                <w:noProof/>
              </w:rPr>
              <w:t>5.2</w:t>
            </w:r>
            <w:r>
              <w:rPr>
                <w:rFonts w:asciiTheme="minorHAnsi" w:eastAsiaTheme="minorEastAsia" w:hAnsiTheme="minorHAnsi" w:cstheme="minorBidi"/>
                <w:noProof/>
                <w:sz w:val="22"/>
                <w:szCs w:val="22"/>
                <w:lang w:val="en-US"/>
              </w:rPr>
              <w:tab/>
            </w:r>
            <w:r w:rsidRPr="00986792">
              <w:rPr>
                <w:rStyle w:val="Hyperlink"/>
                <w:noProof/>
              </w:rPr>
              <w:t>Raport stiintific lunar 2</w:t>
            </w:r>
            <w:r>
              <w:rPr>
                <w:noProof/>
                <w:webHidden/>
              </w:rPr>
              <w:tab/>
            </w:r>
            <w:r>
              <w:rPr>
                <w:noProof/>
                <w:webHidden/>
              </w:rPr>
              <w:fldChar w:fldCharType="begin"/>
            </w:r>
            <w:r>
              <w:rPr>
                <w:noProof/>
                <w:webHidden/>
              </w:rPr>
              <w:instrText xml:space="preserve"> PAGEREF _Toc470948493 \h </w:instrText>
            </w:r>
            <w:r>
              <w:rPr>
                <w:noProof/>
                <w:webHidden/>
              </w:rPr>
            </w:r>
            <w:r>
              <w:rPr>
                <w:noProof/>
                <w:webHidden/>
              </w:rPr>
              <w:fldChar w:fldCharType="separate"/>
            </w:r>
            <w:r w:rsidR="00DC734A">
              <w:rPr>
                <w:noProof/>
                <w:webHidden/>
              </w:rPr>
              <w:t>68</w:t>
            </w:r>
            <w:r>
              <w:rPr>
                <w:noProof/>
                <w:webHidden/>
              </w:rPr>
              <w:fldChar w:fldCharType="end"/>
            </w:r>
          </w:hyperlink>
        </w:p>
        <w:p w:rsidR="00D97897" w:rsidRDefault="00D97897">
          <w:pPr>
            <w:pStyle w:val="TOC2"/>
            <w:tabs>
              <w:tab w:val="left" w:pos="880"/>
              <w:tab w:val="right" w:leader="dot" w:pos="9016"/>
            </w:tabs>
            <w:rPr>
              <w:rFonts w:asciiTheme="minorHAnsi" w:eastAsiaTheme="minorEastAsia" w:hAnsiTheme="minorHAnsi" w:cstheme="minorBidi"/>
              <w:noProof/>
              <w:sz w:val="22"/>
              <w:szCs w:val="22"/>
              <w:lang w:val="en-US"/>
            </w:rPr>
          </w:pPr>
          <w:hyperlink w:anchor="_Toc470948494" w:history="1">
            <w:r w:rsidRPr="00986792">
              <w:rPr>
                <w:rStyle w:val="Hyperlink"/>
                <w:noProof/>
              </w:rPr>
              <w:t>5.3</w:t>
            </w:r>
            <w:r>
              <w:rPr>
                <w:rFonts w:asciiTheme="minorHAnsi" w:eastAsiaTheme="minorEastAsia" w:hAnsiTheme="minorHAnsi" w:cstheme="minorBidi"/>
                <w:noProof/>
                <w:sz w:val="22"/>
                <w:szCs w:val="22"/>
                <w:lang w:val="en-US"/>
              </w:rPr>
              <w:tab/>
            </w:r>
            <w:r w:rsidRPr="00986792">
              <w:rPr>
                <w:rStyle w:val="Hyperlink"/>
                <w:noProof/>
              </w:rPr>
              <w:t>Raport stiintific lunar 3</w:t>
            </w:r>
            <w:r>
              <w:rPr>
                <w:noProof/>
                <w:webHidden/>
              </w:rPr>
              <w:tab/>
            </w:r>
            <w:r>
              <w:rPr>
                <w:noProof/>
                <w:webHidden/>
              </w:rPr>
              <w:fldChar w:fldCharType="begin"/>
            </w:r>
            <w:r>
              <w:rPr>
                <w:noProof/>
                <w:webHidden/>
              </w:rPr>
              <w:instrText xml:space="preserve"> PAGEREF _Toc470948494 \h </w:instrText>
            </w:r>
            <w:r>
              <w:rPr>
                <w:noProof/>
                <w:webHidden/>
              </w:rPr>
            </w:r>
            <w:r>
              <w:rPr>
                <w:noProof/>
                <w:webHidden/>
              </w:rPr>
              <w:fldChar w:fldCharType="separate"/>
            </w:r>
            <w:r w:rsidR="00DC734A">
              <w:rPr>
                <w:noProof/>
                <w:webHidden/>
              </w:rPr>
              <w:t>71</w:t>
            </w:r>
            <w:r>
              <w:rPr>
                <w:noProof/>
                <w:webHidden/>
              </w:rPr>
              <w:fldChar w:fldCharType="end"/>
            </w:r>
          </w:hyperlink>
        </w:p>
        <w:p w:rsidR="005619C1" w:rsidRDefault="005619C1" w:rsidP="008F5EB9">
          <w:pPr>
            <w:spacing w:line="360" w:lineRule="auto"/>
          </w:pPr>
          <w:r>
            <w:rPr>
              <w:b/>
              <w:bCs/>
              <w:noProof/>
            </w:rPr>
            <w:fldChar w:fldCharType="end"/>
          </w:r>
        </w:p>
      </w:sdtContent>
    </w:sdt>
    <w:p w:rsidR="005619C1" w:rsidRDefault="005619C1" w:rsidP="008F5EB9">
      <w:pPr>
        <w:spacing w:after="160" w:line="360" w:lineRule="auto"/>
        <w:jc w:val="left"/>
      </w:pPr>
    </w:p>
    <w:p w:rsidR="005619C1" w:rsidRDefault="005619C1" w:rsidP="008F5EB9">
      <w:pPr>
        <w:spacing w:after="160" w:line="360" w:lineRule="auto"/>
        <w:jc w:val="left"/>
      </w:pPr>
      <w:r>
        <w:br w:type="page"/>
      </w:r>
    </w:p>
    <w:p w:rsidR="005619C1" w:rsidRDefault="005619C1" w:rsidP="008F5EB9">
      <w:pPr>
        <w:spacing w:after="160" w:line="360" w:lineRule="auto"/>
        <w:jc w:val="left"/>
      </w:pPr>
    </w:p>
    <w:p w:rsidR="00C87F98" w:rsidRDefault="00C87F98" w:rsidP="008F5EB9">
      <w:pPr>
        <w:spacing w:line="360" w:lineRule="auto"/>
      </w:pPr>
    </w:p>
    <w:p w:rsidR="00464A17" w:rsidRDefault="00464A17" w:rsidP="008F5EB9">
      <w:pPr>
        <w:pStyle w:val="Heading1"/>
        <w:spacing w:line="360" w:lineRule="auto"/>
      </w:pPr>
      <w:bookmarkStart w:id="1" w:name="_Toc470948471"/>
      <w:r>
        <w:t>Abstract</w:t>
      </w:r>
      <w:bookmarkEnd w:id="1"/>
    </w:p>
    <w:p w:rsidR="00464A17" w:rsidRDefault="00464A17" w:rsidP="008F5EB9">
      <w:pPr>
        <w:spacing w:line="360" w:lineRule="auto"/>
      </w:pPr>
    </w:p>
    <w:p w:rsidR="00974DCF" w:rsidRDefault="00464A17" w:rsidP="008F5EB9">
      <w:pPr>
        <w:spacing w:line="360" w:lineRule="auto"/>
        <w:ind w:firstLine="432"/>
      </w:pPr>
      <w:r w:rsidRPr="009A6894">
        <w:t xml:space="preserve">In prezentul document </w:t>
      </w:r>
      <w:proofErr w:type="gramStart"/>
      <w:r w:rsidRPr="009A6894">
        <w:t>este</w:t>
      </w:r>
      <w:proofErr w:type="gramEnd"/>
      <w:r w:rsidRPr="009A6894">
        <w:t xml:space="preserve"> descris rezultatul etapei de cercetare industriala aferenta </w:t>
      </w:r>
      <w:r w:rsidR="00F04182" w:rsidRPr="009A6894">
        <w:t>A</w:t>
      </w:r>
      <w:r w:rsidRPr="009A6894">
        <w:t>ctivitatii</w:t>
      </w:r>
      <w:r>
        <w:t xml:space="preserve"> </w:t>
      </w:r>
      <w:r w:rsidR="00F04182">
        <w:t xml:space="preserve">1 de </w:t>
      </w:r>
      <w:r w:rsidR="00F04182" w:rsidRPr="00F04182">
        <w:t>cercetare industrială şi/sau dezvoltare experimentală</w:t>
      </w:r>
      <w:r w:rsidR="00F04182">
        <w:t>, s</w:t>
      </w:r>
      <w:r w:rsidR="00F04182" w:rsidRPr="00F04182">
        <w:t xml:space="preserve">ub-activitatea </w:t>
      </w:r>
      <w:r w:rsidR="00F04182">
        <w:t>“</w:t>
      </w:r>
      <w:r w:rsidR="00F04182" w:rsidRPr="00F04182">
        <w:t>State-of-the-Art</w:t>
      </w:r>
      <w:r w:rsidR="00F04182">
        <w:t xml:space="preserve">”. Cercetarea industriala realizata in aceasta etapa a constat in </w:t>
      </w:r>
      <w:r w:rsidR="00F04182" w:rsidRPr="00F04182">
        <w:t xml:space="preserve">revizuirea stadiului actual al tehnicii/tehnologiilor </w:t>
      </w:r>
      <w:r w:rsidR="00F04182">
        <w:t xml:space="preserve">atat in domeniul Cloud Computing / </w:t>
      </w:r>
      <w:r w:rsidR="00F04182" w:rsidRPr="00F04182">
        <w:t>virtual desktop</w:t>
      </w:r>
      <w:r w:rsidR="00F04182">
        <w:t xml:space="preserve"> dar mai ales in domeniul recunoasterii si segmentarii semantice a imaginilor prin algoritmi avansati de inteligenta artificiala, domeniu de cercetare ce a luat o deosebita amploare in ultimile 12 luni. </w:t>
      </w:r>
    </w:p>
    <w:p w:rsidR="00464A17" w:rsidRDefault="00F04182" w:rsidP="008F5EB9">
      <w:pPr>
        <w:spacing w:line="360" w:lineRule="auto"/>
        <w:ind w:firstLine="432"/>
      </w:pPr>
      <w:r>
        <w:t xml:space="preserve">Scopul analizei, recunoasterii, segmentarii semantice si a constructiei unei harti </w:t>
      </w:r>
      <w:proofErr w:type="gramStart"/>
      <w:r>
        <w:t>a</w:t>
      </w:r>
      <w:proofErr w:type="gramEnd"/>
      <w:r>
        <w:t xml:space="preserve"> imaginilor este de incorporare a acestor tehnologii avansate de inteligenta artificiala (Machine Learning) in motorul de migrare automatizata a aplicatiilor in mediul cloud. Intuitiv acest mecanism functioneaza similar unui actor/observator uman care analizeaza o imagine dupa care reproduce intr-un alt mediu din memorie elementele principale ale imaginii respective impreuna cu pozitia, forma si functionalitate lor in contextul analizat initial.</w:t>
      </w:r>
    </w:p>
    <w:p w:rsidR="00D97897" w:rsidRDefault="00D97897">
      <w:pPr>
        <w:spacing w:after="160" w:line="259" w:lineRule="auto"/>
        <w:jc w:val="left"/>
      </w:pPr>
      <w:r>
        <w:br w:type="page"/>
      </w:r>
    </w:p>
    <w:p w:rsidR="00F04182" w:rsidRDefault="00F04182" w:rsidP="008F5EB9">
      <w:pPr>
        <w:spacing w:line="360" w:lineRule="auto"/>
      </w:pPr>
    </w:p>
    <w:p w:rsidR="00464A17" w:rsidRDefault="00464A17" w:rsidP="008F5EB9">
      <w:pPr>
        <w:pStyle w:val="Heading1"/>
        <w:spacing w:line="360" w:lineRule="auto"/>
      </w:pPr>
      <w:bookmarkStart w:id="2" w:name="_Toc470948472"/>
      <w:r>
        <w:t>Analiza contextului cercetarii</w:t>
      </w:r>
      <w:bookmarkEnd w:id="2"/>
    </w:p>
    <w:p w:rsidR="00464A17" w:rsidRDefault="00464A17" w:rsidP="008F5EB9">
      <w:pPr>
        <w:spacing w:line="360" w:lineRule="auto"/>
      </w:pPr>
    </w:p>
    <w:p w:rsidR="0093445F" w:rsidRDefault="0093445F" w:rsidP="008F5EB9">
      <w:pPr>
        <w:pStyle w:val="Heading2"/>
        <w:spacing w:line="360" w:lineRule="auto"/>
      </w:pPr>
      <w:bookmarkStart w:id="3" w:name="_Toc470948473"/>
      <w:r>
        <w:t>Acronime</w:t>
      </w:r>
      <w:bookmarkEnd w:id="3"/>
    </w:p>
    <w:p w:rsidR="0093445F" w:rsidRDefault="0093445F" w:rsidP="008F5EB9">
      <w:pPr>
        <w:spacing w:line="360" w:lineRule="auto"/>
      </w:pPr>
    </w:p>
    <w:p w:rsidR="00BF3A0B" w:rsidRDefault="00BF3A0B" w:rsidP="008F5EB9">
      <w:pPr>
        <w:spacing w:line="360" w:lineRule="auto"/>
      </w:pPr>
      <w:r w:rsidRPr="0087062D">
        <w:rPr>
          <w:b/>
        </w:rPr>
        <w:t>Machine Learning</w:t>
      </w:r>
      <w:r>
        <w:t xml:space="preserve"> = domeniu de cercetare-dezvoltare din cadrul Inteligentei Artificiale, aflat la fundamentul acesteia, prin care </w:t>
      </w:r>
      <w:proofErr w:type="gramStart"/>
      <w:r>
        <w:t>un</w:t>
      </w:r>
      <w:proofErr w:type="gramEnd"/>
      <w:r>
        <w:t xml:space="preserve"> sistem computerizat este capabil sa invete automatizat din propriile greseli cu sau fara supervizare sau orice forma de factor uman</w:t>
      </w:r>
    </w:p>
    <w:p w:rsidR="00974DCF" w:rsidRDefault="00974DCF" w:rsidP="008F5EB9">
      <w:pPr>
        <w:spacing w:line="360" w:lineRule="auto"/>
      </w:pPr>
    </w:p>
    <w:p w:rsidR="0093445F" w:rsidRDefault="0093445F" w:rsidP="008F5EB9">
      <w:pPr>
        <w:spacing w:line="360" w:lineRule="auto"/>
      </w:pPr>
      <w:r w:rsidRPr="0087062D">
        <w:rPr>
          <w:b/>
        </w:rPr>
        <w:t>Desktop computing</w:t>
      </w:r>
      <w:r>
        <w:t xml:space="preserve"> </w:t>
      </w:r>
      <w:proofErr w:type="gramStart"/>
      <w:r>
        <w:t>=  mod</w:t>
      </w:r>
      <w:proofErr w:type="gramEnd"/>
      <w:r>
        <w:t xml:space="preserve"> de lucru in care aplicatiile utilizate sunt rulate exclusiv pe o statie de lucru sau laptop fara a exista acces la o baza de date centralizata sau la sisteme online</w:t>
      </w:r>
    </w:p>
    <w:p w:rsidR="00974DCF" w:rsidRDefault="00974DCF" w:rsidP="008F5EB9">
      <w:pPr>
        <w:spacing w:line="360" w:lineRule="auto"/>
      </w:pPr>
    </w:p>
    <w:p w:rsidR="00BF3A0B" w:rsidRDefault="00BF3A0B" w:rsidP="008F5EB9">
      <w:pPr>
        <w:spacing w:line="360" w:lineRule="auto"/>
      </w:pPr>
      <w:r w:rsidRPr="0087062D">
        <w:rPr>
          <w:b/>
        </w:rPr>
        <w:t>Web- based computing</w:t>
      </w:r>
      <w:r>
        <w:t xml:space="preserve"> = mod de lucru in care aplicatiile sunt rulate in cadrul unui server de web iar utilizatorii acceseaza functionalitatile respective prin intermediul browser-elor de internet</w:t>
      </w:r>
    </w:p>
    <w:p w:rsidR="00974DCF" w:rsidRDefault="00974DCF" w:rsidP="008F5EB9">
      <w:pPr>
        <w:spacing w:line="360" w:lineRule="auto"/>
      </w:pPr>
    </w:p>
    <w:p w:rsidR="0093445F" w:rsidRDefault="0093445F" w:rsidP="008F5EB9">
      <w:pPr>
        <w:spacing w:line="360" w:lineRule="auto"/>
      </w:pPr>
      <w:r w:rsidRPr="0087062D">
        <w:rPr>
          <w:b/>
        </w:rPr>
        <w:t>Legacy</w:t>
      </w:r>
      <w:r>
        <w:t xml:space="preserve"> = Aplicatie sau modul dezvoltat in tehnologii invechite si/sau perimate care ruleaza in mediu de tip desktop computing</w:t>
      </w:r>
    </w:p>
    <w:p w:rsidR="00974DCF" w:rsidRDefault="00974DCF" w:rsidP="008F5EB9">
      <w:pPr>
        <w:spacing w:line="360" w:lineRule="auto"/>
      </w:pPr>
    </w:p>
    <w:p w:rsidR="0093445F" w:rsidRDefault="0093445F" w:rsidP="008F5EB9">
      <w:pPr>
        <w:spacing w:line="360" w:lineRule="auto"/>
      </w:pPr>
      <w:r w:rsidRPr="0087062D">
        <w:rPr>
          <w:b/>
        </w:rPr>
        <w:t>Client-Server</w:t>
      </w:r>
      <w:r>
        <w:t xml:space="preserve"> = mod de lucru cu masive de date prin care acestea sunt centralizate pe </w:t>
      </w:r>
      <w:proofErr w:type="gramStart"/>
      <w:r>
        <w:t>un</w:t>
      </w:r>
      <w:proofErr w:type="gramEnd"/>
      <w:r>
        <w:t xml:space="preserve"> server de baze de date relationale</w:t>
      </w:r>
    </w:p>
    <w:p w:rsidR="00974DCF" w:rsidRDefault="00974DCF" w:rsidP="008F5EB9">
      <w:pPr>
        <w:spacing w:line="360" w:lineRule="auto"/>
      </w:pPr>
    </w:p>
    <w:p w:rsidR="00BF3A0B" w:rsidRDefault="00BF3A0B" w:rsidP="008F5EB9">
      <w:pPr>
        <w:spacing w:line="360" w:lineRule="auto"/>
      </w:pPr>
      <w:r w:rsidRPr="0087062D">
        <w:rPr>
          <w:b/>
        </w:rPr>
        <w:t>Segmentare semantica</w:t>
      </w:r>
      <w:r>
        <w:t xml:space="preserve"> = analiza unei multimi, imagini, etc si identificarea elementelor componente ale acesteia </w:t>
      </w:r>
    </w:p>
    <w:p w:rsidR="00974DCF" w:rsidRDefault="00974DCF" w:rsidP="008F5EB9">
      <w:pPr>
        <w:spacing w:line="360" w:lineRule="auto"/>
      </w:pPr>
    </w:p>
    <w:p w:rsidR="00BF3A0B" w:rsidRDefault="00BF3A0B" w:rsidP="008F5EB9">
      <w:pPr>
        <w:spacing w:line="360" w:lineRule="auto"/>
      </w:pPr>
      <w:r w:rsidRPr="0087062D">
        <w:rPr>
          <w:b/>
        </w:rPr>
        <w:t>Cloud computing</w:t>
      </w:r>
      <w:r>
        <w:t xml:space="preserve"> = tehnologie si mediu de rulare a sistemelor informatice prin care toate datele si functionalitatile aplicatiilor se acceseaza prin intermediului internetului si a aplicatiilor de tip web-based</w:t>
      </w:r>
    </w:p>
    <w:p w:rsidR="00974DCF" w:rsidRDefault="00974DCF" w:rsidP="008F5EB9">
      <w:pPr>
        <w:spacing w:line="360" w:lineRule="auto"/>
      </w:pPr>
    </w:p>
    <w:p w:rsidR="00BF3A0B" w:rsidRDefault="00BF3A0B" w:rsidP="008F5EB9">
      <w:pPr>
        <w:spacing w:line="360" w:lineRule="auto"/>
      </w:pPr>
      <w:r w:rsidRPr="0087062D">
        <w:rPr>
          <w:b/>
        </w:rPr>
        <w:lastRenderedPageBreak/>
        <w:t>Bot</w:t>
      </w:r>
      <w:r>
        <w:t xml:space="preserve"> = aplicatie care simuleaza </w:t>
      </w:r>
      <w:proofErr w:type="gramStart"/>
      <w:r>
        <w:t>un</w:t>
      </w:r>
      <w:proofErr w:type="gramEnd"/>
      <w:r>
        <w:t xml:space="preserve"> interlocutor cu care utilizatorul comunica in limbaj natural (roBot) pentru rezolvarea unui set de probleme analizate cu ajutorul algortmilor de tip Machine Learning</w:t>
      </w:r>
    </w:p>
    <w:p w:rsidR="00C50928" w:rsidRDefault="00C50928" w:rsidP="008F5EB9">
      <w:pPr>
        <w:spacing w:line="360" w:lineRule="auto"/>
      </w:pPr>
    </w:p>
    <w:p w:rsidR="00C50928" w:rsidRDefault="00C50928" w:rsidP="008F5EB9">
      <w:pPr>
        <w:spacing w:line="360" w:lineRule="auto"/>
      </w:pPr>
      <w:r w:rsidRPr="00C50928">
        <w:rPr>
          <w:b/>
        </w:rPr>
        <w:t>Python</w:t>
      </w:r>
      <w:r>
        <w:t xml:space="preserve"> = limbaj de nivel inalt construit in special pentru mediul stiintific </w:t>
      </w:r>
      <w:proofErr w:type="gramStart"/>
      <w:r>
        <w:t>ce</w:t>
      </w:r>
      <w:proofErr w:type="gramEnd"/>
      <w:r>
        <w:t xml:space="preserve"> include capabilitati avansate pentru dezvoltare atat la nivel de experimentare cat si la nivel de productie</w:t>
      </w:r>
    </w:p>
    <w:p w:rsidR="00464A17" w:rsidRPr="00464A17" w:rsidRDefault="00464A17" w:rsidP="008F5EB9">
      <w:pPr>
        <w:pStyle w:val="Heading2"/>
        <w:spacing w:line="360" w:lineRule="auto"/>
      </w:pPr>
      <w:bookmarkStart w:id="4" w:name="_Toc470948474"/>
      <w:r w:rsidRPr="00464A17">
        <w:t>Obiectivele proiectului</w:t>
      </w:r>
      <w:bookmarkEnd w:id="4"/>
    </w:p>
    <w:p w:rsidR="00464A17" w:rsidRDefault="00464A17" w:rsidP="008F5EB9">
      <w:pPr>
        <w:spacing w:line="360" w:lineRule="auto"/>
      </w:pPr>
    </w:p>
    <w:p w:rsidR="00464A17" w:rsidRDefault="00464A17" w:rsidP="008F5EB9">
      <w:pPr>
        <w:spacing w:line="360" w:lineRule="auto"/>
        <w:ind w:firstLine="576"/>
      </w:pPr>
      <w:r>
        <w:t xml:space="preserve">In conformitate cu Cererea de finantare aferenta contractului de finantare nr 98/09.09.2016 obiectivul proiectului „PLATFORMA DE MIGRARE AUTOMATIZATA IN CLOUD A APLICATIILOR SI SISTEMELOR INFORMATICE CLASICE- Cloudifier.NET” este cercetarea, dezvoltarea si punerea in functiune in mediul comercial a produsului platforma  inovativ Cloudifier.NET, ce se adreseaza domeniului tehnologiilor informatiei si comunicatiilor. In cadrul acestui obiectiv mentionam si intentia de diseminare publica partiala a rezultatelor proiectului sub licenta European Public License. </w:t>
      </w:r>
    </w:p>
    <w:p w:rsidR="00464A17" w:rsidRDefault="00464A17" w:rsidP="008F5EB9">
      <w:pPr>
        <w:spacing w:line="360" w:lineRule="auto"/>
      </w:pPr>
    </w:p>
    <w:p w:rsidR="00464A17" w:rsidRDefault="00464A17" w:rsidP="008F5EB9">
      <w:pPr>
        <w:spacing w:line="360" w:lineRule="auto"/>
        <w:ind w:firstLine="576"/>
      </w:pPr>
      <w:r>
        <w:t>Obiectivul proiectului “PLATFORMA DE MIGRARE AUTOMATIZATA IN CLOUD A APLICATIILOR SI SISTEMELOR INFORMATICE CLASICE - Cloudifier.NET” raspunde uneia dintre prioritatile stabilite de Comisia Europeană prin Agenda Digitala 2020 si anume stimularea si facilitarea comertului electronic la nivelul tarilor membre. Acest proiect va contribui major la sporirea utilizarii, calitatii si a accesului la tehnologia informatiei si comunicatiilor atat la nivelul local al Romaniei cat si la nivelul comunitatii de viitori potentiali utilizatori din intreaga Uniune Europeana iar implementarea cu succes a platformei va duce la sporirea contributiei sectorului TIC pentru competitivitatea economica a Romaniei.</w:t>
      </w:r>
    </w:p>
    <w:p w:rsidR="00464A17" w:rsidRDefault="00464A17" w:rsidP="008F5EB9">
      <w:pPr>
        <w:spacing w:line="360" w:lineRule="auto"/>
      </w:pPr>
      <w:r>
        <w:t xml:space="preserve">De asemenea, proiectul are ca obiectiv integrarea federalizarii cu conceptul de virtual desktop online, oferind astfel utilizatorului posibilitatea de a integra toate aplicatiile pe care le utilizeaza in mediul online – aplicatii de tip Cloud– intr-un singur spatiu virtual, in care sa dispuna de servicii de securizare si confidentialitate avansata a informatiilor. </w:t>
      </w:r>
    </w:p>
    <w:p w:rsidR="00974DCF" w:rsidRDefault="00974DCF" w:rsidP="008F5EB9">
      <w:pPr>
        <w:spacing w:line="360" w:lineRule="auto"/>
      </w:pPr>
    </w:p>
    <w:p w:rsidR="00464A17" w:rsidRDefault="00464A17" w:rsidP="008F5EB9">
      <w:pPr>
        <w:spacing w:line="360" w:lineRule="auto"/>
        <w:ind w:firstLine="576"/>
      </w:pPr>
      <w:r>
        <w:t xml:space="preserve">La finalizarea implementarii produsul final va functiona ca o platforma de tip desktop online, bazata pe tehnologii de tip Cloud Computing, cu functionalitati multi-scop, care va </w:t>
      </w:r>
      <w:r>
        <w:lastRenderedPageBreak/>
        <w:t>permite sustinerea proiectelor inovative din domeniul tehnologiei informatiilor si comunicatiilor si va facilita dezvoltarea sustenabila a acestora.</w:t>
      </w:r>
    </w:p>
    <w:p w:rsidR="00464A17" w:rsidRDefault="00464A17" w:rsidP="008F5EB9">
      <w:pPr>
        <w:spacing w:line="360" w:lineRule="auto"/>
      </w:pPr>
    </w:p>
    <w:p w:rsidR="00464A17" w:rsidRDefault="00464A17" w:rsidP="008F5EB9">
      <w:pPr>
        <w:pStyle w:val="Heading2"/>
        <w:spacing w:line="360" w:lineRule="auto"/>
      </w:pPr>
      <w:bookmarkStart w:id="5" w:name="_Toc470948475"/>
      <w:r>
        <w:t>Contextul proiectului</w:t>
      </w:r>
      <w:bookmarkEnd w:id="5"/>
    </w:p>
    <w:p w:rsidR="00464A17" w:rsidRDefault="00464A17" w:rsidP="008F5EB9">
      <w:pPr>
        <w:spacing w:line="360" w:lineRule="auto"/>
      </w:pPr>
    </w:p>
    <w:p w:rsidR="00464A17" w:rsidRDefault="00464A17" w:rsidP="008F5EB9">
      <w:pPr>
        <w:spacing w:line="360" w:lineRule="auto"/>
        <w:ind w:firstLine="576"/>
      </w:pPr>
      <w:r>
        <w:t xml:space="preserve">Produsul Cloudifier.NET revendica prin unicitatea conceptului sau o serie de functionalitati total inovative, </w:t>
      </w:r>
      <w:proofErr w:type="gramStart"/>
      <w:r>
        <w:t>ce</w:t>
      </w:r>
      <w:proofErr w:type="gramEnd"/>
      <w:r>
        <w:t xml:space="preserve"> nu se regasesc la produsele comerciale deja existente in piata. In procesul de analiza preliminara a stadiului actual al tehnologiei (state-of-the-art), s-au luat in considerare o serie de produse  comerciale relativ similare, pentru a se face o paralela intre acestea si Cloudifier.NET si a se determina detaliile avansului tehnologic dincolo de stadiul actual al tehnologiei (advances beyond state-of-the-art). </w:t>
      </w:r>
    </w:p>
    <w:p w:rsidR="00974DCF" w:rsidRDefault="00974DCF" w:rsidP="008F5EB9">
      <w:pPr>
        <w:spacing w:line="360" w:lineRule="auto"/>
      </w:pPr>
    </w:p>
    <w:p w:rsidR="00464A17" w:rsidRDefault="00464A17" w:rsidP="008F5EB9">
      <w:pPr>
        <w:spacing w:line="360" w:lineRule="auto"/>
        <w:ind w:firstLine="360"/>
      </w:pPr>
      <w:r>
        <w:t xml:space="preserve">Implementarea proiectului „Platforma de migrare automatizata in Cloud </w:t>
      </w:r>
      <w:proofErr w:type="gramStart"/>
      <w:r>
        <w:t>a</w:t>
      </w:r>
      <w:proofErr w:type="gramEnd"/>
      <w:r>
        <w:t xml:space="preserve"> aplicatiilor si sistemelor informatice clasice- Cloudifier.NET” va permite:</w:t>
      </w:r>
    </w:p>
    <w:p w:rsidR="00464A17" w:rsidRDefault="00464A17" w:rsidP="008F5EB9">
      <w:pPr>
        <w:pStyle w:val="ListParagraph"/>
        <w:numPr>
          <w:ilvl w:val="0"/>
          <w:numId w:val="10"/>
        </w:numPr>
        <w:spacing w:line="360" w:lineRule="auto"/>
      </w:pPr>
      <w:r>
        <w:t>Sustinerea proiectelor inovative din domeniul tehnologiei informatiilor si comunicatiilor;</w:t>
      </w:r>
    </w:p>
    <w:p w:rsidR="00464A17" w:rsidRDefault="00464A17" w:rsidP="008F5EB9">
      <w:pPr>
        <w:pStyle w:val="ListParagraph"/>
        <w:numPr>
          <w:ilvl w:val="0"/>
          <w:numId w:val="10"/>
        </w:numPr>
        <w:spacing w:line="360" w:lineRule="auto"/>
      </w:pPr>
      <w:r>
        <w:t>Va facilita dezvoltarea sustenabila a acestora, prin oferirea accesului la o platforma de tip comunitate, in care sa poata gasi si regasi aplicatii si sisteme la cerere, utilizand astfel exclusiv structura de costuri de tip OPEX, fata de structurile clasice de tip CAPEX;</w:t>
      </w:r>
    </w:p>
    <w:p w:rsidR="00464A17" w:rsidRDefault="00464A17" w:rsidP="008F5EB9">
      <w:pPr>
        <w:pStyle w:val="ListParagraph"/>
        <w:numPr>
          <w:ilvl w:val="0"/>
          <w:numId w:val="10"/>
        </w:numPr>
        <w:spacing w:line="360" w:lineRule="auto"/>
      </w:pPr>
      <w:r>
        <w:t>Sprijinirea companiilor mari prin servicii “cost-effective” pentru migrarea de la aplicatii legacy- (aplicatii dezvoltate prin metode clasice de programare si implementare de tip desktop sau client-server, ce utilizeaza resurse bazate pe cheltuieli de capital, cum ar fi echipamente de calcul locale, licente locale, s.a.m.d - spre deosebire de modelul de aplicatii bazat pe tehnologia Cloud Computing care utilizeaza resurse la cerere scalabile, elastice si bazate aproape exclusiv pe modelul de cheltuieli operationale OPEX)"  - la aplicatii in Cloud;</w:t>
      </w:r>
    </w:p>
    <w:p w:rsidR="00464A17" w:rsidRDefault="00464A17" w:rsidP="008F5EB9">
      <w:pPr>
        <w:pStyle w:val="ListParagraph"/>
        <w:numPr>
          <w:ilvl w:val="0"/>
          <w:numId w:val="10"/>
        </w:numPr>
        <w:spacing w:line="360" w:lineRule="auto"/>
      </w:pPr>
      <w:r>
        <w:t xml:space="preserve">Sprijinirea atat a mediului IMM, cat si a utilizatorilor privati, in vederea accesului la </w:t>
      </w:r>
      <w:proofErr w:type="gramStart"/>
      <w:r>
        <w:t>un</w:t>
      </w:r>
      <w:proofErr w:type="gramEnd"/>
      <w:r>
        <w:t xml:space="preserve"> mediu de tip spatiu virtual, personal de lucru online, in continua dezvoltare.</w:t>
      </w:r>
    </w:p>
    <w:p w:rsidR="00464A17" w:rsidRDefault="00464A17" w:rsidP="008F5EB9">
      <w:pPr>
        <w:spacing w:line="360" w:lineRule="auto"/>
      </w:pPr>
    </w:p>
    <w:p w:rsidR="00464A17" w:rsidRDefault="00464A17" w:rsidP="008F5EB9">
      <w:pPr>
        <w:spacing w:line="360" w:lineRule="auto"/>
        <w:ind w:firstLine="360"/>
      </w:pPr>
      <w:r>
        <w:lastRenderedPageBreak/>
        <w:t>Unificarea avansului tehnologic adus de subplatforma avansata de translatare bazata de Machine Learning a aplicatiilor clasice in medii de tip Cloud cu avansul tehnologic propus de subplatforma de federalizare, brokeraj de date si spatiu virtual de lucru (virtual desktop), face ca platforma sa ofere o arie de inovare deosebit de generoasa, acoperind mai multe nevoi orizontale in domeniul tehnologiilor informatiilor si comunicatiilor, ce au impact asupra unor arii multiple tehnologice si variate industrii.</w:t>
      </w:r>
    </w:p>
    <w:p w:rsidR="00464A17" w:rsidRDefault="00464A17" w:rsidP="008F5EB9">
      <w:pPr>
        <w:spacing w:line="360" w:lineRule="auto"/>
      </w:pPr>
    </w:p>
    <w:p w:rsidR="00464A17" w:rsidRDefault="00464A17" w:rsidP="008F5EB9">
      <w:pPr>
        <w:spacing w:line="360" w:lineRule="auto"/>
      </w:pPr>
      <w:r>
        <w:t>Cele doua subsisteme principale ale platformei Cloudfier sunt:</w:t>
      </w:r>
    </w:p>
    <w:p w:rsidR="00464A17" w:rsidRDefault="00464A17" w:rsidP="008F5EB9">
      <w:pPr>
        <w:pStyle w:val="ListParagraph"/>
        <w:numPr>
          <w:ilvl w:val="0"/>
          <w:numId w:val="7"/>
        </w:numPr>
        <w:spacing w:line="360" w:lineRule="auto"/>
      </w:pPr>
      <w:r>
        <w:t xml:space="preserve">subsistemul bazat pe Machine Learning de translatare inteligenta automatizata a aplicatiilor clasice desktop in aplicatii online in mediu de tip Cloud computing cu accent pe trecerea de la modele de sisteme informatice bazate pe CAPEX la modele de sisteme informatice bazate pe OPEX; </w:t>
      </w:r>
    </w:p>
    <w:p w:rsidR="00464A17" w:rsidRDefault="00464A17" w:rsidP="008F5EB9">
      <w:pPr>
        <w:pStyle w:val="ListParagraph"/>
        <w:numPr>
          <w:ilvl w:val="0"/>
          <w:numId w:val="7"/>
        </w:numPr>
        <w:spacing w:line="360" w:lineRule="auto"/>
      </w:pPr>
      <w:proofErr w:type="gramStart"/>
      <w:r>
        <w:t>subsistemul</w:t>
      </w:r>
      <w:proofErr w:type="gramEnd"/>
      <w:r>
        <w:t xml:space="preserve"> de federalizare a aplicatiilor de tip Cloud Computing provenite din surse multiple in vederea realizarii unei platforme de tip spatiu de lucru personal virtual online (online personal virtual desktop).</w:t>
      </w:r>
    </w:p>
    <w:p w:rsidR="00464A17" w:rsidRDefault="00464A17" w:rsidP="008F5EB9">
      <w:pPr>
        <w:spacing w:line="360" w:lineRule="auto"/>
      </w:pPr>
    </w:p>
    <w:p w:rsidR="00464A17" w:rsidRDefault="00464A17" w:rsidP="008F5EB9">
      <w:pPr>
        <w:spacing w:line="360" w:lineRule="auto"/>
        <w:ind w:firstLine="360"/>
      </w:pPr>
      <w:r>
        <w:t xml:space="preserve">In concluzie directiile principale de utilitate ale platformei propuse sunt axate pe trei </w:t>
      </w:r>
      <w:proofErr w:type="gramStart"/>
      <w:r>
        <w:t>mari</w:t>
      </w:r>
      <w:proofErr w:type="gramEnd"/>
      <w:r>
        <w:t xml:space="preserve"> categorii distribuite in doua zone de inovatie dupa cum urmeaza: </w:t>
      </w:r>
    </w:p>
    <w:p w:rsidR="00464A17" w:rsidRDefault="00464A17" w:rsidP="008F5EB9">
      <w:pPr>
        <w:pStyle w:val="ListParagraph"/>
        <w:numPr>
          <w:ilvl w:val="0"/>
          <w:numId w:val="6"/>
        </w:numPr>
        <w:spacing w:line="360" w:lineRule="auto"/>
      </w:pPr>
      <w:r>
        <w:t>Inovare in domeniu federalizarii platformelor, migrarii datelor si spatiilor personale virtuale:</w:t>
      </w:r>
    </w:p>
    <w:p w:rsidR="00464A17" w:rsidRDefault="00464A17" w:rsidP="008F5EB9">
      <w:pPr>
        <w:pStyle w:val="ListParagraph"/>
        <w:numPr>
          <w:ilvl w:val="1"/>
          <w:numId w:val="6"/>
        </w:numPr>
        <w:spacing w:line="360" w:lineRule="auto"/>
      </w:pPr>
      <w:r>
        <w:t xml:space="preserve">broker de servicii de Cloud pe care se inregistreaza furnizorii de servicii noi si inovative de Cloud;  </w:t>
      </w:r>
    </w:p>
    <w:p w:rsidR="00464A17" w:rsidRDefault="00464A17" w:rsidP="008F5EB9">
      <w:pPr>
        <w:pStyle w:val="ListParagraph"/>
        <w:numPr>
          <w:ilvl w:val="1"/>
          <w:numId w:val="6"/>
        </w:numPr>
        <w:spacing w:line="360" w:lineRule="auto"/>
      </w:pPr>
      <w:r>
        <w:t>agregator si federalizator de servicii de Cloud prestandardizate</w:t>
      </w:r>
    </w:p>
    <w:p w:rsidR="00464A17" w:rsidRDefault="00464A17" w:rsidP="008F5EB9">
      <w:pPr>
        <w:pStyle w:val="ListParagraph"/>
        <w:numPr>
          <w:ilvl w:val="0"/>
          <w:numId w:val="6"/>
        </w:numPr>
        <w:spacing w:line="360" w:lineRule="auto"/>
      </w:pPr>
      <w:r>
        <w:t>Inovare in domeniul migrarii aplicatiilor construite pe principiile clasice ale sistemelor informatice catre noile paradigme tehnologice definite de Cloud Computing:</w:t>
      </w:r>
    </w:p>
    <w:p w:rsidR="00464A17" w:rsidRDefault="00464A17" w:rsidP="008F5EB9">
      <w:pPr>
        <w:pStyle w:val="ListParagraph"/>
        <w:numPr>
          <w:ilvl w:val="1"/>
          <w:numId w:val="6"/>
        </w:numPr>
        <w:spacing w:line="360" w:lineRule="auto"/>
      </w:pPr>
      <w:r>
        <w:t>sistem inteligent bazat pe tehnici avansate de Machine Learning destinat traducerii applicatiilor clasice desktop sau aplicatiilor client-server in aplicatii de tip Cloud Computing;</w:t>
      </w:r>
    </w:p>
    <w:p w:rsidR="00464A17" w:rsidRDefault="00464A17" w:rsidP="008F5EB9">
      <w:pPr>
        <w:pStyle w:val="ListParagraph"/>
        <w:numPr>
          <w:ilvl w:val="1"/>
          <w:numId w:val="6"/>
        </w:numPr>
        <w:spacing w:line="360" w:lineRule="auto"/>
      </w:pPr>
      <w:r>
        <w:t>provizionarea automatizata a aplicatiilor translatate in mediul platformei inovative</w:t>
      </w:r>
    </w:p>
    <w:p w:rsidR="00464A17" w:rsidRDefault="00464A17" w:rsidP="008F5EB9">
      <w:pPr>
        <w:spacing w:line="360" w:lineRule="auto"/>
      </w:pPr>
    </w:p>
    <w:p w:rsidR="00464A17" w:rsidRDefault="009A6894" w:rsidP="008F5EB9">
      <w:pPr>
        <w:pStyle w:val="Heading2"/>
        <w:spacing w:line="360" w:lineRule="auto"/>
      </w:pPr>
      <w:bookmarkStart w:id="6" w:name="_Toc470948476"/>
      <w:r>
        <w:lastRenderedPageBreak/>
        <w:t>Sumarul activitatii de cercetare si rezultatele</w:t>
      </w:r>
      <w:bookmarkEnd w:id="6"/>
    </w:p>
    <w:p w:rsidR="009A6894" w:rsidRDefault="009A6894" w:rsidP="008F5EB9">
      <w:pPr>
        <w:spacing w:line="360" w:lineRule="auto"/>
      </w:pPr>
    </w:p>
    <w:p w:rsidR="009A6894" w:rsidRDefault="009A6894" w:rsidP="008F5EB9">
      <w:pPr>
        <w:spacing w:line="360" w:lineRule="auto"/>
      </w:pPr>
      <w:r>
        <w:t>Activitatea de cercetare a stadiului actual al tehnologiei s-</w:t>
      </w:r>
      <w:proofErr w:type="gramStart"/>
      <w:r>
        <w:t>a</w:t>
      </w:r>
      <w:proofErr w:type="gramEnd"/>
      <w:r>
        <w:t xml:space="preserve"> axact atat pe o serie de proiecte depuse in cadrul apelurilor de proiecte de cercetare beyond-state-of-the-art din cadrul Horizon 2020 dar mai ales pe lucrari publicate in cele mai renumite jurnale stiintifice cum ar fi:</w:t>
      </w:r>
    </w:p>
    <w:p w:rsidR="003769D1" w:rsidRDefault="003769D1" w:rsidP="008F5EB9">
      <w:pPr>
        <w:pStyle w:val="ListParagraph"/>
        <w:numPr>
          <w:ilvl w:val="0"/>
          <w:numId w:val="12"/>
        </w:numPr>
        <w:spacing w:line="360" w:lineRule="auto"/>
      </w:pPr>
      <w:r>
        <w:t>Journal of Machine Learning Research, www.jmlr.org (ISSN 1533-7928)</w:t>
      </w:r>
    </w:p>
    <w:p w:rsidR="003769D1" w:rsidRDefault="003769D1" w:rsidP="008F5EB9">
      <w:pPr>
        <w:pStyle w:val="ListParagraph"/>
        <w:numPr>
          <w:ilvl w:val="0"/>
          <w:numId w:val="12"/>
        </w:numPr>
        <w:spacing w:line="360" w:lineRule="auto"/>
      </w:pPr>
      <w:r>
        <w:t xml:space="preserve">International Journal of Neural Systems, ISSN:0129-0657 </w:t>
      </w:r>
    </w:p>
    <w:p w:rsidR="003769D1" w:rsidRDefault="003769D1" w:rsidP="008F5EB9">
      <w:pPr>
        <w:pStyle w:val="ListParagraph"/>
        <w:numPr>
          <w:ilvl w:val="0"/>
          <w:numId w:val="12"/>
        </w:numPr>
        <w:spacing w:line="360" w:lineRule="auto"/>
      </w:pPr>
      <w:r>
        <w:t>IEEE Transactions on Pattern Analysis and Machine Intelligence, ISSN:0162-8828</w:t>
      </w:r>
    </w:p>
    <w:p w:rsidR="003769D1" w:rsidRDefault="003769D1" w:rsidP="008F5EB9">
      <w:pPr>
        <w:pStyle w:val="ListParagraph"/>
        <w:numPr>
          <w:ilvl w:val="0"/>
          <w:numId w:val="12"/>
        </w:numPr>
        <w:spacing w:line="360" w:lineRule="auto"/>
      </w:pPr>
      <w:r>
        <w:t xml:space="preserve">IEEE Transactions on Neural Networks and Learning Systems, ISSN:2162-237X </w:t>
      </w:r>
    </w:p>
    <w:p w:rsidR="003769D1" w:rsidRDefault="003769D1" w:rsidP="008F5EB9">
      <w:pPr>
        <w:pStyle w:val="ListParagraph"/>
        <w:numPr>
          <w:ilvl w:val="0"/>
          <w:numId w:val="12"/>
        </w:numPr>
        <w:spacing w:line="360" w:lineRule="auto"/>
      </w:pPr>
      <w:r>
        <w:t>Machine Learning, ISSN:0885-612</w:t>
      </w:r>
    </w:p>
    <w:p w:rsidR="003769D1" w:rsidRDefault="003769D1" w:rsidP="008F5EB9">
      <w:pPr>
        <w:pStyle w:val="ListParagraph"/>
        <w:numPr>
          <w:ilvl w:val="0"/>
          <w:numId w:val="12"/>
        </w:numPr>
        <w:spacing w:line="360" w:lineRule="auto"/>
      </w:pPr>
      <w:r>
        <w:t>International Journal of Intelligent Systems, ISSN:0884-8173</w:t>
      </w:r>
    </w:p>
    <w:p w:rsidR="009A6894" w:rsidRDefault="003769D1" w:rsidP="008F5EB9">
      <w:pPr>
        <w:pStyle w:val="ListParagraph"/>
        <w:numPr>
          <w:ilvl w:val="0"/>
          <w:numId w:val="12"/>
        </w:numPr>
        <w:spacing w:line="360" w:lineRule="auto"/>
      </w:pPr>
      <w:r>
        <w:t>Expert Systems with Applications, ISSN:0957-4174</w:t>
      </w:r>
    </w:p>
    <w:p w:rsidR="00974DCF" w:rsidRDefault="00974DCF" w:rsidP="008F5EB9">
      <w:pPr>
        <w:pStyle w:val="ListParagraph"/>
        <w:spacing w:line="360" w:lineRule="auto"/>
        <w:ind w:left="1065"/>
      </w:pPr>
    </w:p>
    <w:p w:rsidR="003769D1" w:rsidRDefault="003769D1" w:rsidP="008F5EB9">
      <w:pPr>
        <w:spacing w:line="360" w:lineRule="auto"/>
      </w:pPr>
      <w:r>
        <w:t xml:space="preserve">De mentionat </w:t>
      </w:r>
      <w:proofErr w:type="gramStart"/>
      <w:r>
        <w:t>este</w:t>
      </w:r>
      <w:proofErr w:type="gramEnd"/>
      <w:r>
        <w:t xml:space="preserve"> faptul ca au fost analizate in mod particular lucrari ale celor mai cunoscuti cercetatori din domeniul inteligentei artificiale ca:</w:t>
      </w:r>
    </w:p>
    <w:p w:rsidR="003769D1" w:rsidRDefault="003769D1" w:rsidP="008F5EB9">
      <w:pPr>
        <w:pStyle w:val="ListParagraph"/>
        <w:numPr>
          <w:ilvl w:val="0"/>
          <w:numId w:val="14"/>
        </w:numPr>
        <w:spacing w:line="360" w:lineRule="auto"/>
      </w:pPr>
      <w:r>
        <w:t>Yoshua Bengio: http://www.iro.umontreal.ca/~ben...</w:t>
      </w:r>
    </w:p>
    <w:p w:rsidR="003769D1" w:rsidRDefault="003769D1" w:rsidP="008F5EB9">
      <w:pPr>
        <w:pStyle w:val="ListParagraph"/>
        <w:numPr>
          <w:ilvl w:val="0"/>
          <w:numId w:val="14"/>
        </w:numPr>
        <w:spacing w:line="360" w:lineRule="auto"/>
      </w:pPr>
      <w:r>
        <w:t>Geoffrey Hinton: http://www.cs.toronto.edu/~hinton/</w:t>
      </w:r>
    </w:p>
    <w:p w:rsidR="003769D1" w:rsidRDefault="003769D1" w:rsidP="008F5EB9">
      <w:pPr>
        <w:pStyle w:val="ListParagraph"/>
        <w:numPr>
          <w:ilvl w:val="0"/>
          <w:numId w:val="14"/>
        </w:numPr>
        <w:spacing w:line="360" w:lineRule="auto"/>
      </w:pPr>
      <w:r>
        <w:t>Alex</w:t>
      </w:r>
      <w:r>
        <w:tab/>
        <w:t>Smola: http://alex.smola.org/</w:t>
      </w:r>
    </w:p>
    <w:p w:rsidR="003769D1" w:rsidRDefault="003769D1" w:rsidP="008F5EB9">
      <w:pPr>
        <w:pStyle w:val="ListParagraph"/>
        <w:numPr>
          <w:ilvl w:val="0"/>
          <w:numId w:val="14"/>
        </w:numPr>
        <w:spacing w:line="360" w:lineRule="auto"/>
      </w:pPr>
      <w:r>
        <w:t>Andrew Ng: http://ai.stanford.edu/~ang/</w:t>
      </w:r>
    </w:p>
    <w:p w:rsidR="003769D1" w:rsidRDefault="003769D1" w:rsidP="008F5EB9">
      <w:pPr>
        <w:pStyle w:val="ListParagraph"/>
        <w:numPr>
          <w:ilvl w:val="0"/>
          <w:numId w:val="14"/>
        </w:numPr>
        <w:spacing w:line="360" w:lineRule="auto"/>
      </w:pPr>
      <w:r>
        <w:t>Alex Krizhevsky: http://www.cs.toronto.edu/~kriz/</w:t>
      </w:r>
    </w:p>
    <w:p w:rsidR="003769D1" w:rsidRDefault="003769D1" w:rsidP="008F5EB9">
      <w:pPr>
        <w:pStyle w:val="ListParagraph"/>
        <w:numPr>
          <w:ilvl w:val="0"/>
          <w:numId w:val="14"/>
        </w:numPr>
        <w:spacing w:line="360" w:lineRule="auto"/>
      </w:pPr>
      <w:r>
        <w:t>Ilya Sutskever: http://www.cs.toronto.edu/~ilya/</w:t>
      </w:r>
    </w:p>
    <w:p w:rsidR="003769D1" w:rsidRDefault="003769D1" w:rsidP="008F5EB9">
      <w:pPr>
        <w:pStyle w:val="ListParagraph"/>
        <w:numPr>
          <w:ilvl w:val="0"/>
          <w:numId w:val="14"/>
        </w:numPr>
        <w:spacing w:line="360" w:lineRule="auto"/>
      </w:pPr>
      <w:r>
        <w:t>Andrej Karpathy: http://cs.stanford.edu/people/karpathy/</w:t>
      </w:r>
    </w:p>
    <w:p w:rsidR="003769D1" w:rsidRDefault="003769D1" w:rsidP="008F5EB9">
      <w:pPr>
        <w:pStyle w:val="ListParagraph"/>
        <w:numPr>
          <w:ilvl w:val="0"/>
          <w:numId w:val="14"/>
        </w:numPr>
        <w:spacing w:line="360" w:lineRule="auto"/>
      </w:pPr>
      <w:r>
        <w:t>Francois Chollet: https://blog.keras.io/author/francois-chollet.html</w:t>
      </w:r>
    </w:p>
    <w:p w:rsidR="003769D1" w:rsidRDefault="003769D1" w:rsidP="008F5EB9">
      <w:pPr>
        <w:pStyle w:val="ListParagraph"/>
        <w:numPr>
          <w:ilvl w:val="0"/>
          <w:numId w:val="14"/>
        </w:numPr>
        <w:spacing w:line="360" w:lineRule="auto"/>
      </w:pPr>
      <w:r>
        <w:t>Chris Meek: http://research.microsoft.com/en...</w:t>
      </w:r>
    </w:p>
    <w:p w:rsidR="003769D1" w:rsidRDefault="003769D1" w:rsidP="008F5EB9">
      <w:pPr>
        <w:pStyle w:val="ListParagraph"/>
        <w:numPr>
          <w:ilvl w:val="0"/>
          <w:numId w:val="14"/>
        </w:numPr>
        <w:spacing w:line="360" w:lineRule="auto"/>
      </w:pPr>
      <w:r>
        <w:t>Hugo Larochelle: http://www.dmi.usherb.ca/~larocheh/index_en.html</w:t>
      </w:r>
    </w:p>
    <w:p w:rsidR="003769D1" w:rsidRDefault="003769D1" w:rsidP="008F5EB9">
      <w:pPr>
        <w:pStyle w:val="ListParagraph"/>
        <w:numPr>
          <w:ilvl w:val="0"/>
          <w:numId w:val="14"/>
        </w:numPr>
        <w:spacing w:line="360" w:lineRule="auto"/>
      </w:pPr>
      <w:r>
        <w:t>Ian Goodfellow: https://en.wikipedia.org/wiki/Ian_Goodfellow</w:t>
      </w:r>
    </w:p>
    <w:p w:rsidR="003769D1" w:rsidRDefault="003769D1" w:rsidP="008F5EB9">
      <w:pPr>
        <w:pStyle w:val="ListParagraph"/>
        <w:numPr>
          <w:ilvl w:val="0"/>
          <w:numId w:val="14"/>
        </w:numPr>
        <w:spacing w:line="360" w:lineRule="auto"/>
      </w:pPr>
      <w:r>
        <w:t>Aaron Courville: https://aaroncourville.wordpress.com/</w:t>
      </w:r>
    </w:p>
    <w:p w:rsidR="003769D1" w:rsidRDefault="003769D1" w:rsidP="008F5EB9">
      <w:pPr>
        <w:pStyle w:val="ListParagraph"/>
        <w:numPr>
          <w:ilvl w:val="0"/>
          <w:numId w:val="14"/>
        </w:numPr>
        <w:spacing w:line="360" w:lineRule="auto"/>
      </w:pPr>
      <w:r>
        <w:t>Leo Breiman: http://www.stat.berkeley.edu/~br...</w:t>
      </w:r>
    </w:p>
    <w:p w:rsidR="003769D1" w:rsidRDefault="003769D1" w:rsidP="008F5EB9">
      <w:pPr>
        <w:pStyle w:val="ListParagraph"/>
        <w:numPr>
          <w:ilvl w:val="0"/>
          <w:numId w:val="14"/>
        </w:numPr>
        <w:spacing w:line="360" w:lineRule="auto"/>
      </w:pPr>
      <w:r>
        <w:t>Andrew McCallum: http://www.cs.umass.edu/~mccallum/</w:t>
      </w:r>
    </w:p>
    <w:p w:rsidR="003769D1" w:rsidRDefault="003769D1" w:rsidP="008F5EB9">
      <w:pPr>
        <w:pStyle w:val="ListParagraph"/>
        <w:numPr>
          <w:ilvl w:val="0"/>
          <w:numId w:val="14"/>
        </w:numPr>
        <w:spacing w:line="360" w:lineRule="auto"/>
      </w:pPr>
      <w:r>
        <w:t xml:space="preserve">Chris Meek: </w:t>
      </w:r>
      <w:hyperlink r:id="rId8" w:history="1">
        <w:r w:rsidRPr="00F52141">
          <w:rPr>
            <w:rStyle w:val="Hyperlink"/>
          </w:rPr>
          <w:t>http://research.microsoft.com/en</w:t>
        </w:r>
      </w:hyperlink>
      <w:r>
        <w:t>...</w:t>
      </w:r>
    </w:p>
    <w:p w:rsidR="00321451" w:rsidRDefault="00321451" w:rsidP="008F5EB9">
      <w:pPr>
        <w:pStyle w:val="ListParagraph"/>
        <w:numPr>
          <w:ilvl w:val="0"/>
          <w:numId w:val="14"/>
        </w:numPr>
        <w:spacing w:line="360" w:lineRule="auto"/>
      </w:pPr>
      <w:r>
        <w:t>Trevor Darrell: https://people.eecs.berkeley.edu/~trevor/</w:t>
      </w:r>
    </w:p>
    <w:p w:rsidR="00321451" w:rsidRDefault="00321451" w:rsidP="008F5EB9">
      <w:pPr>
        <w:pStyle w:val="ListParagraph"/>
        <w:numPr>
          <w:ilvl w:val="0"/>
          <w:numId w:val="14"/>
        </w:numPr>
        <w:spacing w:line="360" w:lineRule="auto"/>
      </w:pPr>
      <w:r>
        <w:lastRenderedPageBreak/>
        <w:t>Jonathan Long: http://people.eecs.berkeley.edu/~jonlong/</w:t>
      </w:r>
    </w:p>
    <w:p w:rsidR="003769D1" w:rsidRDefault="003769D1" w:rsidP="008F5EB9">
      <w:pPr>
        <w:spacing w:line="360" w:lineRule="auto"/>
      </w:pPr>
    </w:p>
    <w:p w:rsidR="009A6894" w:rsidRDefault="0093445F" w:rsidP="008F5EB9">
      <w:pPr>
        <w:spacing w:line="360" w:lineRule="auto"/>
      </w:pPr>
      <w:r>
        <w:t>Din lucrarile analizate au fost extrase si analizate elemente cum ar fi</w:t>
      </w:r>
      <w:r w:rsidR="009A6894">
        <w:t>:</w:t>
      </w:r>
    </w:p>
    <w:p w:rsidR="00974DCF" w:rsidRDefault="00974DCF" w:rsidP="008F5EB9">
      <w:pPr>
        <w:pStyle w:val="ListParagraph"/>
        <w:numPr>
          <w:ilvl w:val="0"/>
          <w:numId w:val="16"/>
        </w:numPr>
        <w:spacing w:line="360" w:lineRule="auto"/>
      </w:pPr>
      <w:r>
        <w:t>Modelele de reconstructie arhitecturala si regenerare cod sursa</w:t>
      </w:r>
    </w:p>
    <w:p w:rsidR="00974DCF" w:rsidRDefault="00974DCF" w:rsidP="008F5EB9">
      <w:pPr>
        <w:pStyle w:val="ListParagraph"/>
        <w:numPr>
          <w:ilvl w:val="1"/>
          <w:numId w:val="16"/>
        </w:numPr>
        <w:spacing w:line="360" w:lineRule="auto"/>
      </w:pPr>
      <w:r>
        <w:t>Modele si metode de analiza a segmentarii ecranelor din cadrul aplicatiilor legacy bazate pe algoritmi clasici interativi si modele de Machine Learning fara retele neurale adanci</w:t>
      </w:r>
    </w:p>
    <w:p w:rsidR="00974DCF" w:rsidRDefault="00974DCF" w:rsidP="008F5EB9">
      <w:pPr>
        <w:pStyle w:val="ListParagraph"/>
        <w:numPr>
          <w:ilvl w:val="1"/>
          <w:numId w:val="16"/>
        </w:numPr>
        <w:spacing w:line="360" w:lineRule="auto"/>
      </w:pPr>
      <w:r>
        <w:t xml:space="preserve">Modele si metode de segmentare semantica cu ajutorul retelelor neurale adanci convolutionale a componentelor din cadrul ecranelor aplicatiilor legacy </w:t>
      </w:r>
    </w:p>
    <w:p w:rsidR="00974DCF" w:rsidRDefault="00974DCF" w:rsidP="008F5EB9">
      <w:pPr>
        <w:spacing w:line="360" w:lineRule="auto"/>
      </w:pPr>
    </w:p>
    <w:p w:rsidR="00974DCF" w:rsidRDefault="00974DCF" w:rsidP="008F5EB9">
      <w:pPr>
        <w:pStyle w:val="ListParagraph"/>
        <w:numPr>
          <w:ilvl w:val="0"/>
          <w:numId w:val="16"/>
        </w:numPr>
        <w:spacing w:line="360" w:lineRule="auto"/>
      </w:pPr>
      <w:r>
        <w:t>Modelele de migrare aplicatie</w:t>
      </w:r>
    </w:p>
    <w:p w:rsidR="00BF3A0B" w:rsidRDefault="00BF3A0B" w:rsidP="008F5EB9">
      <w:pPr>
        <w:pStyle w:val="ListParagraph"/>
        <w:numPr>
          <w:ilvl w:val="1"/>
          <w:numId w:val="16"/>
        </w:numPr>
        <w:spacing w:line="360" w:lineRule="auto"/>
      </w:pPr>
      <w:r>
        <w:t xml:space="preserve">Utilizarea retelelor neurale recurente si in particular a LSTM (Long Short Term Memory) pentru realizarea de sisteme expert de tip bot care sa fie capabile de a asista utilizatorul in procesul de dezasamblare in subcomponente a aplicatiilor legacy si reasamblarea automatizata a acestora </w:t>
      </w:r>
      <w:r w:rsidR="00974DCF">
        <w:t>in medii de tip Cloud computing</w:t>
      </w:r>
    </w:p>
    <w:p w:rsidR="00974DCF" w:rsidRDefault="00974DCF" w:rsidP="008F5EB9">
      <w:pPr>
        <w:pStyle w:val="ListParagraph"/>
        <w:spacing w:line="360" w:lineRule="auto"/>
        <w:ind w:left="792"/>
      </w:pPr>
    </w:p>
    <w:p w:rsidR="0093445F" w:rsidRDefault="0093445F" w:rsidP="008F5EB9">
      <w:pPr>
        <w:spacing w:line="360" w:lineRule="auto"/>
      </w:pPr>
      <w:r>
        <w:t>Deasemenea in vederea atingerii tuturor elementelor de analiza propuse au fost analizate tehnologii si abordari pentru probleme de inginerie si dezvoltare experimentala cu complexitate stiintifica mai redusa cum ar fi:</w:t>
      </w:r>
    </w:p>
    <w:p w:rsidR="009A6894" w:rsidRDefault="009A6894" w:rsidP="008F5EB9">
      <w:pPr>
        <w:pStyle w:val="ListParagraph"/>
        <w:numPr>
          <w:ilvl w:val="0"/>
          <w:numId w:val="16"/>
        </w:numPr>
        <w:spacing w:line="360" w:lineRule="auto"/>
      </w:pPr>
      <w:r>
        <w:t>Modelele de analiza ale tehnologiei de tip baza de date utilizata in aplicatia legac</w:t>
      </w:r>
      <w:r w:rsidR="0093445F">
        <w:t>y</w:t>
      </w:r>
      <w:r>
        <w:t xml:space="preserve"> ce urmeaza a fi migrata</w:t>
      </w:r>
    </w:p>
    <w:p w:rsidR="0093445F" w:rsidRDefault="0093445F" w:rsidP="008F5EB9">
      <w:pPr>
        <w:pStyle w:val="ListParagraph"/>
        <w:numPr>
          <w:ilvl w:val="1"/>
          <w:numId w:val="16"/>
        </w:numPr>
        <w:spacing w:line="360" w:lineRule="auto"/>
      </w:pPr>
      <w:r>
        <w:t>Baze de date flat-file</w:t>
      </w:r>
    </w:p>
    <w:p w:rsidR="0093445F" w:rsidRDefault="0093445F" w:rsidP="008F5EB9">
      <w:pPr>
        <w:pStyle w:val="ListParagraph"/>
        <w:numPr>
          <w:ilvl w:val="1"/>
          <w:numId w:val="16"/>
        </w:numPr>
        <w:spacing w:line="360" w:lineRule="auto"/>
      </w:pPr>
      <w:r>
        <w:t>Baze de date relationale nebazate pe tehnologii client-server</w:t>
      </w:r>
    </w:p>
    <w:p w:rsidR="009A6894" w:rsidRDefault="009A6894" w:rsidP="008F5EB9">
      <w:pPr>
        <w:pStyle w:val="ListParagraph"/>
        <w:numPr>
          <w:ilvl w:val="0"/>
          <w:numId w:val="16"/>
        </w:numPr>
        <w:spacing w:line="360" w:lineRule="auto"/>
      </w:pPr>
      <w:r>
        <w:t>Modelele de analiza ale entitatilor de date</w:t>
      </w:r>
    </w:p>
    <w:p w:rsidR="00974DCF" w:rsidRDefault="00974DCF" w:rsidP="008F5EB9">
      <w:pPr>
        <w:pStyle w:val="ListParagraph"/>
        <w:numPr>
          <w:ilvl w:val="1"/>
          <w:numId w:val="16"/>
        </w:numPr>
        <w:spacing w:line="360" w:lineRule="auto"/>
      </w:pPr>
      <w:r>
        <w:t>Analiza bazata pe parcurgerea si recunoasterea grafurilor</w:t>
      </w:r>
    </w:p>
    <w:p w:rsidR="009A6894" w:rsidRDefault="009A6894" w:rsidP="008F5EB9">
      <w:pPr>
        <w:pStyle w:val="ListParagraph"/>
        <w:numPr>
          <w:ilvl w:val="0"/>
          <w:numId w:val="16"/>
        </w:numPr>
        <w:spacing w:line="360" w:lineRule="auto"/>
      </w:pPr>
      <w:r>
        <w:t>Modelele de analiza ale relationarii intre entitatile de date</w:t>
      </w:r>
    </w:p>
    <w:p w:rsidR="00974DCF" w:rsidRDefault="00974DCF" w:rsidP="008F5EB9">
      <w:pPr>
        <w:pStyle w:val="ListParagraph"/>
        <w:numPr>
          <w:ilvl w:val="1"/>
          <w:numId w:val="16"/>
        </w:numPr>
        <w:spacing w:line="360" w:lineRule="auto"/>
      </w:pPr>
      <w:r>
        <w:t>Analiza bazata pe parcurgerea si recunoasterea grafurilor</w:t>
      </w:r>
    </w:p>
    <w:p w:rsidR="009A6894" w:rsidRDefault="009A6894" w:rsidP="008F5EB9">
      <w:pPr>
        <w:pStyle w:val="ListParagraph"/>
        <w:numPr>
          <w:ilvl w:val="0"/>
          <w:numId w:val="16"/>
        </w:numPr>
        <w:spacing w:line="360" w:lineRule="auto"/>
      </w:pPr>
      <w:r>
        <w:t>Modelele de recunoastere a tehnologiei componentelor/modulelor sistemului</w:t>
      </w:r>
    </w:p>
    <w:p w:rsidR="00974DCF" w:rsidRDefault="00974DCF" w:rsidP="008F5EB9">
      <w:pPr>
        <w:pStyle w:val="ListParagraph"/>
        <w:numPr>
          <w:ilvl w:val="1"/>
          <w:numId w:val="16"/>
        </w:numPr>
        <w:spacing w:line="360" w:lineRule="auto"/>
      </w:pPr>
      <w:r>
        <w:t>Analiza bazata pe citirea componentelor sistemului de operare gazda</w:t>
      </w:r>
    </w:p>
    <w:p w:rsidR="009A6894" w:rsidRDefault="009A6894" w:rsidP="008F5EB9">
      <w:pPr>
        <w:pStyle w:val="ListParagraph"/>
        <w:numPr>
          <w:ilvl w:val="0"/>
          <w:numId w:val="16"/>
        </w:numPr>
        <w:spacing w:line="360" w:lineRule="auto"/>
      </w:pPr>
      <w:r>
        <w:t>Modelele de recunoasterele ale layere-lor de comunicare/API/etc.</w:t>
      </w:r>
    </w:p>
    <w:p w:rsidR="00974DCF" w:rsidRDefault="00974DCF" w:rsidP="008F5EB9">
      <w:pPr>
        <w:pStyle w:val="ListParagraph"/>
        <w:numPr>
          <w:ilvl w:val="1"/>
          <w:numId w:val="16"/>
        </w:numPr>
        <w:spacing w:line="360" w:lineRule="auto"/>
      </w:pPr>
      <w:r>
        <w:t>Analiza bazata pe citirea componentelor sistemului de operare gazda</w:t>
      </w:r>
    </w:p>
    <w:p w:rsidR="00B82669" w:rsidRDefault="00B82669">
      <w:pPr>
        <w:spacing w:after="160" w:line="259" w:lineRule="auto"/>
        <w:jc w:val="left"/>
      </w:pPr>
    </w:p>
    <w:p w:rsidR="00B82669" w:rsidRDefault="00B82669" w:rsidP="00B82669">
      <w:pPr>
        <w:pStyle w:val="Heading2"/>
      </w:pPr>
      <w:bookmarkStart w:id="7" w:name="_Toc470948477"/>
      <w:r>
        <w:t>Alte remarci</w:t>
      </w:r>
      <w:bookmarkEnd w:id="7"/>
    </w:p>
    <w:p w:rsidR="00B82669" w:rsidRDefault="00B82669">
      <w:pPr>
        <w:spacing w:after="160" w:line="259" w:lineRule="auto"/>
        <w:jc w:val="left"/>
      </w:pPr>
    </w:p>
    <w:p w:rsidR="00B82669" w:rsidRDefault="00B82669" w:rsidP="00B82669">
      <w:pPr>
        <w:spacing w:after="160" w:line="360" w:lineRule="auto"/>
      </w:pPr>
      <w:r>
        <w:t>Directorul de proiect intentioneaza ca in baza cercetarii realizate in primul trimestru de implementare a proiectului “</w:t>
      </w:r>
      <w:r>
        <w:t xml:space="preserve">Platforma de migrare automatizată în cloud a aplicațiilor și sistemelor informatice clasice </w:t>
      </w:r>
      <w:r>
        <w:t>C</w:t>
      </w:r>
      <w:r>
        <w:t>loudifier.net</w:t>
      </w:r>
      <w:r>
        <w:t xml:space="preserve">”, MySMIS: </w:t>
      </w:r>
      <w:r>
        <w:t>104349</w:t>
      </w:r>
      <w:r>
        <w:t xml:space="preserve">, </w:t>
      </w:r>
      <w:proofErr w:type="gramStart"/>
      <w:r>
        <w:t>nr.:</w:t>
      </w:r>
      <w:proofErr w:type="gramEnd"/>
      <w:r>
        <w:t xml:space="preserve"> </w:t>
      </w:r>
      <w:r>
        <w:t>P_38_543</w:t>
      </w:r>
      <w:r>
        <w:t>, sa pregateasca si sa publice o lucrare stiintifica intr-o publicatie stiintifica cu recunoastere internationala.</w:t>
      </w:r>
      <w:r>
        <w:br w:type="page"/>
      </w:r>
    </w:p>
    <w:p w:rsidR="00974DCF" w:rsidRDefault="00974DCF" w:rsidP="008F5EB9">
      <w:pPr>
        <w:spacing w:line="360" w:lineRule="auto"/>
      </w:pPr>
    </w:p>
    <w:p w:rsidR="00974DCF" w:rsidRDefault="00974DCF" w:rsidP="008F5EB9">
      <w:pPr>
        <w:pStyle w:val="Heading1"/>
        <w:spacing w:line="360" w:lineRule="auto"/>
      </w:pPr>
      <w:bookmarkStart w:id="8" w:name="_Toc470948478"/>
      <w:r>
        <w:t>Rezultatele cercetarii</w:t>
      </w:r>
      <w:bookmarkEnd w:id="8"/>
    </w:p>
    <w:p w:rsidR="00974DCF" w:rsidRDefault="00974DCF" w:rsidP="008F5EB9">
      <w:pPr>
        <w:spacing w:line="360" w:lineRule="auto"/>
      </w:pPr>
    </w:p>
    <w:p w:rsidR="00974DCF" w:rsidRDefault="00974DCF" w:rsidP="008F5EB9">
      <w:pPr>
        <w:pStyle w:val="Heading2"/>
        <w:spacing w:line="360" w:lineRule="auto"/>
      </w:pPr>
      <w:bookmarkStart w:id="9" w:name="_Toc470948479"/>
      <w:r>
        <w:t>Problematica concreta analizata</w:t>
      </w:r>
      <w:bookmarkEnd w:id="9"/>
    </w:p>
    <w:p w:rsidR="00974DCF" w:rsidRDefault="00974DCF" w:rsidP="008F5EB9">
      <w:pPr>
        <w:spacing w:line="360" w:lineRule="auto"/>
      </w:pPr>
    </w:p>
    <w:p w:rsidR="00974DCF" w:rsidRDefault="00974DCF" w:rsidP="008F5EB9">
      <w:pPr>
        <w:spacing w:line="360" w:lineRule="auto"/>
      </w:pPr>
      <w:r>
        <w:t>Scopul analizei stadiului actual al tehnologiei este acela de a determina metodele cele mai moderne/actuale de realizare a predictiilor/inferentelor in imagistica – in particular in cazul proiectului CLOUDIFIER referindu-ne la analiza imaginilor captate in timp real in timpul functionarii aplicatiilor si implicit analiza automatizata cu ajutorul recunoasterii avansate de forme/imagini a aplicatiilor “legacy” in vederea transalatarii acestora automatizate.</w:t>
      </w:r>
    </w:p>
    <w:p w:rsidR="00974DCF" w:rsidRDefault="00974DCF" w:rsidP="008F5EB9">
      <w:pPr>
        <w:spacing w:line="360" w:lineRule="auto"/>
      </w:pPr>
    </w:p>
    <w:p w:rsidR="00974DCF" w:rsidRDefault="00974DCF" w:rsidP="008F5EB9">
      <w:pPr>
        <w:spacing w:line="360" w:lineRule="auto"/>
      </w:pPr>
      <w:r>
        <w:t>In decursul lunii octombrie 2016 au fost analizate cele mai recente si avansate lucrari de cercetare fundamentala si industriala provenite de la cele mai prestigioase institute si universitati printre care enumeram:</w:t>
      </w:r>
    </w:p>
    <w:p w:rsidR="00974DCF" w:rsidRDefault="00974DCF" w:rsidP="008F5EB9">
      <w:pPr>
        <w:pStyle w:val="ListParagraph"/>
        <w:numPr>
          <w:ilvl w:val="0"/>
          <w:numId w:val="24"/>
        </w:numPr>
        <w:spacing w:line="360" w:lineRule="auto"/>
      </w:pPr>
      <w:r>
        <w:t>Caltech – California Institute for Technology</w:t>
      </w:r>
    </w:p>
    <w:p w:rsidR="00974DCF" w:rsidRDefault="00974DCF" w:rsidP="008F5EB9">
      <w:pPr>
        <w:pStyle w:val="ListParagraph"/>
        <w:numPr>
          <w:ilvl w:val="0"/>
          <w:numId w:val="24"/>
        </w:numPr>
        <w:spacing w:line="360" w:lineRule="auto"/>
      </w:pPr>
      <w:r>
        <w:t>MIT – Massachusetts Institute for Technology</w:t>
      </w:r>
    </w:p>
    <w:p w:rsidR="00974DCF" w:rsidRDefault="00974DCF" w:rsidP="008F5EB9">
      <w:pPr>
        <w:pStyle w:val="ListParagraph"/>
        <w:numPr>
          <w:ilvl w:val="0"/>
          <w:numId w:val="24"/>
        </w:numPr>
        <w:spacing w:line="360" w:lineRule="auto"/>
      </w:pPr>
      <w:r>
        <w:t>Stanford</w:t>
      </w:r>
    </w:p>
    <w:p w:rsidR="00974DCF" w:rsidRDefault="00974DCF" w:rsidP="008F5EB9">
      <w:pPr>
        <w:pStyle w:val="ListParagraph"/>
        <w:numPr>
          <w:ilvl w:val="0"/>
          <w:numId w:val="24"/>
        </w:numPr>
        <w:spacing w:line="360" w:lineRule="auto"/>
      </w:pPr>
      <w:r>
        <w:t>University of Toronto</w:t>
      </w:r>
    </w:p>
    <w:p w:rsidR="00974DCF" w:rsidRDefault="00974DCF" w:rsidP="008F5EB9">
      <w:pPr>
        <w:pStyle w:val="ListParagraph"/>
        <w:numPr>
          <w:ilvl w:val="0"/>
          <w:numId w:val="24"/>
        </w:numPr>
        <w:spacing w:line="360" w:lineRule="auto"/>
      </w:pPr>
      <w:r>
        <w:t>Harvard</w:t>
      </w:r>
    </w:p>
    <w:p w:rsidR="00974DCF" w:rsidRDefault="00974DCF" w:rsidP="008F5EB9">
      <w:pPr>
        <w:pStyle w:val="ListParagraph"/>
        <w:numPr>
          <w:ilvl w:val="0"/>
          <w:numId w:val="24"/>
        </w:numPr>
        <w:spacing w:line="360" w:lineRule="auto"/>
      </w:pPr>
      <w:r>
        <w:t>University of Washington</w:t>
      </w:r>
    </w:p>
    <w:p w:rsidR="00974DCF" w:rsidRDefault="00974DCF" w:rsidP="008F5EB9">
      <w:pPr>
        <w:spacing w:line="360" w:lineRule="auto"/>
      </w:pPr>
    </w:p>
    <w:p w:rsidR="00974DCF" w:rsidRDefault="00974DCF" w:rsidP="008F5EB9">
      <w:pPr>
        <w:spacing w:line="360" w:lineRule="auto"/>
      </w:pPr>
      <w:r>
        <w:t>Principalele zone analizate au fost:</w:t>
      </w:r>
    </w:p>
    <w:p w:rsidR="00974DCF" w:rsidRDefault="00974DCF" w:rsidP="008F5EB9">
      <w:pPr>
        <w:pStyle w:val="ListParagraph"/>
        <w:numPr>
          <w:ilvl w:val="0"/>
          <w:numId w:val="25"/>
        </w:numPr>
        <w:spacing w:line="360" w:lineRule="auto"/>
      </w:pPr>
      <w:r>
        <w:t>Metodele de tip Deep Learning bazate pe Retele Neuronale Convolutionale – Deep Convolutional Neural Networks</w:t>
      </w:r>
    </w:p>
    <w:p w:rsidR="00974DCF" w:rsidRDefault="00974DCF" w:rsidP="008F5EB9">
      <w:pPr>
        <w:pStyle w:val="ListParagraph"/>
        <w:numPr>
          <w:ilvl w:val="0"/>
          <w:numId w:val="25"/>
        </w:numPr>
        <w:spacing w:line="360" w:lineRule="auto"/>
      </w:pPr>
      <w:r>
        <w:t>Metode de tip shallow learning pentru invatarea supervizata a structurilor si a elementelor de imagistica utilizand modele de invatare in timp real (online learning)</w:t>
      </w:r>
    </w:p>
    <w:p w:rsidR="00974DCF" w:rsidRDefault="00974DCF" w:rsidP="008F5EB9">
      <w:pPr>
        <w:pStyle w:val="ListParagraph"/>
        <w:numPr>
          <w:ilvl w:val="0"/>
          <w:numId w:val="25"/>
        </w:numPr>
        <w:spacing w:line="360" w:lineRule="auto"/>
      </w:pPr>
      <w:r>
        <w:t>Cele mai moderne abordari in Deep Learning – Tensor Flow</w:t>
      </w:r>
    </w:p>
    <w:p w:rsidR="00974DCF" w:rsidRDefault="00974DCF" w:rsidP="008F5EB9">
      <w:pPr>
        <w:pStyle w:val="ListParagraph"/>
        <w:numPr>
          <w:ilvl w:val="0"/>
          <w:numId w:val="25"/>
        </w:numPr>
        <w:spacing w:line="360" w:lineRule="auto"/>
      </w:pPr>
      <w:r>
        <w:t>Cele mai moderne abordari in shallow learning – Extreme Boosted Decision Trees / Random Forests - XGBoost</w:t>
      </w:r>
    </w:p>
    <w:p w:rsidR="00974DCF" w:rsidRDefault="00974DCF" w:rsidP="008F5EB9">
      <w:pPr>
        <w:spacing w:line="360" w:lineRule="auto"/>
      </w:pPr>
    </w:p>
    <w:p w:rsidR="00321451" w:rsidRDefault="00321451" w:rsidP="008F5EB9">
      <w:pPr>
        <w:spacing w:line="360" w:lineRule="auto"/>
      </w:pPr>
      <w:r>
        <w:lastRenderedPageBreak/>
        <w:t>In decursul lunii noiembrie 2016 au fost analizate cele mai recente si avansate lucrari de cercetare fundamentala in vederea determinarii unui set de algoritmi de Machine Learning ideali pentru identificarea primitivelor de interfata grafica (butoane, campuri, ferestre, texte statice, etc) si a pozitiei acestora in cadrul ecranelor interfetelor grafice</w:t>
      </w:r>
    </w:p>
    <w:p w:rsidR="00321451" w:rsidRDefault="00321451" w:rsidP="008F5EB9">
      <w:pPr>
        <w:pStyle w:val="ListParagraph"/>
        <w:numPr>
          <w:ilvl w:val="0"/>
          <w:numId w:val="26"/>
        </w:numPr>
        <w:spacing w:line="360" w:lineRule="auto"/>
      </w:pPr>
      <w:r>
        <w:t>Determinarea unui algoritm de tip Machine Learning pentru generarea AUTOMATA de interfe grafice si cod sursa aferente pe baza schitelor facute manual pe suport de hartie, tabla, etc</w:t>
      </w:r>
    </w:p>
    <w:p w:rsidR="00321451" w:rsidRDefault="00321451" w:rsidP="008F5EB9">
      <w:pPr>
        <w:pStyle w:val="ListParagraph"/>
        <w:numPr>
          <w:ilvl w:val="0"/>
          <w:numId w:val="26"/>
        </w:numPr>
        <w:spacing w:line="360" w:lineRule="auto"/>
      </w:pPr>
      <w:r>
        <w:t>Analiza  TensorFlow</w:t>
      </w:r>
    </w:p>
    <w:p w:rsidR="00321451" w:rsidRDefault="00321451" w:rsidP="008F5EB9">
      <w:pPr>
        <w:pStyle w:val="ListParagraph"/>
        <w:numPr>
          <w:ilvl w:val="0"/>
          <w:numId w:val="26"/>
        </w:numPr>
        <w:spacing w:line="360" w:lineRule="auto"/>
      </w:pPr>
      <w:r>
        <w:t>Analiza XGBoost</w:t>
      </w:r>
    </w:p>
    <w:p w:rsidR="00321451" w:rsidRDefault="00321451" w:rsidP="008F5EB9">
      <w:pPr>
        <w:pStyle w:val="ListParagraph"/>
        <w:numPr>
          <w:ilvl w:val="0"/>
          <w:numId w:val="26"/>
        </w:numPr>
        <w:spacing w:line="360" w:lineRule="auto"/>
      </w:pPr>
      <w:r>
        <w:t>Analiza metode si propuneri pentru biblioteci interne</w:t>
      </w:r>
    </w:p>
    <w:p w:rsidR="00974DCF" w:rsidRDefault="00321451" w:rsidP="008F5EB9">
      <w:pPr>
        <w:pStyle w:val="ListParagraph"/>
        <w:numPr>
          <w:ilvl w:val="0"/>
          <w:numId w:val="26"/>
        </w:numPr>
        <w:spacing w:line="360" w:lineRule="auto"/>
      </w:pPr>
      <w:r>
        <w:t>Analiza si testarea experimentala a mediilor de procesare numerica masiv paralela cu ajutorul GPU (tehnologiile bazate pe nuclee de calul masiv paralel CUDA)</w:t>
      </w:r>
    </w:p>
    <w:p w:rsidR="00321451" w:rsidRDefault="00321451" w:rsidP="008F5EB9">
      <w:pPr>
        <w:spacing w:line="360" w:lineRule="auto"/>
      </w:pPr>
    </w:p>
    <w:p w:rsidR="00321451" w:rsidRDefault="00321451" w:rsidP="008F5EB9">
      <w:pPr>
        <w:spacing w:line="360" w:lineRule="auto"/>
      </w:pPr>
      <w:r>
        <w:t xml:space="preserve">In decursul luni decembrie 2016 a fost continuat procesul de analiza a stadiului curent al tehnologiei in domeniul sistemelor de tip Machine Learning cu accent pe zona de Deep Learning si in particular a sistemelor de analiza si recunoastere bazata pe inteligenta artificiala a imaginilor.  In decursul acestei luni analiza stadiului curent al cercetarii fost fost axat in principal pe lucrarea stiintifica publicata recent de J. Long et al “Fully Convolutional Networks for Semantic Segmentation”, lucrare considerata actualmente state-of-the-art in ceea priveste metodele de recunoastere si segmentare a componentelor in cadrul imaginilor. Pentru referinta prezentam anexat </w:t>
      </w:r>
      <w:proofErr w:type="gramStart"/>
      <w:r>
        <w:t>un</w:t>
      </w:r>
      <w:proofErr w:type="gramEnd"/>
      <w:r>
        <w:t xml:space="preserve"> scurt rezumat in limba engleza a lucrarii de referinta.</w:t>
      </w:r>
    </w:p>
    <w:p w:rsidR="00321451" w:rsidRDefault="00321451" w:rsidP="008F5EB9">
      <w:pPr>
        <w:spacing w:line="360" w:lineRule="auto"/>
      </w:pPr>
    </w:p>
    <w:p w:rsidR="00321451" w:rsidRDefault="00321451" w:rsidP="008F5EB9">
      <w:pPr>
        <w:spacing w:line="360" w:lineRule="auto"/>
      </w:pPr>
      <w:r>
        <w:t>Principalele puncte pe care le urmarim in cercetare sunt urmatoarele:</w:t>
      </w:r>
    </w:p>
    <w:p w:rsidR="00321451" w:rsidRDefault="00321451" w:rsidP="008F5EB9">
      <w:pPr>
        <w:pStyle w:val="ListParagraph"/>
        <w:numPr>
          <w:ilvl w:val="0"/>
          <w:numId w:val="28"/>
        </w:numPr>
        <w:spacing w:line="360" w:lineRule="auto"/>
      </w:pPr>
      <w:r>
        <w:t>Determinarea metodelor optime bazate pe Deep Learning pentru recunoasterea si segmentarea (identificarea locatiei spatiale) a elementelor de interfata grafica pe care Cloudifier.NET va trebuie sa le translateze automatizat din aplicatiile legacy in aplicatiile din mediul cloud computing.</w:t>
      </w:r>
    </w:p>
    <w:p w:rsidR="00321451" w:rsidRDefault="00321451" w:rsidP="008F5EB9">
      <w:pPr>
        <w:pStyle w:val="ListParagraph"/>
        <w:numPr>
          <w:ilvl w:val="0"/>
          <w:numId w:val="28"/>
        </w:numPr>
        <w:spacing w:line="360" w:lineRule="auto"/>
      </w:pPr>
      <w:r>
        <w:t xml:space="preserve">Aplicarea de metode simple bazate pe algoritmi de machine learning superficiali (regresie logistica, arbori de decizie, clasificare naiva bazata pe teorema lui Bayes, clusterizare cu analiza distantelor euclidiene) precum si metode de segmentare </w:t>
      </w:r>
      <w:r>
        <w:lastRenderedPageBreak/>
        <w:t>iterativa a imaginilor analizate cum ar fi metoda ferestrelor deplasate continuu (“ferestre alunecatoare” sau sliding-windows algorithm)</w:t>
      </w:r>
    </w:p>
    <w:p w:rsidR="008B683A" w:rsidRDefault="008B683A" w:rsidP="008B683A">
      <w:pPr>
        <w:pStyle w:val="Heading2"/>
        <w:numPr>
          <w:ilvl w:val="0"/>
          <w:numId w:val="0"/>
        </w:numPr>
        <w:spacing w:line="360" w:lineRule="auto"/>
        <w:ind w:left="576" w:hanging="576"/>
      </w:pPr>
    </w:p>
    <w:p w:rsidR="008B683A" w:rsidRDefault="008B683A" w:rsidP="008B683A">
      <w:pPr>
        <w:spacing w:line="360" w:lineRule="auto"/>
      </w:pPr>
      <w:r>
        <w:t xml:space="preserve">In </w:t>
      </w:r>
      <w:r w:rsidR="00513093">
        <w:t>I</w:t>
      </w:r>
      <w:r>
        <w:t xml:space="preserve">maginea </w:t>
      </w:r>
      <w:r w:rsidR="00513093">
        <w:t xml:space="preserve">nr. </w:t>
      </w:r>
      <w:r>
        <w:t xml:space="preserve">1 </w:t>
      </w:r>
      <w:r w:rsidR="00513093">
        <w:t>(</w:t>
      </w:r>
      <w:r>
        <w:t>“Schita de principiu a abordarii stadiului actual al tehnologiei si avansurile aferente”</w:t>
      </w:r>
      <w:r w:rsidR="00513093">
        <w:t>)</w:t>
      </w:r>
      <w:r>
        <w:t xml:space="preserve"> este prezentata abordarea celor doua metode care vor fi proiectate in paralel in procesul de proiectare a modelelor arhitecturale ale etapei 1.2 din activitatile proiectului si ulterior experimentate in cadrul procesului de dezvoltare experimentala.</w:t>
      </w:r>
      <w:r w:rsidR="00513093">
        <w:t xml:space="preserve"> Detaliile acestei abordari vor fi prezentate in sectiunea “</w:t>
      </w:r>
      <w:r w:rsidR="00513093" w:rsidRPr="00513093">
        <w:t>3.3</w:t>
      </w:r>
      <w:r w:rsidR="00513093" w:rsidRPr="00513093">
        <w:tab/>
        <w:t>Doua directii de abordare avansata a cercetarii</w:t>
      </w:r>
      <w:r w:rsidR="00513093">
        <w:t>”</w:t>
      </w:r>
    </w:p>
    <w:p w:rsidR="009B730E" w:rsidRDefault="009B730E" w:rsidP="008B683A">
      <w:pPr>
        <w:spacing w:line="360" w:lineRule="auto"/>
      </w:pPr>
    </w:p>
    <w:p w:rsidR="009B730E" w:rsidRDefault="009B730E" w:rsidP="009B730E">
      <w:pPr>
        <w:spacing w:line="360" w:lineRule="auto"/>
        <w:jc w:val="center"/>
      </w:pPr>
    </w:p>
    <w:p w:rsidR="008B683A" w:rsidRDefault="009B730E" w:rsidP="009B730E">
      <w:pPr>
        <w:spacing w:line="360" w:lineRule="auto"/>
        <w:jc w:val="center"/>
      </w:pPr>
      <w:r w:rsidRPr="009B730E">
        <w:rPr>
          <w:b/>
          <w:i/>
        </w:rPr>
        <w:lastRenderedPageBreak/>
        <w:t xml:space="preserve">Imaginea 1 “Schita de principiu </w:t>
      </w:r>
      <w:proofErr w:type="gramStart"/>
      <w:r w:rsidRPr="009B730E">
        <w:rPr>
          <w:b/>
          <w:i/>
        </w:rPr>
        <w:t>a</w:t>
      </w:r>
      <w:proofErr w:type="gramEnd"/>
      <w:r w:rsidRPr="009B730E">
        <w:rPr>
          <w:b/>
          <w:i/>
        </w:rPr>
        <w:t xml:space="preserve"> abordarii stadiului actual al tehnologiei si avansurile aferente”</w:t>
      </w:r>
      <w:r w:rsidRPr="009B730E">
        <w:rPr>
          <w:noProof/>
          <w:lang w:val="en-US"/>
        </w:rPr>
        <w:drawing>
          <wp:inline distT="0" distB="0" distL="0" distR="0" wp14:anchorId="77C7E628" wp14:editId="468B0173">
            <wp:extent cx="5325935" cy="7101444"/>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6894" cy="7102723"/>
                    </a:xfrm>
                    <a:prstGeom prst="rect">
                      <a:avLst/>
                    </a:prstGeom>
                  </pic:spPr>
                </pic:pic>
              </a:graphicData>
            </a:graphic>
          </wp:inline>
        </w:drawing>
      </w:r>
    </w:p>
    <w:p w:rsidR="008B683A" w:rsidRPr="008B683A" w:rsidRDefault="008B683A" w:rsidP="008B683A"/>
    <w:p w:rsidR="008F5EB9" w:rsidRDefault="005619C1" w:rsidP="00513093">
      <w:pPr>
        <w:pStyle w:val="Heading2"/>
      </w:pPr>
      <w:r>
        <w:br w:type="page"/>
      </w:r>
      <w:bookmarkStart w:id="10" w:name="_Toc470948480"/>
      <w:r w:rsidR="008F5EB9" w:rsidRPr="00513093">
        <w:lastRenderedPageBreak/>
        <w:t>Ecosistemul</w:t>
      </w:r>
      <w:r w:rsidR="008F5EB9">
        <w:t xml:space="preserve"> </w:t>
      </w:r>
      <w:r w:rsidR="008F5EB9" w:rsidRPr="00A36298">
        <w:t>Cloudifier.NET</w:t>
      </w:r>
      <w:bookmarkEnd w:id="10"/>
      <w:r w:rsidR="008F5EB9" w:rsidRPr="00A36298">
        <w:t xml:space="preserve"> </w:t>
      </w:r>
    </w:p>
    <w:p w:rsidR="00513093" w:rsidRDefault="00513093" w:rsidP="00513093"/>
    <w:p w:rsidR="00513093" w:rsidRPr="00513093" w:rsidRDefault="00513093" w:rsidP="00513093">
      <w:pPr>
        <w:jc w:val="center"/>
        <w:rPr>
          <w:b/>
          <w:i/>
        </w:rPr>
      </w:pPr>
      <w:r w:rsidRPr="00513093">
        <w:rPr>
          <w:b/>
          <w:i/>
        </w:rPr>
        <w:t>Diagrama 2 – Ecosistemul Cloudifier.NET ver 1.0</w:t>
      </w:r>
    </w:p>
    <w:tbl>
      <w:tblPr>
        <w:tblStyle w:val="Heading5Char"/>
        <w:tblW w:w="0" w:type="auto"/>
        <w:jc w:val="center"/>
        <w:tblLook w:val="04A0" w:firstRow="1" w:lastRow="0" w:firstColumn="1" w:lastColumn="0" w:noHBand="0" w:noVBand="1"/>
      </w:tblPr>
      <w:tblGrid>
        <w:gridCol w:w="9017"/>
      </w:tblGrid>
      <w:tr w:rsidR="008F5EB9" w:rsidRPr="0087062D" w:rsidTr="00513093">
        <w:trPr>
          <w:trHeight w:val="350"/>
          <w:jc w:val="center"/>
        </w:trPr>
        <w:tc>
          <w:tcPr>
            <w:tcW w:w="9017" w:type="dxa"/>
            <w:shd w:val="clear" w:color="auto" w:fill="5B9BD5" w:themeFill="accent1"/>
            <w:vAlign w:val="center"/>
          </w:tcPr>
          <w:p w:rsidR="008F5EB9" w:rsidRPr="0087062D" w:rsidRDefault="008F5EB9" w:rsidP="008F5EB9">
            <w:pPr>
              <w:spacing w:line="360" w:lineRule="auto"/>
              <w:jc w:val="center"/>
              <w:rPr>
                <w:b/>
                <w:sz w:val="36"/>
                <w:szCs w:val="36"/>
              </w:rPr>
            </w:pPr>
            <w:r w:rsidRPr="0087062D">
              <w:rPr>
                <w:b/>
                <w:sz w:val="36"/>
                <w:szCs w:val="36"/>
              </w:rPr>
              <w:t>State-of-the-art</w:t>
            </w:r>
          </w:p>
        </w:tc>
      </w:tr>
      <w:tr w:rsidR="008F5EB9" w:rsidRPr="00A36298" w:rsidTr="00513093">
        <w:trPr>
          <w:trHeight w:val="2825"/>
          <w:jc w:val="center"/>
        </w:trPr>
        <w:tc>
          <w:tcPr>
            <w:tcW w:w="9017" w:type="dxa"/>
            <w:shd w:val="clear" w:color="auto" w:fill="2E74B5" w:themeFill="accent1" w:themeFillShade="BF"/>
            <w:vAlign w:val="center"/>
          </w:tcPr>
          <w:p w:rsidR="00E10E42" w:rsidRDefault="00E10E42" w:rsidP="00E10E42">
            <w:pPr>
              <w:spacing w:line="360" w:lineRule="auto"/>
              <w:jc w:val="left"/>
              <w:rPr>
                <w:b/>
                <w:color w:val="FFFFFF" w:themeColor="background1"/>
                <w:sz w:val="36"/>
                <w:szCs w:val="36"/>
              </w:rPr>
            </w:pPr>
            <w:r>
              <w:rPr>
                <w:b/>
                <w:color w:val="FFFFFF" w:themeColor="background1"/>
                <w:sz w:val="36"/>
                <w:szCs w:val="36"/>
              </w:rPr>
              <w:t>Shallow Machine Learning User interface analysis:</w:t>
            </w:r>
          </w:p>
          <w:p w:rsidR="008F5EB9" w:rsidRPr="00E10E42" w:rsidRDefault="008F5EB9" w:rsidP="00E10E42">
            <w:pPr>
              <w:spacing w:line="360" w:lineRule="auto"/>
              <w:ind w:left="708"/>
              <w:jc w:val="left"/>
              <w:rPr>
                <w:b/>
                <w:color w:val="FFFFFF" w:themeColor="background1"/>
                <w:sz w:val="28"/>
                <w:szCs w:val="36"/>
              </w:rPr>
            </w:pPr>
            <w:r w:rsidRPr="00E10E42">
              <w:rPr>
                <w:b/>
                <w:color w:val="FFFFFF" w:themeColor="background1"/>
                <w:sz w:val="28"/>
                <w:szCs w:val="36"/>
              </w:rPr>
              <w:t>Models for user interface</w:t>
            </w:r>
            <w:r w:rsidR="00E10E42" w:rsidRPr="00E10E42">
              <w:rPr>
                <w:b/>
                <w:color w:val="FFFFFF" w:themeColor="background1"/>
                <w:sz w:val="28"/>
                <w:szCs w:val="36"/>
              </w:rPr>
              <w:t xml:space="preserve"> recognition and translation</w:t>
            </w:r>
          </w:p>
          <w:p w:rsidR="00E10E42" w:rsidRDefault="00E10E42" w:rsidP="00E10E42">
            <w:pPr>
              <w:spacing w:line="360" w:lineRule="auto"/>
              <w:jc w:val="left"/>
              <w:rPr>
                <w:b/>
                <w:color w:val="FFFFFF" w:themeColor="background1"/>
                <w:sz w:val="36"/>
                <w:szCs w:val="36"/>
              </w:rPr>
            </w:pPr>
            <w:r>
              <w:rPr>
                <w:b/>
                <w:color w:val="FFFFFF" w:themeColor="background1"/>
                <w:sz w:val="36"/>
                <w:szCs w:val="36"/>
              </w:rPr>
              <w:t>Semantic segmentation and expert systems with DL:</w:t>
            </w:r>
          </w:p>
          <w:p w:rsidR="00E10E42" w:rsidRPr="00E10E42" w:rsidRDefault="00E10E42" w:rsidP="00E10E42">
            <w:pPr>
              <w:spacing w:line="360" w:lineRule="auto"/>
              <w:ind w:left="708"/>
              <w:jc w:val="left"/>
              <w:rPr>
                <w:b/>
                <w:color w:val="FFFFFF" w:themeColor="background1"/>
                <w:sz w:val="28"/>
                <w:szCs w:val="24"/>
              </w:rPr>
            </w:pPr>
            <w:r w:rsidRPr="00E10E42">
              <w:rPr>
                <w:b/>
                <w:color w:val="FFFFFF" w:themeColor="background1"/>
                <w:sz w:val="28"/>
                <w:szCs w:val="24"/>
              </w:rPr>
              <w:t>Models for data structure analysis and inference</w:t>
            </w:r>
          </w:p>
          <w:p w:rsidR="008F5EB9" w:rsidRPr="00E10E42" w:rsidRDefault="008F5EB9" w:rsidP="00E10E42">
            <w:pPr>
              <w:spacing w:line="360" w:lineRule="auto"/>
              <w:ind w:left="708"/>
              <w:jc w:val="left"/>
              <w:rPr>
                <w:b/>
                <w:color w:val="FFFFFF" w:themeColor="background1"/>
                <w:sz w:val="28"/>
                <w:szCs w:val="24"/>
              </w:rPr>
            </w:pPr>
            <w:r w:rsidRPr="00E10E42">
              <w:rPr>
                <w:b/>
                <w:color w:val="FFFFFF" w:themeColor="background1"/>
                <w:sz w:val="28"/>
                <w:szCs w:val="24"/>
              </w:rPr>
              <w:t>Models for stack analysis</w:t>
            </w:r>
          </w:p>
          <w:p w:rsidR="008F5EB9" w:rsidRPr="00A36298" w:rsidRDefault="008F5EB9" w:rsidP="00E10E42">
            <w:pPr>
              <w:spacing w:line="360" w:lineRule="auto"/>
              <w:ind w:left="708"/>
              <w:jc w:val="left"/>
              <w:rPr>
                <w:sz w:val="36"/>
                <w:szCs w:val="36"/>
              </w:rPr>
            </w:pPr>
            <w:r w:rsidRPr="00E10E42">
              <w:rPr>
                <w:b/>
                <w:color w:val="FFFFFF" w:themeColor="background1"/>
                <w:sz w:val="28"/>
                <w:szCs w:val="24"/>
              </w:rPr>
              <w:t>Models for automated migration</w:t>
            </w:r>
          </w:p>
        </w:tc>
      </w:tr>
    </w:tbl>
    <w:p w:rsidR="008F5EB9" w:rsidRPr="00A36298" w:rsidRDefault="008F5EB9" w:rsidP="008F5EB9">
      <w:pPr>
        <w:spacing w:line="360" w:lineRule="auto"/>
        <w:rPr>
          <w:sz w:val="36"/>
          <w:szCs w:val="36"/>
        </w:rPr>
      </w:pPr>
    </w:p>
    <w:tbl>
      <w:tblPr>
        <w:tblStyle w:val="Heading5Char"/>
        <w:tblW w:w="0" w:type="auto"/>
        <w:tblLook w:val="04A0" w:firstRow="1" w:lastRow="0" w:firstColumn="1" w:lastColumn="0" w:noHBand="0" w:noVBand="1"/>
      </w:tblPr>
      <w:tblGrid>
        <w:gridCol w:w="3019"/>
        <w:gridCol w:w="3021"/>
        <w:gridCol w:w="2986"/>
      </w:tblGrid>
      <w:tr w:rsidR="008F5EB9" w:rsidRPr="0087062D" w:rsidTr="00E10E42">
        <w:trPr>
          <w:trHeight w:val="1259"/>
        </w:trPr>
        <w:tc>
          <w:tcPr>
            <w:tcW w:w="9350" w:type="dxa"/>
            <w:gridSpan w:val="3"/>
            <w:shd w:val="clear" w:color="auto" w:fill="5B9BD5" w:themeFill="accent1"/>
            <w:vAlign w:val="center"/>
          </w:tcPr>
          <w:p w:rsidR="008F5EB9" w:rsidRPr="0087062D" w:rsidRDefault="008F5EB9" w:rsidP="008F5EB9">
            <w:pPr>
              <w:spacing w:line="360" w:lineRule="auto"/>
              <w:jc w:val="center"/>
              <w:rPr>
                <w:b/>
                <w:sz w:val="36"/>
                <w:szCs w:val="36"/>
              </w:rPr>
            </w:pPr>
            <w:r w:rsidRPr="0087062D">
              <w:rPr>
                <w:b/>
                <w:sz w:val="36"/>
                <w:szCs w:val="36"/>
              </w:rPr>
              <w:t>Heuristic approach for application migration based on Artificial Intelligence Machine Learning</w:t>
            </w:r>
          </w:p>
        </w:tc>
      </w:tr>
      <w:tr w:rsidR="0087062D" w:rsidRPr="0087062D" w:rsidTr="00E10E42">
        <w:trPr>
          <w:trHeight w:val="2861"/>
        </w:trPr>
        <w:tc>
          <w:tcPr>
            <w:tcW w:w="3116" w:type="dxa"/>
            <w:shd w:val="clear" w:color="auto" w:fill="2E74B5" w:themeFill="accent1" w:themeFillShade="BF"/>
            <w:vAlign w:val="center"/>
          </w:tcPr>
          <w:p w:rsidR="008F5EB9" w:rsidRPr="00E10E42" w:rsidRDefault="008F5EB9" w:rsidP="008F5EB9">
            <w:pPr>
              <w:spacing w:line="360" w:lineRule="auto"/>
              <w:jc w:val="center"/>
              <w:rPr>
                <w:b/>
                <w:color w:val="FFFFFF" w:themeColor="background1"/>
                <w:sz w:val="32"/>
                <w:szCs w:val="36"/>
              </w:rPr>
            </w:pPr>
            <w:r w:rsidRPr="00E10E42">
              <w:rPr>
                <w:b/>
                <w:color w:val="FFFFFF" w:themeColor="background1"/>
                <w:sz w:val="32"/>
                <w:szCs w:val="36"/>
              </w:rPr>
              <w:t>Cloudifier.NET CAT</w:t>
            </w:r>
          </w:p>
          <w:p w:rsidR="008F5EB9" w:rsidRPr="00E10E42" w:rsidRDefault="008F5EB9" w:rsidP="008F5EB9">
            <w:pPr>
              <w:spacing w:line="360" w:lineRule="auto"/>
              <w:jc w:val="center"/>
              <w:rPr>
                <w:b/>
                <w:color w:val="FFFFFF" w:themeColor="background1"/>
                <w:sz w:val="32"/>
                <w:szCs w:val="36"/>
              </w:rPr>
            </w:pPr>
            <w:r w:rsidRPr="00E10E42">
              <w:rPr>
                <w:b/>
                <w:color w:val="FFFFFF" w:themeColor="background1"/>
                <w:sz w:val="32"/>
                <w:szCs w:val="36"/>
              </w:rPr>
              <w:t>Automated Translation Engine Architecture</w:t>
            </w:r>
          </w:p>
        </w:tc>
        <w:tc>
          <w:tcPr>
            <w:tcW w:w="3117" w:type="dxa"/>
            <w:shd w:val="clear" w:color="auto" w:fill="2E74B5" w:themeFill="accent1" w:themeFillShade="BF"/>
            <w:vAlign w:val="center"/>
          </w:tcPr>
          <w:p w:rsidR="008F5EB9" w:rsidRPr="00E10E42" w:rsidRDefault="008F5EB9" w:rsidP="008F5EB9">
            <w:pPr>
              <w:spacing w:line="360" w:lineRule="auto"/>
              <w:jc w:val="center"/>
              <w:rPr>
                <w:b/>
                <w:color w:val="FFFFFF" w:themeColor="background1"/>
                <w:sz w:val="32"/>
                <w:szCs w:val="36"/>
              </w:rPr>
            </w:pPr>
            <w:r w:rsidRPr="00E10E42">
              <w:rPr>
                <w:b/>
                <w:color w:val="FFFFFF" w:themeColor="background1"/>
                <w:sz w:val="32"/>
                <w:szCs w:val="36"/>
              </w:rPr>
              <w:t>Cloudifier.NET Virtual Desktop Renderer</w:t>
            </w:r>
          </w:p>
        </w:tc>
        <w:tc>
          <w:tcPr>
            <w:tcW w:w="3117" w:type="dxa"/>
            <w:shd w:val="clear" w:color="auto" w:fill="2E74B5" w:themeFill="accent1" w:themeFillShade="BF"/>
            <w:vAlign w:val="center"/>
          </w:tcPr>
          <w:p w:rsidR="008F5EB9" w:rsidRPr="00E10E42" w:rsidRDefault="008F5EB9" w:rsidP="008F5EB9">
            <w:pPr>
              <w:spacing w:line="360" w:lineRule="auto"/>
              <w:jc w:val="center"/>
              <w:rPr>
                <w:b/>
                <w:color w:val="FFFFFF" w:themeColor="background1"/>
                <w:sz w:val="32"/>
                <w:szCs w:val="36"/>
              </w:rPr>
            </w:pPr>
            <w:r w:rsidRPr="00E10E42">
              <w:rPr>
                <w:b/>
                <w:color w:val="FFFFFF" w:themeColor="background1"/>
                <w:sz w:val="32"/>
                <w:szCs w:val="36"/>
              </w:rPr>
              <w:t>Experimental ML Models</w:t>
            </w:r>
          </w:p>
        </w:tc>
      </w:tr>
      <w:tr w:rsidR="0087062D" w:rsidRPr="0087062D" w:rsidTr="0087062D">
        <w:trPr>
          <w:trHeight w:val="1412"/>
        </w:trPr>
        <w:tc>
          <w:tcPr>
            <w:tcW w:w="9350" w:type="dxa"/>
            <w:gridSpan w:val="3"/>
            <w:shd w:val="clear" w:color="auto" w:fill="2E74B5" w:themeFill="accent1" w:themeFillShade="BF"/>
            <w:vAlign w:val="center"/>
          </w:tcPr>
          <w:p w:rsidR="008F5EB9" w:rsidRPr="0087062D" w:rsidRDefault="008F5EB9" w:rsidP="008F5EB9">
            <w:pPr>
              <w:spacing w:line="360" w:lineRule="auto"/>
              <w:jc w:val="center"/>
              <w:rPr>
                <w:b/>
                <w:color w:val="FFFFFF" w:themeColor="background1"/>
                <w:sz w:val="36"/>
                <w:szCs w:val="36"/>
              </w:rPr>
            </w:pPr>
            <w:r w:rsidRPr="0087062D">
              <w:rPr>
                <w:b/>
                <w:color w:val="FFFFFF" w:themeColor="background1"/>
                <w:sz w:val="36"/>
                <w:szCs w:val="36"/>
              </w:rPr>
              <w:t>Cloud environment</w:t>
            </w:r>
          </w:p>
        </w:tc>
      </w:tr>
    </w:tbl>
    <w:p w:rsidR="0087062D" w:rsidRDefault="0087062D" w:rsidP="008F5EB9">
      <w:pPr>
        <w:spacing w:line="360" w:lineRule="auto"/>
        <w:rPr>
          <w:sz w:val="36"/>
          <w:szCs w:val="36"/>
        </w:rPr>
      </w:pPr>
    </w:p>
    <w:p w:rsidR="0087062D" w:rsidRPr="0087062D" w:rsidRDefault="0087062D" w:rsidP="00420778">
      <w:pPr>
        <w:spacing w:line="360" w:lineRule="auto"/>
        <w:rPr>
          <w:szCs w:val="24"/>
        </w:rPr>
      </w:pPr>
      <w:r w:rsidRPr="00420778">
        <w:rPr>
          <w:szCs w:val="24"/>
        </w:rPr>
        <w:t xml:space="preserve">Ecosistemul </w:t>
      </w:r>
      <w:r w:rsidR="008B683A" w:rsidRPr="00420778">
        <w:rPr>
          <w:szCs w:val="24"/>
        </w:rPr>
        <w:t xml:space="preserve">Cloudifier.NET descris in </w:t>
      </w:r>
      <w:r w:rsidR="00513093" w:rsidRPr="00420778">
        <w:rPr>
          <w:szCs w:val="24"/>
        </w:rPr>
        <w:t>Diagrama 2</w:t>
      </w:r>
      <w:r w:rsidR="00420778" w:rsidRPr="00420778">
        <w:rPr>
          <w:szCs w:val="24"/>
        </w:rPr>
        <w:t xml:space="preserve"> cuprinde toate elementele descrise in documentatia</w:t>
      </w:r>
      <w:r w:rsidR="00420778">
        <w:rPr>
          <w:szCs w:val="24"/>
        </w:rPr>
        <w:t xml:space="preserve"> Cererii de Finantare si proiectului tehnic aferente proiectului “</w:t>
      </w:r>
      <w:r w:rsidR="00420778" w:rsidRPr="00420778">
        <w:rPr>
          <w:szCs w:val="24"/>
        </w:rPr>
        <w:t>Platforma de migrare automatizată în cloud a aplicațiilor și sistemelor informatice clasice cloudifier.net</w:t>
      </w:r>
      <w:r w:rsidR="00420778">
        <w:rPr>
          <w:szCs w:val="24"/>
        </w:rPr>
        <w:t xml:space="preserve">” al </w:t>
      </w:r>
      <w:r w:rsidR="00420778" w:rsidRPr="00420778">
        <w:rPr>
          <w:szCs w:val="24"/>
        </w:rPr>
        <w:lastRenderedPageBreak/>
        <w:t>CLOUDIFIER SRL</w:t>
      </w:r>
      <w:r w:rsidR="00420778">
        <w:rPr>
          <w:szCs w:val="24"/>
        </w:rPr>
        <w:t xml:space="preserve"> cu codul MySMIS 2014 nr </w:t>
      </w:r>
      <w:r w:rsidR="00420778" w:rsidRPr="00420778">
        <w:rPr>
          <w:szCs w:val="24"/>
        </w:rPr>
        <w:t>104349</w:t>
      </w:r>
      <w:r w:rsidR="00420778">
        <w:rPr>
          <w:szCs w:val="24"/>
        </w:rPr>
        <w:t xml:space="preserve"> si numarul de inregistrare online </w:t>
      </w:r>
      <w:r w:rsidR="00420778" w:rsidRPr="00420778">
        <w:rPr>
          <w:szCs w:val="24"/>
        </w:rPr>
        <w:t>P_38_543</w:t>
      </w:r>
      <w:r w:rsidR="00420778">
        <w:rPr>
          <w:szCs w:val="24"/>
        </w:rPr>
        <w:t>. La elementele initiale au fost adaugate si vor fi detaliate pe parcursul activitatilor de cercetare-dezvoltare elementele principale bazate pe tehnologii de Machine Learning.</w:t>
      </w:r>
    </w:p>
    <w:p w:rsidR="008B683A" w:rsidRDefault="008B683A">
      <w:pPr>
        <w:spacing w:after="160" w:line="259" w:lineRule="auto"/>
        <w:jc w:val="left"/>
      </w:pPr>
    </w:p>
    <w:p w:rsidR="00513093" w:rsidRDefault="00513093" w:rsidP="006C2662">
      <w:pPr>
        <w:pStyle w:val="Heading1"/>
      </w:pPr>
      <w:bookmarkStart w:id="11" w:name="_Toc470948481"/>
      <w:r>
        <w:t>Doua directii de abordare avansata a cercetarii</w:t>
      </w:r>
      <w:bookmarkEnd w:id="11"/>
    </w:p>
    <w:p w:rsidR="004B0008" w:rsidRDefault="004B0008">
      <w:pPr>
        <w:spacing w:after="160" w:line="259" w:lineRule="auto"/>
        <w:jc w:val="left"/>
      </w:pPr>
    </w:p>
    <w:p w:rsidR="004B0008" w:rsidRPr="00804B18" w:rsidRDefault="004B0008" w:rsidP="004B0008">
      <w:pPr>
        <w:spacing w:after="160" w:line="360" w:lineRule="auto"/>
      </w:pPr>
      <w:r w:rsidRPr="00804B18">
        <w:t xml:space="preserve">Conform diagramei descrise anterior </w:t>
      </w:r>
      <w:r w:rsidR="00E10E42">
        <w:t xml:space="preserve">si </w:t>
      </w:r>
      <w:proofErr w:type="gramStart"/>
      <w:r w:rsidR="00E10E42">
        <w:t>a</w:t>
      </w:r>
      <w:proofErr w:type="gramEnd"/>
      <w:r w:rsidR="00E10E42">
        <w:t xml:space="preserve"> imaginii 1 ce descrie schita de principiu a abordarii proiectului, </w:t>
      </w:r>
      <w:r w:rsidRPr="00804B18">
        <w:t>in urma analizei stadiului actual al tehnologiei au fost determinate doua directii principale in care se vor desfasura activitati de modelare arhitecturala si dezvoltare experiementala in urmatoarea perioada:</w:t>
      </w:r>
    </w:p>
    <w:p w:rsidR="004B0008" w:rsidRPr="00804B18" w:rsidRDefault="004B0008" w:rsidP="004B0008">
      <w:pPr>
        <w:pStyle w:val="ListParagraph"/>
        <w:numPr>
          <w:ilvl w:val="0"/>
          <w:numId w:val="29"/>
        </w:numPr>
        <w:spacing w:after="160" w:line="360" w:lineRule="auto"/>
      </w:pPr>
      <w:r w:rsidRPr="00804B18">
        <w:t>Modele avansate de recunoastere si decompoziei a cadrelor (imaginilor) din aplicatiile legacy prin utilizarea de algoritmi paralelizabili de predictie bazata pe tehnici de machine learning fara retele neurale adanci</w:t>
      </w:r>
    </w:p>
    <w:p w:rsidR="00804B18" w:rsidRDefault="004B0008" w:rsidP="004B0008">
      <w:pPr>
        <w:pStyle w:val="ListParagraph"/>
        <w:numPr>
          <w:ilvl w:val="0"/>
          <w:numId w:val="29"/>
        </w:numPr>
        <w:spacing w:after="160" w:line="360" w:lineRule="auto"/>
      </w:pPr>
      <w:r w:rsidRPr="00804B18">
        <w:t>Modele de segmentare semantica precum si proiectare de sisteme automatizate expert de tip “Bot” cu ajutorul retelelor neurale adanci convolutionale si recurente (LSTM)</w:t>
      </w:r>
    </w:p>
    <w:p w:rsidR="00804B18" w:rsidRDefault="00804B18">
      <w:pPr>
        <w:spacing w:after="160" w:line="259" w:lineRule="auto"/>
        <w:jc w:val="left"/>
      </w:pPr>
      <w:r>
        <w:br w:type="page"/>
      </w:r>
    </w:p>
    <w:p w:rsidR="00804B18" w:rsidRPr="00804B18" w:rsidRDefault="00804B18" w:rsidP="00804B18">
      <w:pPr>
        <w:pStyle w:val="ListParagraph"/>
        <w:spacing w:after="160" w:line="360" w:lineRule="auto"/>
        <w:ind w:left="1137"/>
      </w:pPr>
    </w:p>
    <w:p w:rsidR="00804B18" w:rsidRPr="00804B18" w:rsidRDefault="00804B18" w:rsidP="006C2662">
      <w:pPr>
        <w:pStyle w:val="Heading2"/>
      </w:pPr>
      <w:bookmarkStart w:id="12" w:name="_Toc470948482"/>
      <w:r w:rsidRPr="00804B18">
        <w:t>Tehnici bazate pe modele avansate Shallow Machine Learning</w:t>
      </w:r>
      <w:bookmarkEnd w:id="12"/>
    </w:p>
    <w:p w:rsidR="00E10E42" w:rsidRDefault="00E10E42" w:rsidP="00804B18">
      <w:pPr>
        <w:spacing w:after="160" w:line="360" w:lineRule="auto"/>
        <w:rPr>
          <w:highlight w:val="yellow"/>
        </w:rPr>
      </w:pPr>
    </w:p>
    <w:p w:rsidR="00DE254E" w:rsidRPr="00E10E42" w:rsidRDefault="00DE254E" w:rsidP="006C2662">
      <w:pPr>
        <w:pStyle w:val="Heading3"/>
      </w:pPr>
      <w:bookmarkStart w:id="13" w:name="_Toc470948483"/>
      <w:r w:rsidRPr="00E10E42">
        <w:t>Pa</w:t>
      </w:r>
      <w:r w:rsidR="00C01C60" w:rsidRPr="00E10E42">
        <w:t>ralelizarea masiva a modelelor superfiale de invatare</w:t>
      </w:r>
      <w:bookmarkEnd w:id="13"/>
      <w:r w:rsidR="00C01C60" w:rsidRPr="00E10E42">
        <w:t xml:space="preserve"> </w:t>
      </w:r>
    </w:p>
    <w:p w:rsidR="00352649" w:rsidRDefault="00352649" w:rsidP="00804B18">
      <w:pPr>
        <w:spacing w:after="160" w:line="360" w:lineRule="auto"/>
      </w:pPr>
    </w:p>
    <w:p w:rsidR="00E10E42" w:rsidRDefault="00E10E42" w:rsidP="00804B18">
      <w:pPr>
        <w:spacing w:after="160" w:line="360" w:lineRule="auto"/>
      </w:pPr>
      <w:r>
        <w:t>Prin utilizarea tehnicilor de ultima generatie si in particular a tehnologiei state-of-the-art PASCAL creeata si lansata in 2016 de NVidia se vor utiliza structuri de calcul masiv paralel cu peste 1500 de nuclee de calcul numeric paralelizat.</w:t>
      </w:r>
    </w:p>
    <w:p w:rsidR="00E10E42" w:rsidRDefault="00E10E42" w:rsidP="00804B18">
      <w:pPr>
        <w:spacing w:after="160" w:line="360" w:lineRule="auto"/>
      </w:pPr>
      <w:r>
        <w:t xml:space="preserve">Aceasta abordare va permite aplicarea de algoritmi de invatare a modelelor </w:t>
      </w:r>
      <w:r w:rsidR="00352649">
        <w:t xml:space="preserve">superficiale </w:t>
      </w:r>
      <w:r>
        <w:t xml:space="preserve">Machine Learning pe structuri de date cu complexitate si dimensionalitate foarte mare – spre exemplu imagini cu adancime de culoare pe 32 de biti (4 octeti) si rezolutii reale de peste W:2000 H:2000. Pentru  cazul particular al proiectului Cloudifier.NET este necesara analiza in timp real a imaginilor cu rezolutii inalte peste 1080x786x4 ceea ce genereaza un minim de 829,000 </w:t>
      </w:r>
      <w:r w:rsidR="00352649">
        <w:t>de dimensiuni (variabile predictor)</w:t>
      </w:r>
      <w:r>
        <w:t xml:space="preserve"> </w:t>
      </w:r>
      <w:r w:rsidR="00352649">
        <w:t>. Astfel se vor putea aplica algoritmi de tip regresie logistica softmax antrenata prin mini-calupuri informationale pe structura de calcul masiv paralel.</w:t>
      </w:r>
    </w:p>
    <w:p w:rsidR="00352649" w:rsidRPr="00E10E42" w:rsidRDefault="00352649" w:rsidP="00804B18">
      <w:pPr>
        <w:spacing w:after="160" w:line="360" w:lineRule="auto"/>
      </w:pPr>
      <w:r>
        <w:t xml:space="preserve">Detaliile modului de aplicare </w:t>
      </w:r>
      <w:proofErr w:type="gramStart"/>
      <w:r>
        <w:t>a</w:t>
      </w:r>
      <w:proofErr w:type="gramEnd"/>
      <w:r>
        <w:t xml:space="preserve"> algoritmilor vor fi definite in etapa dezvoltarii subactivitatii 1.2 de proiectare a modelelor arhitecturale</w:t>
      </w:r>
    </w:p>
    <w:p w:rsidR="00DE254E" w:rsidRDefault="00352649" w:rsidP="00804B18">
      <w:pPr>
        <w:spacing w:after="160" w:line="360" w:lineRule="auto"/>
      </w:pPr>
      <w:r w:rsidRPr="00352649">
        <w:t>Print u</w:t>
      </w:r>
      <w:r w:rsidR="00DE254E" w:rsidRPr="00352649">
        <w:t>tilizarea celor mai recente cercetarii in domeniul Machine Learning pentru ansamble de modele</w:t>
      </w:r>
      <w:r>
        <w:t xml:space="preserve"> se urmareste testarea experimentala a potentialei utilizari de modele simple si eficiente pentru toate componentele de inteligenta artificiala ale proiectului Cloudifier.NET. Aceste componente vor fi </w:t>
      </w:r>
      <w:r w:rsidR="006C2662">
        <w:t>asociate cu algoritmi clasici de tip “Sliding Windows” – utilizati actualmente de camerele de luat vederi de ultima generatie - care vor genera mecanic segmentele ce urmeaza sa fie analizate de algoritmii de tip Machine Learning.</w:t>
      </w:r>
    </w:p>
    <w:p w:rsidR="00C50928" w:rsidRDefault="00C50928" w:rsidP="00804B18">
      <w:pPr>
        <w:spacing w:after="160" w:line="360" w:lineRule="auto"/>
      </w:pPr>
      <w:r>
        <w:t xml:space="preserve">In cele </w:t>
      </w:r>
      <w:proofErr w:type="gramStart"/>
      <w:r>
        <w:t>ce</w:t>
      </w:r>
      <w:proofErr w:type="gramEnd"/>
      <w:r>
        <w:t xml:space="preserve"> urmeaza este prezentat un test realizat cu ajutorul tehnologiei CUDA a NVidia pentru calcul masiv paralel utilizand limbajul de nivel inalt Python</w:t>
      </w:r>
    </w:p>
    <w:tbl>
      <w:tblPr>
        <w:tblStyle w:val="Heading5Char"/>
        <w:tblW w:w="0" w:type="auto"/>
        <w:tblLook w:val="04A0" w:firstRow="1" w:lastRow="0" w:firstColumn="1" w:lastColumn="0" w:noHBand="0" w:noVBand="1"/>
      </w:tblPr>
      <w:tblGrid>
        <w:gridCol w:w="9016"/>
      </w:tblGrid>
      <w:tr w:rsidR="00C50928" w:rsidRPr="00C50928" w:rsidTr="00C50928">
        <w:tc>
          <w:tcPr>
            <w:tcW w:w="9016" w:type="dxa"/>
          </w:tcPr>
          <w:p w:rsidR="00C50928" w:rsidRPr="00C50928" w:rsidRDefault="00C50928" w:rsidP="00C50928">
            <w:pPr>
              <w:pStyle w:val="HTMLPreformatted"/>
              <w:shd w:val="clear" w:color="auto" w:fill="F3F5F7"/>
              <w:rPr>
                <w:rFonts w:ascii="Courier" w:hAnsi="Courier"/>
                <w:color w:val="000000"/>
                <w:sz w:val="16"/>
                <w:szCs w:val="16"/>
                <w:lang w:val="en"/>
              </w:rPr>
            </w:pPr>
            <w:hyperlink r:id="rId10" w:anchor="CA-10556369a54a4697c4ad803a68bb827fd80493f5_1" w:history="1">
              <w:r w:rsidRPr="00C50928">
                <w:rPr>
                  <w:rStyle w:val="Hyperlink"/>
                  <w:rFonts w:ascii="Courier" w:hAnsi="Courier"/>
                  <w:color w:val="0044AA"/>
                  <w:sz w:val="16"/>
                  <w:szCs w:val="16"/>
                  <w:bdr w:val="none" w:sz="0" w:space="0" w:color="auto" w:frame="1"/>
                  <w:lang w:val="en"/>
                </w:rPr>
                <w:t xml:space="preserve">   1</w:t>
              </w:r>
            </w:hyperlink>
            <w:r w:rsidRPr="00C50928">
              <w:rPr>
                <w:rStyle w:val="linenumber"/>
                <w:rFonts w:ascii="Courier" w:hAnsi="Courier"/>
                <w:color w:val="808080"/>
                <w:sz w:val="16"/>
                <w:szCs w:val="16"/>
                <w:lang w:val="en"/>
              </w:rPr>
              <w:t xml:space="preserve"> </w:t>
            </w:r>
            <w:r w:rsidRPr="00C50928">
              <w:rPr>
                <w:rStyle w:val="comment"/>
                <w:rFonts w:ascii="Courier" w:hAnsi="Courier"/>
                <w:color w:val="008000"/>
                <w:sz w:val="16"/>
                <w:szCs w:val="16"/>
                <w:lang w:val="en"/>
              </w:rPr>
              <w:t># Exercise 1 from http://webapp.dam.brown.edu/wiki/SciComp/CudaExercises</w:t>
            </w:r>
          </w:p>
          <w:p w:rsidR="00C50928" w:rsidRPr="00C50928" w:rsidRDefault="00C50928" w:rsidP="00C50928">
            <w:pPr>
              <w:pStyle w:val="HTMLPreformatted"/>
              <w:shd w:val="clear" w:color="auto" w:fill="F3F5F7"/>
              <w:rPr>
                <w:rFonts w:ascii="Courier" w:hAnsi="Courier"/>
                <w:color w:val="000000"/>
                <w:sz w:val="16"/>
                <w:szCs w:val="16"/>
                <w:lang w:val="en"/>
              </w:rPr>
            </w:pPr>
            <w:hyperlink r:id="rId11" w:anchor="CA-10556369a54a4697c4ad803a68bb827fd80493f5_2" w:history="1">
              <w:r w:rsidRPr="00C50928">
                <w:rPr>
                  <w:rStyle w:val="Hyperlink"/>
                  <w:rFonts w:ascii="Courier" w:hAnsi="Courier"/>
                  <w:color w:val="0044AA"/>
                  <w:sz w:val="16"/>
                  <w:szCs w:val="16"/>
                  <w:bdr w:val="none" w:sz="0" w:space="0" w:color="auto" w:frame="1"/>
                  <w:lang w:val="en"/>
                </w:rPr>
                <w:t xml:space="preserve">   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2" w:anchor="CA-10556369a54a4697c4ad803a68bb827fd80493f5_3" w:history="1">
              <w:r w:rsidRPr="00C50928">
                <w:rPr>
                  <w:rStyle w:val="Hyperlink"/>
                  <w:rFonts w:ascii="Courier" w:hAnsi="Courier"/>
                  <w:color w:val="0044AA"/>
                  <w:sz w:val="16"/>
                  <w:szCs w:val="16"/>
                  <w:bdr w:val="none" w:sz="0" w:space="0" w:color="auto" w:frame="1"/>
                  <w:lang w:val="en"/>
                </w:rPr>
                <w:t xml:space="preserve">   3</w:t>
              </w:r>
            </w:hyperlink>
            <w:r w:rsidRPr="00C50928">
              <w:rPr>
                <w:rStyle w:val="linenumber"/>
                <w:rFonts w:ascii="Courier" w:hAnsi="Courier"/>
                <w:color w:val="808080"/>
                <w:sz w:val="16"/>
                <w:szCs w:val="16"/>
                <w:lang w:val="en"/>
              </w:rPr>
              <w:t xml:space="preserve"> </w:t>
            </w:r>
            <w:r w:rsidRPr="00C50928">
              <w:rPr>
                <w:rStyle w:val="comment"/>
                <w:rFonts w:ascii="Courier" w:hAnsi="Courier"/>
                <w:color w:val="008000"/>
                <w:sz w:val="16"/>
                <w:szCs w:val="16"/>
                <w:lang w:val="en"/>
              </w:rPr>
              <w:t># Transposition of a matrix</w:t>
            </w:r>
          </w:p>
          <w:p w:rsidR="00C50928" w:rsidRPr="00C50928" w:rsidRDefault="00C50928" w:rsidP="00C50928">
            <w:pPr>
              <w:pStyle w:val="HTMLPreformatted"/>
              <w:shd w:val="clear" w:color="auto" w:fill="F3F5F7"/>
              <w:rPr>
                <w:rFonts w:ascii="Courier" w:hAnsi="Courier"/>
                <w:color w:val="000000"/>
                <w:sz w:val="16"/>
                <w:szCs w:val="16"/>
                <w:lang w:val="en"/>
              </w:rPr>
            </w:pPr>
            <w:hyperlink r:id="rId13" w:anchor="CA-10556369a54a4697c4ad803a68bb827fd80493f5_4" w:history="1">
              <w:r w:rsidRPr="00C50928">
                <w:rPr>
                  <w:rStyle w:val="Hyperlink"/>
                  <w:rFonts w:ascii="Courier" w:hAnsi="Courier"/>
                  <w:color w:val="0044AA"/>
                  <w:sz w:val="16"/>
                  <w:szCs w:val="16"/>
                  <w:bdr w:val="none" w:sz="0" w:space="0" w:color="auto" w:frame="1"/>
                  <w:lang w:val="en"/>
                </w:rPr>
                <w:t xml:space="preserve">   4</w:t>
              </w:r>
            </w:hyperlink>
            <w:r w:rsidRPr="00C50928">
              <w:rPr>
                <w:rStyle w:val="linenumber"/>
                <w:rFonts w:ascii="Courier" w:hAnsi="Courier"/>
                <w:color w:val="808080"/>
                <w:sz w:val="16"/>
                <w:szCs w:val="16"/>
                <w:lang w:val="en"/>
              </w:rPr>
              <w:t xml:space="preserve"> </w:t>
            </w:r>
            <w:r w:rsidRPr="00C50928">
              <w:rPr>
                <w:rStyle w:val="comment"/>
                <w:rFonts w:ascii="Courier" w:hAnsi="Courier"/>
                <w:color w:val="008000"/>
                <w:sz w:val="16"/>
                <w:szCs w:val="16"/>
                <w:lang w:val="en"/>
              </w:rPr>
              <w:t># by Hendrik Riedmann &lt;riedmann@dam.brown.edu&gt;</w:t>
            </w:r>
          </w:p>
          <w:p w:rsidR="00C50928" w:rsidRPr="00C50928" w:rsidRDefault="00C50928" w:rsidP="00C50928">
            <w:pPr>
              <w:pStyle w:val="HTMLPreformatted"/>
              <w:shd w:val="clear" w:color="auto" w:fill="F3F5F7"/>
              <w:rPr>
                <w:rFonts w:ascii="Courier" w:hAnsi="Courier"/>
                <w:color w:val="000000"/>
                <w:sz w:val="16"/>
                <w:szCs w:val="16"/>
                <w:lang w:val="en"/>
              </w:rPr>
            </w:pPr>
            <w:hyperlink r:id="rId14" w:anchor="CA-10556369a54a4697c4ad803a68bb827fd80493f5_5" w:history="1">
              <w:r w:rsidRPr="00C50928">
                <w:rPr>
                  <w:rStyle w:val="Hyperlink"/>
                  <w:rFonts w:ascii="Courier" w:hAnsi="Courier"/>
                  <w:color w:val="0044AA"/>
                  <w:sz w:val="16"/>
                  <w:szCs w:val="16"/>
                  <w:bdr w:val="none" w:sz="0" w:space="0" w:color="auto" w:frame="1"/>
                  <w:lang w:val="en"/>
                </w:rPr>
                <w:t xml:space="preserve">   5</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5" w:anchor="CA-10556369a54a4697c4ad803a68bb827fd80493f5_6" w:history="1">
              <w:r w:rsidRPr="00C50928">
                <w:rPr>
                  <w:rStyle w:val="Hyperlink"/>
                  <w:rFonts w:ascii="Courier" w:hAnsi="Courier"/>
                  <w:color w:val="0044AA"/>
                  <w:sz w:val="16"/>
                  <w:szCs w:val="16"/>
                  <w:bdr w:val="none" w:sz="0" w:space="0" w:color="auto" w:frame="1"/>
                  <w:lang w:val="en"/>
                </w:rPr>
                <w:t xml:space="preserve">   6</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from</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__future__</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division</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print_function</w:t>
            </w:r>
          </w:p>
          <w:p w:rsidR="00C50928" w:rsidRPr="00C50928" w:rsidRDefault="00C50928" w:rsidP="00C50928">
            <w:pPr>
              <w:pStyle w:val="HTMLPreformatted"/>
              <w:shd w:val="clear" w:color="auto" w:fill="F3F5F7"/>
              <w:rPr>
                <w:rFonts w:ascii="Courier" w:hAnsi="Courier"/>
                <w:color w:val="000000"/>
                <w:sz w:val="16"/>
                <w:szCs w:val="16"/>
                <w:lang w:val="en"/>
              </w:rPr>
            </w:pPr>
            <w:hyperlink r:id="rId16" w:anchor="CA-10556369a54a4697c4ad803a68bb827fd80493f5_7" w:history="1">
              <w:r w:rsidRPr="00C50928">
                <w:rPr>
                  <w:rStyle w:val="Hyperlink"/>
                  <w:rFonts w:ascii="Courier" w:hAnsi="Courier"/>
                  <w:color w:val="0044AA"/>
                  <w:sz w:val="16"/>
                  <w:szCs w:val="16"/>
                  <w:bdr w:val="none" w:sz="0" w:space="0" w:color="auto" w:frame="1"/>
                  <w:lang w:val="en"/>
                </w:rPr>
                <w:t xml:space="preserve">   7</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7" w:anchor="CA-10556369a54a4697c4ad803a68bb827fd80493f5_8" w:history="1">
              <w:r w:rsidRPr="00C50928">
                <w:rPr>
                  <w:rStyle w:val="Hyperlink"/>
                  <w:rFonts w:ascii="Courier" w:hAnsi="Courier"/>
                  <w:color w:val="0044AA"/>
                  <w:sz w:val="16"/>
                  <w:szCs w:val="16"/>
                  <w:bdr w:val="none" w:sz="0" w:space="0" w:color="auto" w:frame="1"/>
                  <w:lang w:val="en"/>
                </w:rPr>
                <w:t xml:space="preserve">   8</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pycuda.driver</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as</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cuda</w:t>
            </w:r>
          </w:p>
          <w:p w:rsidR="00C50928" w:rsidRPr="00C50928" w:rsidRDefault="00C50928" w:rsidP="00C50928">
            <w:pPr>
              <w:pStyle w:val="HTMLPreformatted"/>
              <w:shd w:val="clear" w:color="auto" w:fill="F3F5F7"/>
              <w:rPr>
                <w:rFonts w:ascii="Courier" w:hAnsi="Courier"/>
                <w:color w:val="000000"/>
                <w:sz w:val="16"/>
                <w:szCs w:val="16"/>
                <w:lang w:val="en"/>
              </w:rPr>
            </w:pPr>
            <w:hyperlink r:id="rId18" w:anchor="CA-10556369a54a4697c4ad803a68bb827fd80493f5_9" w:history="1">
              <w:r w:rsidRPr="00C50928">
                <w:rPr>
                  <w:rStyle w:val="Hyperlink"/>
                  <w:rFonts w:ascii="Courier" w:hAnsi="Courier"/>
                  <w:color w:val="0044AA"/>
                  <w:sz w:val="16"/>
                  <w:szCs w:val="16"/>
                  <w:bdr w:val="none" w:sz="0" w:space="0" w:color="auto" w:frame="1"/>
                  <w:lang w:val="en"/>
                </w:rPr>
                <w:t xml:space="preserve">   9</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pycuda.gpuarray</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as</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gpuarray</w:t>
            </w:r>
          </w:p>
          <w:p w:rsidR="00C50928" w:rsidRPr="00C50928" w:rsidRDefault="00C50928" w:rsidP="00C50928">
            <w:pPr>
              <w:pStyle w:val="HTMLPreformatted"/>
              <w:shd w:val="clear" w:color="auto" w:fill="F3F5F7"/>
              <w:rPr>
                <w:rFonts w:ascii="Courier" w:hAnsi="Courier"/>
                <w:color w:val="000000"/>
                <w:sz w:val="16"/>
                <w:szCs w:val="16"/>
                <w:lang w:val="en"/>
              </w:rPr>
            </w:pPr>
            <w:hyperlink r:id="rId19" w:anchor="CA-10556369a54a4697c4ad803a68bb827fd80493f5_10" w:history="1">
              <w:r w:rsidRPr="00C50928">
                <w:rPr>
                  <w:rStyle w:val="Hyperlink"/>
                  <w:rFonts w:ascii="Courier" w:hAnsi="Courier"/>
                  <w:color w:val="0044AA"/>
                  <w:sz w:val="16"/>
                  <w:szCs w:val="16"/>
                  <w:bdr w:val="none" w:sz="0" w:space="0" w:color="auto" w:frame="1"/>
                  <w:lang w:val="en"/>
                </w:rPr>
                <w:t xml:space="preserve">  10</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pycuda.autoinit</w:t>
            </w:r>
          </w:p>
          <w:p w:rsidR="00C50928" w:rsidRPr="00C50928" w:rsidRDefault="00C50928" w:rsidP="00C50928">
            <w:pPr>
              <w:pStyle w:val="HTMLPreformatted"/>
              <w:shd w:val="clear" w:color="auto" w:fill="F3F5F7"/>
              <w:rPr>
                <w:rFonts w:ascii="Courier" w:hAnsi="Courier"/>
                <w:color w:val="000000"/>
                <w:sz w:val="16"/>
                <w:szCs w:val="16"/>
                <w:lang w:val="en"/>
              </w:rPr>
            </w:pPr>
            <w:hyperlink r:id="rId20" w:anchor="CA-10556369a54a4697c4ad803a68bb827fd80493f5_11" w:history="1">
              <w:r w:rsidRPr="00C50928">
                <w:rPr>
                  <w:rStyle w:val="Hyperlink"/>
                  <w:rFonts w:ascii="Courier" w:hAnsi="Courier"/>
                  <w:color w:val="0044AA"/>
                  <w:sz w:val="16"/>
                  <w:szCs w:val="16"/>
                  <w:bdr w:val="none" w:sz="0" w:space="0" w:color="auto" w:frame="1"/>
                  <w:lang w:val="en"/>
                </w:rPr>
                <w:t xml:space="preserve">  11</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from</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pycuda.compiler</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SourceModule</w:t>
            </w:r>
          </w:p>
          <w:p w:rsidR="00C50928" w:rsidRPr="00C50928" w:rsidRDefault="00C50928" w:rsidP="00C50928">
            <w:pPr>
              <w:pStyle w:val="HTMLPreformatted"/>
              <w:shd w:val="clear" w:color="auto" w:fill="F3F5F7"/>
              <w:rPr>
                <w:rFonts w:ascii="Courier" w:hAnsi="Courier"/>
                <w:color w:val="000000"/>
                <w:sz w:val="16"/>
                <w:szCs w:val="16"/>
                <w:lang w:val="en"/>
              </w:rPr>
            </w:pPr>
            <w:hyperlink r:id="rId21" w:anchor="CA-10556369a54a4697c4ad803a68bb827fd80493f5_12" w:history="1">
              <w:r w:rsidRPr="00C50928">
                <w:rPr>
                  <w:rStyle w:val="Hyperlink"/>
                  <w:rFonts w:ascii="Courier" w:hAnsi="Courier"/>
                  <w:color w:val="0044AA"/>
                  <w:sz w:val="16"/>
                  <w:szCs w:val="16"/>
                  <w:bdr w:val="none" w:sz="0" w:space="0" w:color="auto" w:frame="1"/>
                  <w:lang w:val="en"/>
                </w:rPr>
                <w:t xml:space="preserve">  12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2" w:anchor="CA-10556369a54a4697c4ad803a68bb827fd80493f5_13" w:history="1">
              <w:r w:rsidRPr="00C50928">
                <w:rPr>
                  <w:rStyle w:val="Hyperlink"/>
                  <w:rFonts w:ascii="Courier" w:hAnsi="Courier"/>
                  <w:color w:val="0044AA"/>
                  <w:sz w:val="16"/>
                  <w:szCs w:val="16"/>
                  <w:bdr w:val="none" w:sz="0" w:space="0" w:color="auto" w:frame="1"/>
                  <w:lang w:val="en"/>
                </w:rPr>
                <w:t xml:space="preserve">  13</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numpy</w:t>
            </w:r>
          </w:p>
          <w:p w:rsidR="00C50928" w:rsidRPr="00C50928" w:rsidRDefault="00C50928" w:rsidP="00C50928">
            <w:pPr>
              <w:pStyle w:val="HTMLPreformatted"/>
              <w:shd w:val="clear" w:color="auto" w:fill="F3F5F7"/>
              <w:rPr>
                <w:rFonts w:ascii="Courier" w:hAnsi="Courier"/>
                <w:color w:val="000000"/>
                <w:sz w:val="16"/>
                <w:szCs w:val="16"/>
                <w:lang w:val="en"/>
              </w:rPr>
            </w:pPr>
            <w:hyperlink r:id="rId23" w:anchor="CA-10556369a54a4697c4ad803a68bb827fd80493f5_14" w:history="1">
              <w:r w:rsidRPr="00C50928">
                <w:rPr>
                  <w:rStyle w:val="Hyperlink"/>
                  <w:rFonts w:ascii="Courier" w:hAnsi="Courier"/>
                  <w:color w:val="0044AA"/>
                  <w:sz w:val="16"/>
                  <w:szCs w:val="16"/>
                  <w:bdr w:val="none" w:sz="0" w:space="0" w:color="auto" w:frame="1"/>
                  <w:lang w:val="en"/>
                </w:rPr>
                <w:t xml:space="preserve">  14</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numpy.linalg</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as</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la</w:t>
            </w:r>
          </w:p>
          <w:p w:rsidR="00C50928" w:rsidRPr="00C50928" w:rsidRDefault="00C50928" w:rsidP="00C50928">
            <w:pPr>
              <w:pStyle w:val="HTMLPreformatted"/>
              <w:shd w:val="clear" w:color="auto" w:fill="F3F5F7"/>
              <w:rPr>
                <w:rFonts w:ascii="Courier" w:hAnsi="Courier"/>
                <w:color w:val="000000"/>
                <w:sz w:val="16"/>
                <w:szCs w:val="16"/>
                <w:lang w:val="en"/>
              </w:rPr>
            </w:pPr>
            <w:hyperlink r:id="rId24" w:anchor="CA-10556369a54a4697c4ad803a68bb827fd80493f5_15" w:history="1">
              <w:r w:rsidRPr="00C50928">
                <w:rPr>
                  <w:rStyle w:val="Hyperlink"/>
                  <w:rFonts w:ascii="Courier" w:hAnsi="Courier"/>
                  <w:color w:val="0044AA"/>
                  <w:sz w:val="16"/>
                  <w:szCs w:val="16"/>
                  <w:bdr w:val="none" w:sz="0" w:space="0" w:color="auto" w:frame="1"/>
                  <w:lang w:val="en"/>
                </w:rPr>
                <w:t xml:space="preserve">  15</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5" w:anchor="CA-10556369a54a4697c4ad803a68bb827fd80493f5_16" w:history="1">
              <w:r w:rsidRPr="00C50928">
                <w:rPr>
                  <w:rStyle w:val="Hyperlink"/>
                  <w:rFonts w:ascii="Courier" w:hAnsi="Courier"/>
                  <w:color w:val="0044AA"/>
                  <w:sz w:val="16"/>
                  <w:szCs w:val="16"/>
                  <w:bdr w:val="none" w:sz="0" w:space="0" w:color="auto" w:frame="1"/>
                  <w:lang w:val="en"/>
                </w:rPr>
                <w:t xml:space="preserve">  16</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from</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pycuda.tools</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context_dependent_memoize</w:t>
            </w:r>
          </w:p>
          <w:p w:rsidR="00C50928" w:rsidRPr="00C50928" w:rsidRDefault="00C50928" w:rsidP="00C50928">
            <w:pPr>
              <w:pStyle w:val="HTMLPreformatted"/>
              <w:shd w:val="clear" w:color="auto" w:fill="F3F5F7"/>
              <w:rPr>
                <w:rFonts w:ascii="Courier" w:hAnsi="Courier"/>
                <w:color w:val="000000"/>
                <w:sz w:val="16"/>
                <w:szCs w:val="16"/>
                <w:lang w:val="en"/>
              </w:rPr>
            </w:pPr>
            <w:hyperlink r:id="rId26" w:anchor="CA-10556369a54a4697c4ad803a68bb827fd80493f5_17" w:history="1">
              <w:r w:rsidRPr="00C50928">
                <w:rPr>
                  <w:rStyle w:val="Hyperlink"/>
                  <w:rFonts w:ascii="Courier" w:hAnsi="Courier"/>
                  <w:color w:val="0044AA"/>
                  <w:sz w:val="16"/>
                  <w:szCs w:val="16"/>
                  <w:bdr w:val="none" w:sz="0" w:space="0" w:color="auto" w:frame="1"/>
                  <w:lang w:val="en"/>
                </w:rPr>
                <w:t xml:space="preserve">  17</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7" w:anchor="CA-10556369a54a4697c4ad803a68bb827fd80493f5_18" w:history="1">
              <w:r w:rsidRPr="00C50928">
                <w:rPr>
                  <w:rStyle w:val="Hyperlink"/>
                  <w:rFonts w:ascii="Courier" w:hAnsi="Courier"/>
                  <w:color w:val="0044AA"/>
                  <w:sz w:val="16"/>
                  <w:szCs w:val="16"/>
                  <w:bdr w:val="none" w:sz="0" w:space="0" w:color="auto" w:frame="1"/>
                  <w:lang w:val="en"/>
                </w:rPr>
                <w:t xml:space="preserve">  18</w:t>
              </w:r>
            </w:hyperlink>
            <w:r w:rsidRPr="00C50928">
              <w:rPr>
                <w:rStyle w:val="linenumber"/>
                <w:rFonts w:ascii="Courier" w:hAnsi="Courier"/>
                <w:color w:val="808080"/>
                <w:sz w:val="16"/>
                <w:szCs w:val="16"/>
                <w:lang w:val="en"/>
              </w:rPr>
              <w:t xml:space="preserve"> </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16</w:t>
            </w:r>
          </w:p>
          <w:p w:rsidR="00C50928" w:rsidRPr="00C50928" w:rsidRDefault="00C50928" w:rsidP="00C50928">
            <w:pPr>
              <w:pStyle w:val="HTMLPreformatted"/>
              <w:shd w:val="clear" w:color="auto" w:fill="F3F5F7"/>
              <w:rPr>
                <w:rFonts w:ascii="Courier" w:hAnsi="Courier"/>
                <w:color w:val="000000"/>
                <w:sz w:val="16"/>
                <w:szCs w:val="16"/>
                <w:lang w:val="en"/>
              </w:rPr>
            </w:pPr>
            <w:hyperlink r:id="rId28" w:anchor="CA-10556369a54a4697c4ad803a68bb827fd80493f5_19" w:history="1">
              <w:r w:rsidRPr="00C50928">
                <w:rPr>
                  <w:rStyle w:val="Hyperlink"/>
                  <w:rFonts w:ascii="Courier" w:hAnsi="Courier"/>
                  <w:color w:val="0044AA"/>
                  <w:sz w:val="16"/>
                  <w:szCs w:val="16"/>
                  <w:bdr w:val="none" w:sz="0" w:space="0" w:color="auto" w:frame="1"/>
                  <w:lang w:val="en"/>
                </w:rPr>
                <w:t xml:space="preserve">  19</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9" w:anchor="CA-10556369a54a4697c4ad803a68bb827fd80493f5_20" w:history="1">
              <w:r w:rsidRPr="00C50928">
                <w:rPr>
                  <w:rStyle w:val="Hyperlink"/>
                  <w:rFonts w:ascii="Courier" w:hAnsi="Courier"/>
                  <w:color w:val="0044AA"/>
                  <w:sz w:val="16"/>
                  <w:szCs w:val="16"/>
                  <w:bdr w:val="none" w:sz="0" w:space="0" w:color="auto" w:frame="1"/>
                  <w:lang w:val="en"/>
                </w:rPr>
                <w:t xml:space="preserve">  20</w:t>
              </w:r>
            </w:hyperlink>
            <w:r w:rsidRPr="00C50928">
              <w:rPr>
                <w:rStyle w:val="linenumber"/>
                <w:rFonts w:ascii="Courier" w:hAnsi="Courier"/>
                <w:color w:val="808080"/>
                <w:sz w:val="16"/>
                <w:szCs w:val="16"/>
                <w:lang w:val="en"/>
              </w:rPr>
              <w:t xml:space="preserve"> </w:t>
            </w:r>
            <w:r w:rsidRPr="00C50928">
              <w:rPr>
                <w:rStyle w:val="id"/>
                <w:rFonts w:ascii="Courier" w:eastAsiaTheme="majorEastAsia" w:hAnsi="Courier"/>
                <w:color w:val="000000"/>
                <w:sz w:val="16"/>
                <w:szCs w:val="16"/>
                <w:lang w:val="en"/>
              </w:rPr>
              <w:t>@context_dependent_memoize</w:t>
            </w:r>
          </w:p>
          <w:p w:rsidR="00C50928" w:rsidRPr="00C50928" w:rsidRDefault="00C50928" w:rsidP="00C50928">
            <w:pPr>
              <w:pStyle w:val="HTMLPreformatted"/>
              <w:shd w:val="clear" w:color="auto" w:fill="F3F5F7"/>
              <w:rPr>
                <w:rFonts w:ascii="Courier" w:hAnsi="Courier"/>
                <w:color w:val="000000"/>
                <w:sz w:val="16"/>
                <w:szCs w:val="16"/>
                <w:lang w:val="en"/>
              </w:rPr>
            </w:pPr>
            <w:hyperlink r:id="rId30" w:anchor="CA-10556369a54a4697c4ad803a68bb827fd80493f5_21" w:history="1">
              <w:r w:rsidRPr="00C50928">
                <w:rPr>
                  <w:rStyle w:val="Hyperlink"/>
                  <w:rFonts w:ascii="Courier" w:hAnsi="Courier"/>
                  <w:color w:val="0044AA"/>
                  <w:sz w:val="16"/>
                  <w:szCs w:val="16"/>
                  <w:bdr w:val="none" w:sz="0" w:space="0" w:color="auto" w:frame="1"/>
                  <w:lang w:val="en"/>
                </w:rPr>
                <w:t xml:space="preserve">  21</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def</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_get_transpose_kernel</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31" w:anchor="CA-10556369a54a4697c4ad803a68bb827fd80493f5_22" w:history="1">
              <w:r w:rsidRPr="00C50928">
                <w:rPr>
                  <w:rStyle w:val="Hyperlink"/>
                  <w:rFonts w:ascii="Courier" w:hAnsi="Courier"/>
                  <w:color w:val="0044AA"/>
                  <w:sz w:val="16"/>
                  <w:szCs w:val="16"/>
                  <w:bdr w:val="none" w:sz="0" w:space="0" w:color="auto" w:frame="1"/>
                  <w:lang w:val="en"/>
                </w:rPr>
                <w:t xml:space="preserve">  22</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mod</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SourceModule</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32" w:anchor="CA-10556369a54a4697c4ad803a68bb827fd80493f5_23" w:history="1">
              <w:r w:rsidRPr="00C50928">
                <w:rPr>
                  <w:rStyle w:val="Hyperlink"/>
                  <w:rFonts w:ascii="Courier" w:hAnsi="Courier"/>
                  <w:color w:val="0044AA"/>
                  <w:sz w:val="16"/>
                  <w:szCs w:val="16"/>
                  <w:bdr w:val="none" w:sz="0" w:space="0" w:color="auto" w:frame="1"/>
                  <w:lang w:val="en"/>
                </w:rPr>
                <w:t xml:space="preserve">  23</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#define BLOCK_SIZE %(block_size)d</w:t>
            </w:r>
          </w:p>
          <w:p w:rsidR="00C50928" w:rsidRPr="00C50928" w:rsidRDefault="00C50928" w:rsidP="00C50928">
            <w:pPr>
              <w:pStyle w:val="HTMLPreformatted"/>
              <w:shd w:val="clear" w:color="auto" w:fill="F3F5F7"/>
              <w:rPr>
                <w:rFonts w:ascii="Courier" w:hAnsi="Courier"/>
                <w:color w:val="000000"/>
                <w:sz w:val="16"/>
                <w:szCs w:val="16"/>
                <w:lang w:val="en"/>
              </w:rPr>
            </w:pPr>
            <w:hyperlink r:id="rId33" w:anchor="CA-10556369a54a4697c4ad803a68bb827fd80493f5_24" w:history="1">
              <w:r w:rsidRPr="00C50928">
                <w:rPr>
                  <w:rStyle w:val="Hyperlink"/>
                  <w:rFonts w:ascii="Courier" w:hAnsi="Courier"/>
                  <w:color w:val="0044AA"/>
                  <w:sz w:val="16"/>
                  <w:szCs w:val="16"/>
                  <w:bdr w:val="none" w:sz="0" w:space="0" w:color="auto" w:frame="1"/>
                  <w:lang w:val="en"/>
                </w:rPr>
                <w:t xml:space="preserve">  24</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#define A_BLOCK_STRIDE (BLOCK_SIZE * a_width)</w:t>
            </w:r>
          </w:p>
          <w:p w:rsidR="00C50928" w:rsidRPr="00C50928" w:rsidRDefault="00C50928" w:rsidP="00C50928">
            <w:pPr>
              <w:pStyle w:val="HTMLPreformatted"/>
              <w:shd w:val="clear" w:color="auto" w:fill="F3F5F7"/>
              <w:rPr>
                <w:rFonts w:ascii="Courier" w:hAnsi="Courier"/>
                <w:color w:val="000000"/>
                <w:sz w:val="16"/>
                <w:szCs w:val="16"/>
                <w:lang w:val="en"/>
              </w:rPr>
            </w:pPr>
            <w:hyperlink r:id="rId34" w:anchor="CA-10556369a54a4697c4ad803a68bb827fd80493f5_25" w:history="1">
              <w:r w:rsidRPr="00C50928">
                <w:rPr>
                  <w:rStyle w:val="Hyperlink"/>
                  <w:rFonts w:ascii="Courier" w:hAnsi="Courier"/>
                  <w:color w:val="0044AA"/>
                  <w:sz w:val="16"/>
                  <w:szCs w:val="16"/>
                  <w:bdr w:val="none" w:sz="0" w:space="0" w:color="auto" w:frame="1"/>
                  <w:lang w:val="en"/>
                </w:rPr>
                <w:t xml:space="preserve">  25</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#define A_T_BLOCK_STRIDE (BLOCK_SIZE * a_height)</w:t>
            </w:r>
          </w:p>
          <w:p w:rsidR="00C50928" w:rsidRPr="00C50928" w:rsidRDefault="00C50928" w:rsidP="00C50928">
            <w:pPr>
              <w:pStyle w:val="HTMLPreformatted"/>
              <w:shd w:val="clear" w:color="auto" w:fill="F3F5F7"/>
              <w:rPr>
                <w:rFonts w:ascii="Courier" w:hAnsi="Courier"/>
                <w:color w:val="000000"/>
                <w:sz w:val="16"/>
                <w:szCs w:val="16"/>
                <w:lang w:val="en"/>
              </w:rPr>
            </w:pPr>
            <w:hyperlink r:id="rId35" w:anchor="CA-10556369a54a4697c4ad803a68bb827fd80493f5_26" w:history="1">
              <w:r w:rsidRPr="00C50928">
                <w:rPr>
                  <w:rStyle w:val="Hyperlink"/>
                  <w:rFonts w:ascii="Courier" w:hAnsi="Courier"/>
                  <w:color w:val="0044AA"/>
                  <w:sz w:val="16"/>
                  <w:szCs w:val="16"/>
                  <w:bdr w:val="none" w:sz="0" w:space="0" w:color="auto" w:frame="1"/>
                  <w:lang w:val="en"/>
                </w:rPr>
                <w:t xml:space="preserve">  26</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36" w:anchor="CA-10556369a54a4697c4ad803a68bb827fd80493f5_27" w:history="1">
              <w:r w:rsidRPr="00C50928">
                <w:rPr>
                  <w:rStyle w:val="Hyperlink"/>
                  <w:rFonts w:ascii="Courier" w:hAnsi="Courier"/>
                  <w:color w:val="0044AA"/>
                  <w:sz w:val="16"/>
                  <w:szCs w:val="16"/>
                  <w:bdr w:val="none" w:sz="0" w:space="0" w:color="auto" w:frame="1"/>
                  <w:lang w:val="en"/>
                </w:rPr>
                <w:t xml:space="preserve">  27</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__global__ void transpose(float *A_t, float *A, int a_width, int a_height)</w:t>
            </w:r>
          </w:p>
          <w:p w:rsidR="00C50928" w:rsidRPr="00C50928" w:rsidRDefault="00C50928" w:rsidP="00C50928">
            <w:pPr>
              <w:pStyle w:val="HTMLPreformatted"/>
              <w:shd w:val="clear" w:color="auto" w:fill="F3F5F7"/>
              <w:rPr>
                <w:rFonts w:ascii="Courier" w:hAnsi="Courier"/>
                <w:color w:val="000000"/>
                <w:sz w:val="16"/>
                <w:szCs w:val="16"/>
                <w:lang w:val="en"/>
              </w:rPr>
            </w:pPr>
            <w:hyperlink r:id="rId37" w:anchor="CA-10556369a54a4697c4ad803a68bb827fd80493f5_28" w:history="1">
              <w:r w:rsidRPr="00C50928">
                <w:rPr>
                  <w:rStyle w:val="Hyperlink"/>
                  <w:rFonts w:ascii="Courier" w:hAnsi="Courier"/>
                  <w:color w:val="0044AA"/>
                  <w:sz w:val="16"/>
                  <w:szCs w:val="16"/>
                  <w:bdr w:val="none" w:sz="0" w:space="0" w:color="auto" w:frame="1"/>
                  <w:lang w:val="en"/>
                </w:rPr>
                <w:t xml:space="preserve">  28</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38" w:anchor="CA-10556369a54a4697c4ad803a68bb827fd80493f5_29" w:history="1">
              <w:r w:rsidRPr="00C50928">
                <w:rPr>
                  <w:rStyle w:val="Hyperlink"/>
                  <w:rFonts w:ascii="Courier" w:hAnsi="Courier"/>
                  <w:color w:val="0044AA"/>
                  <w:sz w:val="16"/>
                  <w:szCs w:val="16"/>
                  <w:bdr w:val="none" w:sz="0" w:space="0" w:color="auto" w:frame="1"/>
                  <w:lang w:val="en"/>
                </w:rPr>
                <w:t xml:space="preserve">  29</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 Base indices in A and A_t</w:t>
            </w:r>
          </w:p>
          <w:p w:rsidR="00C50928" w:rsidRPr="00C50928" w:rsidRDefault="00C50928" w:rsidP="00C50928">
            <w:pPr>
              <w:pStyle w:val="HTMLPreformatted"/>
              <w:shd w:val="clear" w:color="auto" w:fill="F3F5F7"/>
              <w:rPr>
                <w:rFonts w:ascii="Courier" w:hAnsi="Courier"/>
                <w:color w:val="000000"/>
                <w:sz w:val="16"/>
                <w:szCs w:val="16"/>
                <w:lang w:val="en"/>
              </w:rPr>
            </w:pPr>
            <w:hyperlink r:id="rId39" w:anchor="CA-10556369a54a4697c4ad803a68bb827fd80493f5_30" w:history="1">
              <w:r w:rsidRPr="00C50928">
                <w:rPr>
                  <w:rStyle w:val="Hyperlink"/>
                  <w:rFonts w:ascii="Courier" w:hAnsi="Courier"/>
                  <w:color w:val="0044AA"/>
                  <w:sz w:val="16"/>
                  <w:szCs w:val="16"/>
                  <w:bdr w:val="none" w:sz="0" w:space="0" w:color="auto" w:frame="1"/>
                  <w:lang w:val="en"/>
                </w:rPr>
                <w:t xml:space="preserve">  30</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int base_idx_a   = blockIdx.x * BLOCK_SIZE +</w:t>
            </w:r>
          </w:p>
          <w:p w:rsidR="00C50928" w:rsidRPr="00C50928" w:rsidRDefault="00C50928" w:rsidP="00C50928">
            <w:pPr>
              <w:pStyle w:val="HTMLPreformatted"/>
              <w:shd w:val="clear" w:color="auto" w:fill="F3F5F7"/>
              <w:rPr>
                <w:rFonts w:ascii="Courier" w:hAnsi="Courier"/>
                <w:color w:val="000000"/>
                <w:sz w:val="16"/>
                <w:szCs w:val="16"/>
                <w:lang w:val="en"/>
              </w:rPr>
            </w:pPr>
            <w:hyperlink r:id="rId40" w:anchor="CA-10556369a54a4697c4ad803a68bb827fd80493f5_31" w:history="1">
              <w:r w:rsidRPr="00C50928">
                <w:rPr>
                  <w:rStyle w:val="Hyperlink"/>
                  <w:rFonts w:ascii="Courier" w:hAnsi="Courier"/>
                  <w:color w:val="0044AA"/>
                  <w:sz w:val="16"/>
                  <w:szCs w:val="16"/>
                  <w:bdr w:val="none" w:sz="0" w:space="0" w:color="auto" w:frame="1"/>
                  <w:lang w:val="en"/>
                </w:rPr>
                <w:t xml:space="preserve">  31</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blockIdx.y * A_BLOCK_STRIDE;</w:t>
            </w:r>
          </w:p>
          <w:p w:rsidR="00C50928" w:rsidRPr="00C50928" w:rsidRDefault="00C50928" w:rsidP="00C50928">
            <w:pPr>
              <w:pStyle w:val="HTMLPreformatted"/>
              <w:shd w:val="clear" w:color="auto" w:fill="F3F5F7"/>
              <w:rPr>
                <w:rFonts w:ascii="Courier" w:hAnsi="Courier"/>
                <w:color w:val="000000"/>
                <w:sz w:val="16"/>
                <w:szCs w:val="16"/>
                <w:lang w:val="en"/>
              </w:rPr>
            </w:pPr>
            <w:hyperlink r:id="rId41" w:anchor="CA-10556369a54a4697c4ad803a68bb827fd80493f5_32" w:history="1">
              <w:r w:rsidRPr="00C50928">
                <w:rPr>
                  <w:rStyle w:val="Hyperlink"/>
                  <w:rFonts w:ascii="Courier" w:hAnsi="Courier"/>
                  <w:color w:val="0044AA"/>
                  <w:sz w:val="16"/>
                  <w:szCs w:val="16"/>
                  <w:bdr w:val="none" w:sz="0" w:space="0" w:color="auto" w:frame="1"/>
                  <w:lang w:val="en"/>
                </w:rPr>
                <w:t xml:space="preserve">  32</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int base_idx_a_t = blockIdx.y * BLOCK_SIZE +</w:t>
            </w:r>
          </w:p>
          <w:p w:rsidR="00C50928" w:rsidRPr="00C50928" w:rsidRDefault="00C50928" w:rsidP="00C50928">
            <w:pPr>
              <w:pStyle w:val="HTMLPreformatted"/>
              <w:shd w:val="clear" w:color="auto" w:fill="F3F5F7"/>
              <w:rPr>
                <w:rFonts w:ascii="Courier" w:hAnsi="Courier"/>
                <w:color w:val="000000"/>
                <w:sz w:val="16"/>
                <w:szCs w:val="16"/>
                <w:lang w:val="en"/>
              </w:rPr>
            </w:pPr>
            <w:hyperlink r:id="rId42" w:anchor="CA-10556369a54a4697c4ad803a68bb827fd80493f5_33" w:history="1">
              <w:r w:rsidRPr="00C50928">
                <w:rPr>
                  <w:rStyle w:val="Hyperlink"/>
                  <w:rFonts w:ascii="Courier" w:hAnsi="Courier"/>
                  <w:color w:val="0044AA"/>
                  <w:sz w:val="16"/>
                  <w:szCs w:val="16"/>
                  <w:bdr w:val="none" w:sz="0" w:space="0" w:color="auto" w:frame="1"/>
                  <w:lang w:val="en"/>
                </w:rPr>
                <w:t xml:space="preserve">  33</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blockIdx.x * A_T_BLOCK_STRIDE;</w:t>
            </w:r>
          </w:p>
          <w:p w:rsidR="00C50928" w:rsidRPr="00C50928" w:rsidRDefault="00C50928" w:rsidP="00C50928">
            <w:pPr>
              <w:pStyle w:val="HTMLPreformatted"/>
              <w:shd w:val="clear" w:color="auto" w:fill="F3F5F7"/>
              <w:rPr>
                <w:rFonts w:ascii="Courier" w:hAnsi="Courier"/>
                <w:color w:val="000000"/>
                <w:sz w:val="16"/>
                <w:szCs w:val="16"/>
                <w:lang w:val="en"/>
              </w:rPr>
            </w:pPr>
            <w:hyperlink r:id="rId43" w:anchor="CA-10556369a54a4697c4ad803a68bb827fd80493f5_34" w:history="1">
              <w:r w:rsidRPr="00C50928">
                <w:rPr>
                  <w:rStyle w:val="Hyperlink"/>
                  <w:rFonts w:ascii="Courier" w:hAnsi="Courier"/>
                  <w:color w:val="0044AA"/>
                  <w:sz w:val="16"/>
                  <w:szCs w:val="16"/>
                  <w:bdr w:val="none" w:sz="0" w:space="0" w:color="auto" w:frame="1"/>
                  <w:lang w:val="en"/>
                </w:rPr>
                <w:t xml:space="preserve">  34</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44" w:anchor="CA-10556369a54a4697c4ad803a68bb827fd80493f5_35" w:history="1">
              <w:r w:rsidRPr="00C50928">
                <w:rPr>
                  <w:rStyle w:val="Hyperlink"/>
                  <w:rFonts w:ascii="Courier" w:hAnsi="Courier"/>
                  <w:color w:val="0044AA"/>
                  <w:sz w:val="16"/>
                  <w:szCs w:val="16"/>
                  <w:bdr w:val="none" w:sz="0" w:space="0" w:color="auto" w:frame="1"/>
                  <w:lang w:val="en"/>
                </w:rPr>
                <w:t xml:space="preserve">  35</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 Global indices in A and A_t</w:t>
            </w:r>
          </w:p>
          <w:p w:rsidR="00C50928" w:rsidRPr="00C50928" w:rsidRDefault="00C50928" w:rsidP="00C50928">
            <w:pPr>
              <w:pStyle w:val="HTMLPreformatted"/>
              <w:shd w:val="clear" w:color="auto" w:fill="F3F5F7"/>
              <w:rPr>
                <w:rFonts w:ascii="Courier" w:hAnsi="Courier"/>
                <w:color w:val="000000"/>
                <w:sz w:val="16"/>
                <w:szCs w:val="16"/>
                <w:lang w:val="en"/>
              </w:rPr>
            </w:pPr>
            <w:hyperlink r:id="rId45" w:anchor="CA-10556369a54a4697c4ad803a68bb827fd80493f5_36" w:history="1">
              <w:r w:rsidRPr="00C50928">
                <w:rPr>
                  <w:rStyle w:val="Hyperlink"/>
                  <w:rFonts w:ascii="Courier" w:hAnsi="Courier"/>
                  <w:color w:val="0044AA"/>
                  <w:sz w:val="16"/>
                  <w:szCs w:val="16"/>
                  <w:bdr w:val="none" w:sz="0" w:space="0" w:color="auto" w:frame="1"/>
                  <w:lang w:val="en"/>
                </w:rPr>
                <w:t xml:space="preserve">  36</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int glob_idx_a   = base_idx_a + threadIdx.x + a_width * threadIdx.y;</w:t>
            </w:r>
          </w:p>
          <w:p w:rsidR="00C50928" w:rsidRPr="00C50928" w:rsidRDefault="00C50928" w:rsidP="00C50928">
            <w:pPr>
              <w:pStyle w:val="HTMLPreformatted"/>
              <w:shd w:val="clear" w:color="auto" w:fill="F3F5F7"/>
              <w:rPr>
                <w:rFonts w:ascii="Courier" w:hAnsi="Courier"/>
                <w:color w:val="000000"/>
                <w:sz w:val="16"/>
                <w:szCs w:val="16"/>
                <w:lang w:val="en"/>
              </w:rPr>
            </w:pPr>
            <w:hyperlink r:id="rId46" w:anchor="CA-10556369a54a4697c4ad803a68bb827fd80493f5_37" w:history="1">
              <w:r w:rsidRPr="00C50928">
                <w:rPr>
                  <w:rStyle w:val="Hyperlink"/>
                  <w:rFonts w:ascii="Courier" w:hAnsi="Courier"/>
                  <w:color w:val="0044AA"/>
                  <w:sz w:val="16"/>
                  <w:szCs w:val="16"/>
                  <w:bdr w:val="none" w:sz="0" w:space="0" w:color="auto" w:frame="1"/>
                  <w:lang w:val="en"/>
                </w:rPr>
                <w:t xml:space="preserve">  37</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int glob_idx_a_t = base_idx_a_t + threadIdx.x + a_height * threadIdx.y;</w:t>
            </w:r>
          </w:p>
          <w:p w:rsidR="00C50928" w:rsidRPr="00C50928" w:rsidRDefault="00C50928" w:rsidP="00C50928">
            <w:pPr>
              <w:pStyle w:val="HTMLPreformatted"/>
              <w:shd w:val="clear" w:color="auto" w:fill="F3F5F7"/>
              <w:rPr>
                <w:rFonts w:ascii="Courier" w:hAnsi="Courier"/>
                <w:color w:val="000000"/>
                <w:sz w:val="16"/>
                <w:szCs w:val="16"/>
                <w:lang w:val="en"/>
              </w:rPr>
            </w:pPr>
            <w:hyperlink r:id="rId47" w:anchor="CA-10556369a54a4697c4ad803a68bb827fd80493f5_38" w:history="1">
              <w:r w:rsidRPr="00C50928">
                <w:rPr>
                  <w:rStyle w:val="Hyperlink"/>
                  <w:rFonts w:ascii="Courier" w:hAnsi="Courier"/>
                  <w:color w:val="0044AA"/>
                  <w:sz w:val="16"/>
                  <w:szCs w:val="16"/>
                  <w:bdr w:val="none" w:sz="0" w:space="0" w:color="auto" w:frame="1"/>
                  <w:lang w:val="en"/>
                </w:rPr>
                <w:t xml:space="preserve">  38</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48" w:anchor="CA-10556369a54a4697c4ad803a68bb827fd80493f5_39" w:history="1">
              <w:r w:rsidRPr="00C50928">
                <w:rPr>
                  <w:rStyle w:val="Hyperlink"/>
                  <w:rFonts w:ascii="Courier" w:hAnsi="Courier"/>
                  <w:color w:val="0044AA"/>
                  <w:sz w:val="16"/>
                  <w:szCs w:val="16"/>
                  <w:bdr w:val="none" w:sz="0" w:space="0" w:color="auto" w:frame="1"/>
                  <w:lang w:val="en"/>
                </w:rPr>
                <w:t xml:space="preserve">  39</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__shared__ float A_shared[BLOCK_SIZE][BLOCK_SIZE+1];</w:t>
            </w:r>
          </w:p>
          <w:p w:rsidR="00C50928" w:rsidRPr="00C50928" w:rsidRDefault="00C50928" w:rsidP="00C50928">
            <w:pPr>
              <w:pStyle w:val="HTMLPreformatted"/>
              <w:shd w:val="clear" w:color="auto" w:fill="F3F5F7"/>
              <w:rPr>
                <w:rFonts w:ascii="Courier" w:hAnsi="Courier"/>
                <w:color w:val="000000"/>
                <w:sz w:val="16"/>
                <w:szCs w:val="16"/>
                <w:lang w:val="en"/>
              </w:rPr>
            </w:pPr>
            <w:hyperlink r:id="rId49" w:anchor="CA-10556369a54a4697c4ad803a68bb827fd80493f5_40" w:history="1">
              <w:r w:rsidRPr="00C50928">
                <w:rPr>
                  <w:rStyle w:val="Hyperlink"/>
                  <w:rFonts w:ascii="Courier" w:hAnsi="Courier"/>
                  <w:color w:val="0044AA"/>
                  <w:sz w:val="16"/>
                  <w:szCs w:val="16"/>
                  <w:bdr w:val="none" w:sz="0" w:space="0" w:color="auto" w:frame="1"/>
                  <w:lang w:val="en"/>
                </w:rPr>
                <w:t xml:space="preserve">  40</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50" w:anchor="CA-10556369a54a4697c4ad803a68bb827fd80493f5_41" w:history="1">
              <w:r w:rsidRPr="00C50928">
                <w:rPr>
                  <w:rStyle w:val="Hyperlink"/>
                  <w:rFonts w:ascii="Courier" w:hAnsi="Courier"/>
                  <w:color w:val="0044AA"/>
                  <w:sz w:val="16"/>
                  <w:szCs w:val="16"/>
                  <w:bdr w:val="none" w:sz="0" w:space="0" w:color="auto" w:frame="1"/>
                  <w:lang w:val="en"/>
                </w:rPr>
                <w:t xml:space="preserve">  41</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 Store transposed submatrix to shared memory</w:t>
            </w:r>
          </w:p>
          <w:p w:rsidR="00C50928" w:rsidRPr="00C50928" w:rsidRDefault="00C50928" w:rsidP="00C50928">
            <w:pPr>
              <w:pStyle w:val="HTMLPreformatted"/>
              <w:shd w:val="clear" w:color="auto" w:fill="F3F5F7"/>
              <w:rPr>
                <w:rFonts w:ascii="Courier" w:hAnsi="Courier"/>
                <w:color w:val="000000"/>
                <w:sz w:val="16"/>
                <w:szCs w:val="16"/>
                <w:lang w:val="en"/>
              </w:rPr>
            </w:pPr>
            <w:hyperlink r:id="rId51" w:anchor="CA-10556369a54a4697c4ad803a68bb827fd80493f5_42" w:history="1">
              <w:r w:rsidRPr="00C50928">
                <w:rPr>
                  <w:rStyle w:val="Hyperlink"/>
                  <w:rFonts w:ascii="Courier" w:hAnsi="Courier"/>
                  <w:color w:val="0044AA"/>
                  <w:sz w:val="16"/>
                  <w:szCs w:val="16"/>
                  <w:bdr w:val="none" w:sz="0" w:space="0" w:color="auto" w:frame="1"/>
                  <w:lang w:val="en"/>
                </w:rPr>
                <w:t xml:space="preserve">  42</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A_shared[threadIdx.y][threadIdx.x] = A[glob_idx_a];</w:t>
            </w:r>
          </w:p>
          <w:p w:rsidR="00C50928" w:rsidRPr="00C50928" w:rsidRDefault="00C50928" w:rsidP="00C50928">
            <w:pPr>
              <w:pStyle w:val="HTMLPreformatted"/>
              <w:shd w:val="clear" w:color="auto" w:fill="F3F5F7"/>
              <w:rPr>
                <w:rFonts w:ascii="Courier" w:hAnsi="Courier"/>
                <w:color w:val="000000"/>
                <w:sz w:val="16"/>
                <w:szCs w:val="16"/>
                <w:lang w:val="en"/>
              </w:rPr>
            </w:pPr>
            <w:hyperlink r:id="rId52" w:anchor="CA-10556369a54a4697c4ad803a68bb827fd80493f5_43" w:history="1">
              <w:r w:rsidRPr="00C50928">
                <w:rPr>
                  <w:rStyle w:val="Hyperlink"/>
                  <w:rFonts w:ascii="Courier" w:hAnsi="Courier"/>
                  <w:color w:val="0044AA"/>
                  <w:sz w:val="16"/>
                  <w:szCs w:val="16"/>
                  <w:bdr w:val="none" w:sz="0" w:space="0" w:color="auto" w:frame="1"/>
                  <w:lang w:val="en"/>
                </w:rPr>
                <w:t xml:space="preserve">  43</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53" w:anchor="CA-10556369a54a4697c4ad803a68bb827fd80493f5_44" w:history="1">
              <w:r w:rsidRPr="00C50928">
                <w:rPr>
                  <w:rStyle w:val="Hyperlink"/>
                  <w:rFonts w:ascii="Courier" w:hAnsi="Courier"/>
                  <w:color w:val="0044AA"/>
                  <w:sz w:val="16"/>
                  <w:szCs w:val="16"/>
                  <w:bdr w:val="none" w:sz="0" w:space="0" w:color="auto" w:frame="1"/>
                  <w:lang w:val="en"/>
                </w:rPr>
                <w:t xml:space="preserve">  44</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__syncthreads();</w:t>
            </w:r>
          </w:p>
          <w:p w:rsidR="00C50928" w:rsidRPr="00C50928" w:rsidRDefault="00C50928" w:rsidP="00C50928">
            <w:pPr>
              <w:pStyle w:val="HTMLPreformatted"/>
              <w:shd w:val="clear" w:color="auto" w:fill="F3F5F7"/>
              <w:rPr>
                <w:rFonts w:ascii="Courier" w:hAnsi="Courier"/>
                <w:color w:val="000000"/>
                <w:sz w:val="16"/>
                <w:szCs w:val="16"/>
                <w:lang w:val="en"/>
              </w:rPr>
            </w:pPr>
            <w:hyperlink r:id="rId54" w:anchor="CA-10556369a54a4697c4ad803a68bb827fd80493f5_45" w:history="1">
              <w:r w:rsidRPr="00C50928">
                <w:rPr>
                  <w:rStyle w:val="Hyperlink"/>
                  <w:rFonts w:ascii="Courier" w:hAnsi="Courier"/>
                  <w:color w:val="0044AA"/>
                  <w:sz w:val="16"/>
                  <w:szCs w:val="16"/>
                  <w:bdr w:val="none" w:sz="0" w:space="0" w:color="auto" w:frame="1"/>
                  <w:lang w:val="en"/>
                </w:rPr>
                <w:t xml:space="preserve">  45</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55" w:anchor="CA-10556369a54a4697c4ad803a68bb827fd80493f5_46" w:history="1">
              <w:r w:rsidRPr="00C50928">
                <w:rPr>
                  <w:rStyle w:val="Hyperlink"/>
                  <w:rFonts w:ascii="Courier" w:hAnsi="Courier"/>
                  <w:color w:val="0044AA"/>
                  <w:sz w:val="16"/>
                  <w:szCs w:val="16"/>
                  <w:bdr w:val="none" w:sz="0" w:space="0" w:color="auto" w:frame="1"/>
                  <w:lang w:val="en"/>
                </w:rPr>
                <w:t xml:space="preserve">  46</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 Write transposed submatrix to global memory</w:t>
            </w:r>
          </w:p>
          <w:p w:rsidR="00C50928" w:rsidRPr="00C50928" w:rsidRDefault="00C50928" w:rsidP="00C50928">
            <w:pPr>
              <w:pStyle w:val="HTMLPreformatted"/>
              <w:shd w:val="clear" w:color="auto" w:fill="F3F5F7"/>
              <w:rPr>
                <w:rFonts w:ascii="Courier" w:hAnsi="Courier"/>
                <w:color w:val="000000"/>
                <w:sz w:val="16"/>
                <w:szCs w:val="16"/>
                <w:lang w:val="en"/>
              </w:rPr>
            </w:pPr>
            <w:hyperlink r:id="rId56" w:anchor="CA-10556369a54a4697c4ad803a68bb827fd80493f5_47" w:history="1">
              <w:r w:rsidRPr="00C50928">
                <w:rPr>
                  <w:rStyle w:val="Hyperlink"/>
                  <w:rFonts w:ascii="Courier" w:hAnsi="Courier"/>
                  <w:color w:val="0044AA"/>
                  <w:sz w:val="16"/>
                  <w:szCs w:val="16"/>
                  <w:bdr w:val="none" w:sz="0" w:space="0" w:color="auto" w:frame="1"/>
                  <w:lang w:val="en"/>
                </w:rPr>
                <w:t xml:space="preserve">  47</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A_t[glob_idx_a_t] = A_shared[threadIdx.x][threadIdx.y];</w:t>
            </w:r>
          </w:p>
          <w:p w:rsidR="00C50928" w:rsidRPr="00C50928" w:rsidRDefault="00C50928" w:rsidP="00C50928">
            <w:pPr>
              <w:pStyle w:val="HTMLPreformatted"/>
              <w:shd w:val="clear" w:color="auto" w:fill="F3F5F7"/>
              <w:rPr>
                <w:rFonts w:ascii="Courier" w:hAnsi="Courier"/>
                <w:color w:val="000000"/>
                <w:sz w:val="16"/>
                <w:szCs w:val="16"/>
                <w:lang w:val="en"/>
              </w:rPr>
            </w:pPr>
            <w:hyperlink r:id="rId57" w:anchor="CA-10556369a54a4697c4ad803a68bb827fd80493f5_48" w:history="1">
              <w:r w:rsidRPr="00C50928">
                <w:rPr>
                  <w:rStyle w:val="Hyperlink"/>
                  <w:rFonts w:ascii="Courier" w:hAnsi="Courier"/>
                  <w:color w:val="0044AA"/>
                  <w:sz w:val="16"/>
                  <w:szCs w:val="16"/>
                  <w:bdr w:val="none" w:sz="0" w:space="0" w:color="auto" w:frame="1"/>
                  <w:lang w:val="en"/>
                </w:rPr>
                <w:t xml:space="preserve">  48</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58" w:anchor="CA-10556369a54a4697c4ad803a68bb827fd80493f5_49" w:history="1">
              <w:r w:rsidRPr="00C50928">
                <w:rPr>
                  <w:rStyle w:val="Hyperlink"/>
                  <w:rFonts w:ascii="Courier" w:hAnsi="Courier"/>
                  <w:color w:val="0044AA"/>
                  <w:sz w:val="16"/>
                  <w:szCs w:val="16"/>
                  <w:bdr w:val="none" w:sz="0" w:space="0" w:color="auto" w:frame="1"/>
                  <w:lang w:val="en"/>
                </w:rPr>
                <w:t xml:space="preserve">  49</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w:t>
            </w:r>
            <w:r w:rsidRPr="00C50928">
              <w:rPr>
                <w:rStyle w:val="line"/>
                <w:rFonts w:ascii="Courier" w:hAnsi="Courier"/>
                <w:color w:val="000000"/>
                <w:sz w:val="16"/>
                <w:szCs w:val="16"/>
                <w:lang w:val="en"/>
              </w:rPr>
              <w:t>% {</w:t>
            </w:r>
            <w:r w:rsidRPr="00C50928">
              <w:rPr>
                <w:rStyle w:val="string"/>
                <w:rFonts w:ascii="Courier" w:eastAsiaTheme="majorEastAsia" w:hAnsi="Courier"/>
                <w:color w:val="004080"/>
                <w:sz w:val="16"/>
                <w:szCs w:val="16"/>
                <w:lang w:val="en"/>
              </w:rPr>
              <w:t>"block_size"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59" w:anchor="CA-10556369a54a4697c4ad803a68bb827fd80493f5_50" w:history="1">
              <w:r w:rsidRPr="00C50928">
                <w:rPr>
                  <w:rStyle w:val="Hyperlink"/>
                  <w:rFonts w:ascii="Courier" w:hAnsi="Courier"/>
                  <w:color w:val="0044AA"/>
                  <w:sz w:val="16"/>
                  <w:szCs w:val="16"/>
                  <w:bdr w:val="none" w:sz="0" w:space="0" w:color="auto" w:frame="1"/>
                  <w:lang w:val="en"/>
                </w:rPr>
                <w:t xml:space="preserve">  50</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60" w:anchor="CA-10556369a54a4697c4ad803a68bb827fd80493f5_51" w:history="1">
              <w:r w:rsidRPr="00C50928">
                <w:rPr>
                  <w:rStyle w:val="Hyperlink"/>
                  <w:rFonts w:ascii="Courier" w:hAnsi="Courier"/>
                  <w:color w:val="0044AA"/>
                  <w:sz w:val="16"/>
                  <w:szCs w:val="16"/>
                  <w:bdr w:val="none" w:sz="0" w:space="0" w:color="auto" w:frame="1"/>
                  <w:lang w:val="en"/>
                </w:rPr>
                <w:t xml:space="preserve">  51</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func</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mod</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get_function</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"transpose"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61" w:anchor="CA-10556369a54a4697c4ad803a68bb827fd80493f5_52" w:history="1">
              <w:r w:rsidRPr="00C50928">
                <w:rPr>
                  <w:rStyle w:val="Hyperlink"/>
                  <w:rFonts w:ascii="Courier" w:hAnsi="Courier"/>
                  <w:color w:val="0044AA"/>
                  <w:sz w:val="16"/>
                  <w:szCs w:val="16"/>
                  <w:bdr w:val="none" w:sz="0" w:space="0" w:color="auto" w:frame="1"/>
                  <w:lang w:val="en"/>
                </w:rPr>
                <w:t xml:space="preserve">  52</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func</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prepare</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"PPii"</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62" w:anchor="CA-10556369a54a4697c4ad803a68bb827fd80493f5_53" w:history="1">
              <w:r w:rsidRPr="00C50928">
                <w:rPr>
                  <w:rStyle w:val="Hyperlink"/>
                  <w:rFonts w:ascii="Courier" w:hAnsi="Courier"/>
                  <w:color w:val="0044AA"/>
                  <w:sz w:val="16"/>
                  <w:szCs w:val="16"/>
                  <w:bdr w:val="none" w:sz="0" w:space="0" w:color="auto" w:frame="1"/>
                  <w:lang w:val="en"/>
                </w:rPr>
                <w:t xml:space="preserve">  53</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63" w:anchor="CA-10556369a54a4697c4ad803a68bb827fd80493f5_54" w:history="1">
              <w:r w:rsidRPr="00C50928">
                <w:rPr>
                  <w:rStyle w:val="Hyperlink"/>
                  <w:rFonts w:ascii="Courier" w:hAnsi="Courier"/>
                  <w:color w:val="0044AA"/>
                  <w:sz w:val="16"/>
                  <w:szCs w:val="16"/>
                  <w:bdr w:val="none" w:sz="0" w:space="0" w:color="auto" w:frame="1"/>
                  <w:lang w:val="en"/>
                </w:rPr>
                <w:t xml:space="preserve">  54</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from</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pytools</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Record</w:t>
            </w:r>
          </w:p>
          <w:p w:rsidR="00C50928" w:rsidRPr="00C50928" w:rsidRDefault="00C50928" w:rsidP="00C50928">
            <w:pPr>
              <w:pStyle w:val="HTMLPreformatted"/>
              <w:shd w:val="clear" w:color="auto" w:fill="F3F5F7"/>
              <w:rPr>
                <w:rFonts w:ascii="Courier" w:hAnsi="Courier"/>
                <w:color w:val="000000"/>
                <w:sz w:val="16"/>
                <w:szCs w:val="16"/>
                <w:lang w:val="en"/>
              </w:rPr>
            </w:pPr>
            <w:hyperlink r:id="rId64" w:anchor="CA-10556369a54a4697c4ad803a68bb827fd80493f5_55" w:history="1">
              <w:r w:rsidRPr="00C50928">
                <w:rPr>
                  <w:rStyle w:val="Hyperlink"/>
                  <w:rFonts w:ascii="Courier" w:hAnsi="Courier"/>
                  <w:color w:val="0044AA"/>
                  <w:sz w:val="16"/>
                  <w:szCs w:val="16"/>
                  <w:bdr w:val="none" w:sz="0" w:space="0" w:color="auto" w:frame="1"/>
                  <w:lang w:val="en"/>
                </w:rPr>
                <w:t xml:space="preserve">  55</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class</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TransposeKernelInfo</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Record</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pass</w:t>
            </w:r>
          </w:p>
          <w:p w:rsidR="00C50928" w:rsidRPr="00C50928" w:rsidRDefault="00C50928" w:rsidP="00C50928">
            <w:pPr>
              <w:pStyle w:val="HTMLPreformatted"/>
              <w:shd w:val="clear" w:color="auto" w:fill="F3F5F7"/>
              <w:rPr>
                <w:rFonts w:ascii="Courier" w:hAnsi="Courier"/>
                <w:color w:val="000000"/>
                <w:sz w:val="16"/>
                <w:szCs w:val="16"/>
                <w:lang w:val="en"/>
              </w:rPr>
            </w:pPr>
            <w:hyperlink r:id="rId65" w:anchor="CA-10556369a54a4697c4ad803a68bb827fd80493f5_56" w:history="1">
              <w:r w:rsidRPr="00C50928">
                <w:rPr>
                  <w:rStyle w:val="Hyperlink"/>
                  <w:rFonts w:ascii="Courier" w:hAnsi="Courier"/>
                  <w:color w:val="0044AA"/>
                  <w:sz w:val="16"/>
                  <w:szCs w:val="16"/>
                  <w:bdr w:val="none" w:sz="0" w:space="0" w:color="auto" w:frame="1"/>
                  <w:lang w:val="en"/>
                </w:rPr>
                <w:t xml:space="preserve">  56</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66" w:anchor="CA-10556369a54a4697c4ad803a68bb827fd80493f5_57" w:history="1">
              <w:r w:rsidRPr="00C50928">
                <w:rPr>
                  <w:rStyle w:val="Hyperlink"/>
                  <w:rFonts w:ascii="Courier" w:hAnsi="Courier"/>
                  <w:color w:val="0044AA"/>
                  <w:sz w:val="16"/>
                  <w:szCs w:val="16"/>
                  <w:bdr w:val="none" w:sz="0" w:space="0" w:color="auto" w:frame="1"/>
                  <w:lang w:val="en"/>
                </w:rPr>
                <w:t xml:space="preserve">  57</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return</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TransposeKernelInfo</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func</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func</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67" w:anchor="CA-10556369a54a4697c4ad803a68bb827fd80493f5_58" w:history="1">
              <w:r w:rsidRPr="00C50928">
                <w:rPr>
                  <w:rStyle w:val="Hyperlink"/>
                  <w:rFonts w:ascii="Courier" w:hAnsi="Courier"/>
                  <w:color w:val="0044AA"/>
                  <w:sz w:val="16"/>
                  <w:szCs w:val="16"/>
                  <w:bdr w:val="none" w:sz="0" w:space="0" w:color="auto" w:frame="1"/>
                  <w:lang w:val="en"/>
                </w:rPr>
                <w:t xml:space="preserve">  58</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block</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 xml:space="preserve">, </w:t>
            </w:r>
            <w:r w:rsidRPr="00C50928">
              <w:rPr>
                <w:rStyle w:val="number"/>
                <w:rFonts w:ascii="Courier" w:eastAsiaTheme="majorEastAsia" w:hAnsi="Courier"/>
                <w:color w:val="0080C0"/>
                <w:sz w:val="16"/>
                <w:szCs w:val="16"/>
                <w:lang w:val="en"/>
              </w:rPr>
              <w:t>1</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68" w:anchor="CA-10556369a54a4697c4ad803a68bb827fd80493f5_59" w:history="1">
              <w:r w:rsidRPr="00C50928">
                <w:rPr>
                  <w:rStyle w:val="Hyperlink"/>
                  <w:rFonts w:ascii="Courier" w:hAnsi="Courier"/>
                  <w:color w:val="0044AA"/>
                  <w:sz w:val="16"/>
                  <w:szCs w:val="16"/>
                  <w:bdr w:val="none" w:sz="0" w:space="0" w:color="auto" w:frame="1"/>
                  <w:lang w:val="en"/>
                </w:rPr>
                <w:t xml:space="preserve">  59</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69" w:anchor="CA-10556369a54a4697c4ad803a68bb827fd80493f5_60" w:history="1">
              <w:r w:rsidRPr="00C50928">
                <w:rPr>
                  <w:rStyle w:val="Hyperlink"/>
                  <w:rFonts w:ascii="Courier" w:hAnsi="Courier"/>
                  <w:color w:val="0044AA"/>
                  <w:sz w:val="16"/>
                  <w:szCs w:val="16"/>
                  <w:bdr w:val="none" w:sz="0" w:space="0" w:color="auto" w:frame="1"/>
                  <w:lang w:val="en"/>
                </w:rPr>
                <w:t xml:space="preserve">  60</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granularity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70" w:anchor="CA-10556369a54a4697c4ad803a68bb827fd80493f5_61" w:history="1">
              <w:r w:rsidRPr="00C50928">
                <w:rPr>
                  <w:rStyle w:val="Hyperlink"/>
                  <w:rFonts w:ascii="Courier" w:hAnsi="Courier"/>
                  <w:color w:val="0044AA"/>
                  <w:sz w:val="16"/>
                  <w:szCs w:val="16"/>
                  <w:bdr w:val="none" w:sz="0" w:space="0" w:color="auto" w:frame="1"/>
                  <w:lang w:val="en"/>
                </w:rPr>
                <w:t xml:space="preserve">  61</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71" w:anchor="CA-10556369a54a4697c4ad803a68bb827fd80493f5_62" w:history="1">
              <w:r w:rsidRPr="00C50928">
                <w:rPr>
                  <w:rStyle w:val="Hyperlink"/>
                  <w:rFonts w:ascii="Courier" w:hAnsi="Courier"/>
                  <w:color w:val="0044AA"/>
                  <w:sz w:val="16"/>
                  <w:szCs w:val="16"/>
                  <w:bdr w:val="none" w:sz="0" w:space="0" w:color="auto" w:frame="1"/>
                  <w:lang w:val="en"/>
                </w:rPr>
                <w:t xml:space="preserve">  62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72" w:anchor="CA-10556369a54a4697c4ad803a68bb827fd80493f5_63" w:history="1">
              <w:r w:rsidRPr="00C50928">
                <w:rPr>
                  <w:rStyle w:val="Hyperlink"/>
                  <w:rFonts w:ascii="Courier" w:hAnsi="Courier"/>
                  <w:color w:val="0044AA"/>
                  <w:sz w:val="16"/>
                  <w:szCs w:val="16"/>
                  <w:bdr w:val="none" w:sz="0" w:space="0" w:color="auto" w:frame="1"/>
                  <w:lang w:val="en"/>
                </w:rPr>
                <w:t xml:space="preserve">  63</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73" w:anchor="CA-10556369a54a4697c4ad803a68bb827fd80493f5_64" w:history="1">
              <w:r w:rsidRPr="00C50928">
                <w:rPr>
                  <w:rStyle w:val="Hyperlink"/>
                  <w:rFonts w:ascii="Courier" w:hAnsi="Courier"/>
                  <w:color w:val="0044AA"/>
                  <w:sz w:val="16"/>
                  <w:szCs w:val="16"/>
                  <w:bdr w:val="none" w:sz="0" w:space="0" w:color="auto" w:frame="1"/>
                  <w:lang w:val="en"/>
                </w:rPr>
                <w:t xml:space="preserve">  64</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def</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_get_big_block_transpose_kernel</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74" w:anchor="CA-10556369a54a4697c4ad803a68bb827fd80493f5_65" w:history="1">
              <w:r w:rsidRPr="00C50928">
                <w:rPr>
                  <w:rStyle w:val="Hyperlink"/>
                  <w:rFonts w:ascii="Courier" w:hAnsi="Courier"/>
                  <w:color w:val="0044AA"/>
                  <w:sz w:val="16"/>
                  <w:szCs w:val="16"/>
                  <w:bdr w:val="none" w:sz="0" w:space="0" w:color="auto" w:frame="1"/>
                  <w:lang w:val="en"/>
                </w:rPr>
                <w:t xml:space="preserve">  65</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mod</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SourceModule</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75" w:anchor="CA-10556369a54a4697c4ad803a68bb827fd80493f5_66" w:history="1">
              <w:r w:rsidRPr="00C50928">
                <w:rPr>
                  <w:rStyle w:val="Hyperlink"/>
                  <w:rFonts w:ascii="Courier" w:hAnsi="Courier"/>
                  <w:color w:val="0044AA"/>
                  <w:sz w:val="16"/>
                  <w:szCs w:val="16"/>
                  <w:bdr w:val="none" w:sz="0" w:space="0" w:color="auto" w:frame="1"/>
                  <w:lang w:val="en"/>
                </w:rPr>
                <w:t xml:space="preserve">  66</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#define BLOCK_SIZE %(block_size)d</w:t>
            </w:r>
          </w:p>
          <w:p w:rsidR="00C50928" w:rsidRPr="00C50928" w:rsidRDefault="00C50928" w:rsidP="00C50928">
            <w:pPr>
              <w:pStyle w:val="HTMLPreformatted"/>
              <w:shd w:val="clear" w:color="auto" w:fill="F3F5F7"/>
              <w:rPr>
                <w:rFonts w:ascii="Courier" w:hAnsi="Courier"/>
                <w:color w:val="000000"/>
                <w:sz w:val="16"/>
                <w:szCs w:val="16"/>
                <w:lang w:val="en"/>
              </w:rPr>
            </w:pPr>
            <w:hyperlink r:id="rId76" w:anchor="CA-10556369a54a4697c4ad803a68bb827fd80493f5_67" w:history="1">
              <w:r w:rsidRPr="00C50928">
                <w:rPr>
                  <w:rStyle w:val="Hyperlink"/>
                  <w:rFonts w:ascii="Courier" w:hAnsi="Courier"/>
                  <w:color w:val="0044AA"/>
                  <w:sz w:val="16"/>
                  <w:szCs w:val="16"/>
                  <w:bdr w:val="none" w:sz="0" w:space="0" w:color="auto" w:frame="1"/>
                  <w:lang w:val="en"/>
                </w:rPr>
                <w:t xml:space="preserve">  67</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#define A_BLOCK_STRIDE (BLOCK_SIZE * a_width)</w:t>
            </w:r>
          </w:p>
          <w:p w:rsidR="00C50928" w:rsidRPr="00C50928" w:rsidRDefault="00C50928" w:rsidP="00C50928">
            <w:pPr>
              <w:pStyle w:val="HTMLPreformatted"/>
              <w:shd w:val="clear" w:color="auto" w:fill="F3F5F7"/>
              <w:rPr>
                <w:rFonts w:ascii="Courier" w:hAnsi="Courier"/>
                <w:color w:val="000000"/>
                <w:sz w:val="16"/>
                <w:szCs w:val="16"/>
                <w:lang w:val="en"/>
              </w:rPr>
            </w:pPr>
            <w:hyperlink r:id="rId77" w:anchor="CA-10556369a54a4697c4ad803a68bb827fd80493f5_68" w:history="1">
              <w:r w:rsidRPr="00C50928">
                <w:rPr>
                  <w:rStyle w:val="Hyperlink"/>
                  <w:rFonts w:ascii="Courier" w:hAnsi="Courier"/>
                  <w:color w:val="0044AA"/>
                  <w:sz w:val="16"/>
                  <w:szCs w:val="16"/>
                  <w:bdr w:val="none" w:sz="0" w:space="0" w:color="auto" w:frame="1"/>
                  <w:lang w:val="en"/>
                </w:rPr>
                <w:t xml:space="preserve">  68</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#define A_T_BLOCK_STRIDE (BLOCK_SIZE * a_height)</w:t>
            </w:r>
          </w:p>
          <w:p w:rsidR="00C50928" w:rsidRPr="00C50928" w:rsidRDefault="00C50928" w:rsidP="00C50928">
            <w:pPr>
              <w:pStyle w:val="HTMLPreformatted"/>
              <w:shd w:val="clear" w:color="auto" w:fill="F3F5F7"/>
              <w:rPr>
                <w:rFonts w:ascii="Courier" w:hAnsi="Courier"/>
                <w:color w:val="000000"/>
                <w:sz w:val="16"/>
                <w:szCs w:val="16"/>
                <w:lang w:val="en"/>
              </w:rPr>
            </w:pPr>
            <w:hyperlink r:id="rId78" w:anchor="CA-10556369a54a4697c4ad803a68bb827fd80493f5_69" w:history="1">
              <w:r w:rsidRPr="00C50928">
                <w:rPr>
                  <w:rStyle w:val="Hyperlink"/>
                  <w:rFonts w:ascii="Courier" w:hAnsi="Courier"/>
                  <w:color w:val="0044AA"/>
                  <w:sz w:val="16"/>
                  <w:szCs w:val="16"/>
                  <w:bdr w:val="none" w:sz="0" w:space="0" w:color="auto" w:frame="1"/>
                  <w:lang w:val="en"/>
                </w:rPr>
                <w:t xml:space="preserve">  69</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79" w:anchor="CA-10556369a54a4697c4ad803a68bb827fd80493f5_70" w:history="1">
              <w:r w:rsidRPr="00C50928">
                <w:rPr>
                  <w:rStyle w:val="Hyperlink"/>
                  <w:rFonts w:ascii="Courier" w:hAnsi="Courier"/>
                  <w:color w:val="0044AA"/>
                  <w:sz w:val="16"/>
                  <w:szCs w:val="16"/>
                  <w:bdr w:val="none" w:sz="0" w:space="0" w:color="auto" w:frame="1"/>
                  <w:lang w:val="en"/>
                </w:rPr>
                <w:t xml:space="preserve">  70</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__global__ void transpose(float *A, float *A_t, int a_width, int a_height)</w:t>
            </w:r>
          </w:p>
          <w:p w:rsidR="00C50928" w:rsidRPr="00C50928" w:rsidRDefault="00C50928" w:rsidP="00C50928">
            <w:pPr>
              <w:pStyle w:val="HTMLPreformatted"/>
              <w:shd w:val="clear" w:color="auto" w:fill="F3F5F7"/>
              <w:rPr>
                <w:rFonts w:ascii="Courier" w:hAnsi="Courier"/>
                <w:color w:val="000000"/>
                <w:sz w:val="16"/>
                <w:szCs w:val="16"/>
                <w:lang w:val="en"/>
              </w:rPr>
            </w:pPr>
            <w:hyperlink r:id="rId80" w:anchor="CA-10556369a54a4697c4ad803a68bb827fd80493f5_71" w:history="1">
              <w:r w:rsidRPr="00C50928">
                <w:rPr>
                  <w:rStyle w:val="Hyperlink"/>
                  <w:rFonts w:ascii="Courier" w:hAnsi="Courier"/>
                  <w:color w:val="0044AA"/>
                  <w:sz w:val="16"/>
                  <w:szCs w:val="16"/>
                  <w:bdr w:val="none" w:sz="0" w:space="0" w:color="auto" w:frame="1"/>
                  <w:lang w:val="en"/>
                </w:rPr>
                <w:t xml:space="preserve">  71</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81" w:anchor="CA-10556369a54a4697c4ad803a68bb827fd80493f5_72" w:history="1">
              <w:r w:rsidRPr="00C50928">
                <w:rPr>
                  <w:rStyle w:val="Hyperlink"/>
                  <w:rFonts w:ascii="Courier" w:hAnsi="Courier"/>
                  <w:color w:val="0044AA"/>
                  <w:sz w:val="16"/>
                  <w:szCs w:val="16"/>
                  <w:bdr w:val="none" w:sz="0" w:space="0" w:color="auto" w:frame="1"/>
                  <w:lang w:val="en"/>
                </w:rPr>
                <w:t xml:space="preserve">  72</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 Base indices in A and A_t</w:t>
            </w:r>
          </w:p>
          <w:p w:rsidR="00C50928" w:rsidRPr="00C50928" w:rsidRDefault="00C50928" w:rsidP="00C50928">
            <w:pPr>
              <w:pStyle w:val="HTMLPreformatted"/>
              <w:shd w:val="clear" w:color="auto" w:fill="F3F5F7"/>
              <w:rPr>
                <w:rFonts w:ascii="Courier" w:hAnsi="Courier"/>
                <w:color w:val="000000"/>
                <w:sz w:val="16"/>
                <w:szCs w:val="16"/>
                <w:lang w:val="en"/>
              </w:rPr>
            </w:pPr>
            <w:hyperlink r:id="rId82" w:anchor="CA-10556369a54a4697c4ad803a68bb827fd80493f5_73" w:history="1">
              <w:r w:rsidRPr="00C50928">
                <w:rPr>
                  <w:rStyle w:val="Hyperlink"/>
                  <w:rFonts w:ascii="Courier" w:hAnsi="Courier"/>
                  <w:color w:val="0044AA"/>
                  <w:sz w:val="16"/>
                  <w:szCs w:val="16"/>
                  <w:bdr w:val="none" w:sz="0" w:space="0" w:color="auto" w:frame="1"/>
                  <w:lang w:val="en"/>
                </w:rPr>
                <w:t xml:space="preserve">  73</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int base_idx_a   = 2 * blockIdx.x * BLOCK_SIZE +</w:t>
            </w:r>
          </w:p>
          <w:p w:rsidR="00C50928" w:rsidRPr="00C50928" w:rsidRDefault="00C50928" w:rsidP="00C50928">
            <w:pPr>
              <w:pStyle w:val="HTMLPreformatted"/>
              <w:shd w:val="clear" w:color="auto" w:fill="F3F5F7"/>
              <w:rPr>
                <w:rFonts w:ascii="Courier" w:hAnsi="Courier"/>
                <w:color w:val="000000"/>
                <w:sz w:val="16"/>
                <w:szCs w:val="16"/>
                <w:lang w:val="en"/>
              </w:rPr>
            </w:pPr>
            <w:hyperlink r:id="rId83" w:anchor="CA-10556369a54a4697c4ad803a68bb827fd80493f5_74" w:history="1">
              <w:r w:rsidRPr="00C50928">
                <w:rPr>
                  <w:rStyle w:val="Hyperlink"/>
                  <w:rFonts w:ascii="Courier" w:hAnsi="Courier"/>
                  <w:color w:val="0044AA"/>
                  <w:sz w:val="16"/>
                  <w:szCs w:val="16"/>
                  <w:bdr w:val="none" w:sz="0" w:space="0" w:color="auto" w:frame="1"/>
                  <w:lang w:val="en"/>
                </w:rPr>
                <w:t xml:space="preserve">  74</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2 * blockIdx.y * A_BLOCK_STRIDE;</w:t>
            </w:r>
          </w:p>
          <w:p w:rsidR="00C50928" w:rsidRPr="00C50928" w:rsidRDefault="00C50928" w:rsidP="00C50928">
            <w:pPr>
              <w:pStyle w:val="HTMLPreformatted"/>
              <w:shd w:val="clear" w:color="auto" w:fill="F3F5F7"/>
              <w:rPr>
                <w:rFonts w:ascii="Courier" w:hAnsi="Courier"/>
                <w:color w:val="000000"/>
                <w:sz w:val="16"/>
                <w:szCs w:val="16"/>
                <w:lang w:val="en"/>
              </w:rPr>
            </w:pPr>
            <w:hyperlink r:id="rId84" w:anchor="CA-10556369a54a4697c4ad803a68bb827fd80493f5_75" w:history="1">
              <w:r w:rsidRPr="00C50928">
                <w:rPr>
                  <w:rStyle w:val="Hyperlink"/>
                  <w:rFonts w:ascii="Courier" w:hAnsi="Courier"/>
                  <w:color w:val="0044AA"/>
                  <w:sz w:val="16"/>
                  <w:szCs w:val="16"/>
                  <w:bdr w:val="none" w:sz="0" w:space="0" w:color="auto" w:frame="1"/>
                  <w:lang w:val="en"/>
                </w:rPr>
                <w:t xml:space="preserve">  75</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int base_idx_a_t = 2 * blockIdx.y * BLOCK_SIZE +</w:t>
            </w:r>
          </w:p>
          <w:p w:rsidR="00C50928" w:rsidRPr="00C50928" w:rsidRDefault="00C50928" w:rsidP="00C50928">
            <w:pPr>
              <w:pStyle w:val="HTMLPreformatted"/>
              <w:shd w:val="clear" w:color="auto" w:fill="F3F5F7"/>
              <w:rPr>
                <w:rFonts w:ascii="Courier" w:hAnsi="Courier"/>
                <w:color w:val="000000"/>
                <w:sz w:val="16"/>
                <w:szCs w:val="16"/>
                <w:lang w:val="en"/>
              </w:rPr>
            </w:pPr>
            <w:hyperlink r:id="rId85" w:anchor="CA-10556369a54a4697c4ad803a68bb827fd80493f5_76" w:history="1">
              <w:r w:rsidRPr="00C50928">
                <w:rPr>
                  <w:rStyle w:val="Hyperlink"/>
                  <w:rFonts w:ascii="Courier" w:hAnsi="Courier"/>
                  <w:color w:val="0044AA"/>
                  <w:sz w:val="16"/>
                  <w:szCs w:val="16"/>
                  <w:bdr w:val="none" w:sz="0" w:space="0" w:color="auto" w:frame="1"/>
                  <w:lang w:val="en"/>
                </w:rPr>
                <w:t xml:space="preserve">  76</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2 * blockIdx.x * A_T_BLOCK_STRIDE;</w:t>
            </w:r>
          </w:p>
          <w:p w:rsidR="00C50928" w:rsidRPr="00C50928" w:rsidRDefault="00C50928" w:rsidP="00C50928">
            <w:pPr>
              <w:pStyle w:val="HTMLPreformatted"/>
              <w:shd w:val="clear" w:color="auto" w:fill="F3F5F7"/>
              <w:rPr>
                <w:rFonts w:ascii="Courier" w:hAnsi="Courier"/>
                <w:color w:val="000000"/>
                <w:sz w:val="16"/>
                <w:szCs w:val="16"/>
                <w:lang w:val="en"/>
              </w:rPr>
            </w:pPr>
            <w:hyperlink r:id="rId86" w:anchor="CA-10556369a54a4697c4ad803a68bb827fd80493f5_77" w:history="1">
              <w:r w:rsidRPr="00C50928">
                <w:rPr>
                  <w:rStyle w:val="Hyperlink"/>
                  <w:rFonts w:ascii="Courier" w:hAnsi="Courier"/>
                  <w:color w:val="0044AA"/>
                  <w:sz w:val="16"/>
                  <w:szCs w:val="16"/>
                  <w:bdr w:val="none" w:sz="0" w:space="0" w:color="auto" w:frame="1"/>
                  <w:lang w:val="en"/>
                </w:rPr>
                <w:t xml:space="preserve">  77</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87" w:anchor="CA-10556369a54a4697c4ad803a68bb827fd80493f5_78" w:history="1">
              <w:r w:rsidRPr="00C50928">
                <w:rPr>
                  <w:rStyle w:val="Hyperlink"/>
                  <w:rFonts w:ascii="Courier" w:hAnsi="Courier"/>
                  <w:color w:val="0044AA"/>
                  <w:sz w:val="16"/>
                  <w:szCs w:val="16"/>
                  <w:bdr w:val="none" w:sz="0" w:space="0" w:color="auto" w:frame="1"/>
                  <w:lang w:val="en"/>
                </w:rPr>
                <w:t xml:space="preserve">  78</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 Global indices in A and A_t</w:t>
            </w:r>
          </w:p>
          <w:p w:rsidR="00C50928" w:rsidRPr="00C50928" w:rsidRDefault="00C50928" w:rsidP="00C50928">
            <w:pPr>
              <w:pStyle w:val="HTMLPreformatted"/>
              <w:shd w:val="clear" w:color="auto" w:fill="F3F5F7"/>
              <w:rPr>
                <w:rFonts w:ascii="Courier" w:hAnsi="Courier"/>
                <w:color w:val="000000"/>
                <w:sz w:val="16"/>
                <w:szCs w:val="16"/>
                <w:lang w:val="en"/>
              </w:rPr>
            </w:pPr>
            <w:hyperlink r:id="rId88" w:anchor="CA-10556369a54a4697c4ad803a68bb827fd80493f5_79" w:history="1">
              <w:r w:rsidRPr="00C50928">
                <w:rPr>
                  <w:rStyle w:val="Hyperlink"/>
                  <w:rFonts w:ascii="Courier" w:hAnsi="Courier"/>
                  <w:color w:val="0044AA"/>
                  <w:sz w:val="16"/>
                  <w:szCs w:val="16"/>
                  <w:bdr w:val="none" w:sz="0" w:space="0" w:color="auto" w:frame="1"/>
                  <w:lang w:val="en"/>
                </w:rPr>
                <w:t xml:space="preserve">  79</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int glob_idx_a   = base_idx_a + threadIdx.x + a_width * threadIdx.y;</w:t>
            </w:r>
          </w:p>
          <w:p w:rsidR="00C50928" w:rsidRPr="00C50928" w:rsidRDefault="00C50928" w:rsidP="00C50928">
            <w:pPr>
              <w:pStyle w:val="HTMLPreformatted"/>
              <w:shd w:val="clear" w:color="auto" w:fill="F3F5F7"/>
              <w:rPr>
                <w:rFonts w:ascii="Courier" w:hAnsi="Courier"/>
                <w:color w:val="000000"/>
                <w:sz w:val="16"/>
                <w:szCs w:val="16"/>
                <w:lang w:val="en"/>
              </w:rPr>
            </w:pPr>
            <w:hyperlink r:id="rId89" w:anchor="CA-10556369a54a4697c4ad803a68bb827fd80493f5_80" w:history="1">
              <w:r w:rsidRPr="00C50928">
                <w:rPr>
                  <w:rStyle w:val="Hyperlink"/>
                  <w:rFonts w:ascii="Courier" w:hAnsi="Courier"/>
                  <w:color w:val="0044AA"/>
                  <w:sz w:val="16"/>
                  <w:szCs w:val="16"/>
                  <w:bdr w:val="none" w:sz="0" w:space="0" w:color="auto" w:frame="1"/>
                  <w:lang w:val="en"/>
                </w:rPr>
                <w:t xml:space="preserve">  80</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int glob_idx_a_t = base_idx_a_t + threadIdx.x + a_height * threadIdx.y;</w:t>
            </w:r>
          </w:p>
          <w:p w:rsidR="00C50928" w:rsidRPr="00C50928" w:rsidRDefault="00C50928" w:rsidP="00C50928">
            <w:pPr>
              <w:pStyle w:val="HTMLPreformatted"/>
              <w:shd w:val="clear" w:color="auto" w:fill="F3F5F7"/>
              <w:rPr>
                <w:rFonts w:ascii="Courier" w:hAnsi="Courier"/>
                <w:color w:val="000000"/>
                <w:sz w:val="16"/>
                <w:szCs w:val="16"/>
                <w:lang w:val="en"/>
              </w:rPr>
            </w:pPr>
            <w:hyperlink r:id="rId90" w:anchor="CA-10556369a54a4697c4ad803a68bb827fd80493f5_81" w:history="1">
              <w:r w:rsidRPr="00C50928">
                <w:rPr>
                  <w:rStyle w:val="Hyperlink"/>
                  <w:rFonts w:ascii="Courier" w:hAnsi="Courier"/>
                  <w:color w:val="0044AA"/>
                  <w:sz w:val="16"/>
                  <w:szCs w:val="16"/>
                  <w:bdr w:val="none" w:sz="0" w:space="0" w:color="auto" w:frame="1"/>
                  <w:lang w:val="en"/>
                </w:rPr>
                <w:t xml:space="preserve">  81</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91" w:anchor="CA-10556369a54a4697c4ad803a68bb827fd80493f5_82" w:history="1">
              <w:r w:rsidRPr="00C50928">
                <w:rPr>
                  <w:rStyle w:val="Hyperlink"/>
                  <w:rFonts w:ascii="Courier" w:hAnsi="Courier"/>
                  <w:color w:val="0044AA"/>
                  <w:sz w:val="16"/>
                  <w:szCs w:val="16"/>
                  <w:bdr w:val="none" w:sz="0" w:space="0" w:color="auto" w:frame="1"/>
                  <w:lang w:val="en"/>
                </w:rPr>
                <w:t xml:space="preserve">  82</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__shared__ float A_shared[2 * BLOCK_SIZE][2 * BLOCK_SIZE + 1];</w:t>
            </w:r>
          </w:p>
          <w:p w:rsidR="00C50928" w:rsidRPr="00C50928" w:rsidRDefault="00C50928" w:rsidP="00C50928">
            <w:pPr>
              <w:pStyle w:val="HTMLPreformatted"/>
              <w:shd w:val="clear" w:color="auto" w:fill="F3F5F7"/>
              <w:rPr>
                <w:rFonts w:ascii="Courier" w:hAnsi="Courier"/>
                <w:color w:val="000000"/>
                <w:sz w:val="16"/>
                <w:szCs w:val="16"/>
                <w:lang w:val="en"/>
              </w:rPr>
            </w:pPr>
            <w:hyperlink r:id="rId92" w:anchor="CA-10556369a54a4697c4ad803a68bb827fd80493f5_83" w:history="1">
              <w:r w:rsidRPr="00C50928">
                <w:rPr>
                  <w:rStyle w:val="Hyperlink"/>
                  <w:rFonts w:ascii="Courier" w:hAnsi="Courier"/>
                  <w:color w:val="0044AA"/>
                  <w:sz w:val="16"/>
                  <w:szCs w:val="16"/>
                  <w:bdr w:val="none" w:sz="0" w:space="0" w:color="auto" w:frame="1"/>
                  <w:lang w:val="en"/>
                </w:rPr>
                <w:t xml:space="preserve">  83</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93" w:anchor="CA-10556369a54a4697c4ad803a68bb827fd80493f5_84" w:history="1">
              <w:r w:rsidRPr="00C50928">
                <w:rPr>
                  <w:rStyle w:val="Hyperlink"/>
                  <w:rFonts w:ascii="Courier" w:hAnsi="Courier"/>
                  <w:color w:val="0044AA"/>
                  <w:sz w:val="16"/>
                  <w:szCs w:val="16"/>
                  <w:bdr w:val="none" w:sz="0" w:space="0" w:color="auto" w:frame="1"/>
                  <w:lang w:val="en"/>
                </w:rPr>
                <w:t xml:space="preserve">  84</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 Store transposed submatrix to shared memory</w:t>
            </w:r>
          </w:p>
          <w:p w:rsidR="00C50928" w:rsidRPr="00C50928" w:rsidRDefault="00C50928" w:rsidP="00C50928">
            <w:pPr>
              <w:pStyle w:val="HTMLPreformatted"/>
              <w:shd w:val="clear" w:color="auto" w:fill="F3F5F7"/>
              <w:rPr>
                <w:rFonts w:ascii="Courier" w:hAnsi="Courier"/>
                <w:color w:val="000000"/>
                <w:sz w:val="16"/>
                <w:szCs w:val="16"/>
                <w:lang w:val="en"/>
              </w:rPr>
            </w:pPr>
            <w:hyperlink r:id="rId94" w:anchor="CA-10556369a54a4697c4ad803a68bb827fd80493f5_85" w:history="1">
              <w:r w:rsidRPr="00C50928">
                <w:rPr>
                  <w:rStyle w:val="Hyperlink"/>
                  <w:rFonts w:ascii="Courier" w:hAnsi="Courier"/>
                  <w:color w:val="0044AA"/>
                  <w:sz w:val="16"/>
                  <w:szCs w:val="16"/>
                  <w:bdr w:val="none" w:sz="0" w:space="0" w:color="auto" w:frame="1"/>
                  <w:lang w:val="en"/>
                </w:rPr>
                <w:t xml:space="preserve">  85</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A_shared[threadIdx.y][threadIdx.x] = A[glob_idx_a];</w:t>
            </w:r>
          </w:p>
          <w:p w:rsidR="00C50928" w:rsidRPr="00C50928" w:rsidRDefault="00C50928" w:rsidP="00C50928">
            <w:pPr>
              <w:pStyle w:val="HTMLPreformatted"/>
              <w:shd w:val="clear" w:color="auto" w:fill="F3F5F7"/>
              <w:rPr>
                <w:rFonts w:ascii="Courier" w:hAnsi="Courier"/>
                <w:color w:val="000000"/>
                <w:sz w:val="16"/>
                <w:szCs w:val="16"/>
                <w:lang w:val="en"/>
              </w:rPr>
            </w:pPr>
            <w:hyperlink r:id="rId95" w:anchor="CA-10556369a54a4697c4ad803a68bb827fd80493f5_86" w:history="1">
              <w:r w:rsidRPr="00C50928">
                <w:rPr>
                  <w:rStyle w:val="Hyperlink"/>
                  <w:rFonts w:ascii="Courier" w:hAnsi="Courier"/>
                  <w:color w:val="0044AA"/>
                  <w:sz w:val="16"/>
                  <w:szCs w:val="16"/>
                  <w:bdr w:val="none" w:sz="0" w:space="0" w:color="auto" w:frame="1"/>
                  <w:lang w:val="en"/>
                </w:rPr>
                <w:t xml:space="preserve">  86</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A_shared[threadIdx.y][threadIdx.x + BLOCK_SIZE] =</w:t>
            </w:r>
          </w:p>
          <w:p w:rsidR="00C50928" w:rsidRPr="00C50928" w:rsidRDefault="00C50928" w:rsidP="00C50928">
            <w:pPr>
              <w:pStyle w:val="HTMLPreformatted"/>
              <w:shd w:val="clear" w:color="auto" w:fill="F3F5F7"/>
              <w:rPr>
                <w:rFonts w:ascii="Courier" w:hAnsi="Courier"/>
                <w:color w:val="000000"/>
                <w:sz w:val="16"/>
                <w:szCs w:val="16"/>
                <w:lang w:val="en"/>
              </w:rPr>
            </w:pPr>
            <w:hyperlink r:id="rId96" w:anchor="CA-10556369a54a4697c4ad803a68bb827fd80493f5_87" w:history="1">
              <w:r w:rsidRPr="00C50928">
                <w:rPr>
                  <w:rStyle w:val="Hyperlink"/>
                  <w:rFonts w:ascii="Courier" w:hAnsi="Courier"/>
                  <w:color w:val="0044AA"/>
                  <w:sz w:val="16"/>
                  <w:szCs w:val="16"/>
                  <w:bdr w:val="none" w:sz="0" w:space="0" w:color="auto" w:frame="1"/>
                  <w:lang w:val="en"/>
                </w:rPr>
                <w:t xml:space="preserve">  87</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A[glob_idx_a + A_BLOCK_STRIDE];</w:t>
            </w:r>
          </w:p>
          <w:p w:rsidR="00C50928" w:rsidRPr="00C50928" w:rsidRDefault="00C50928" w:rsidP="00C50928">
            <w:pPr>
              <w:pStyle w:val="HTMLPreformatted"/>
              <w:shd w:val="clear" w:color="auto" w:fill="F3F5F7"/>
              <w:rPr>
                <w:rFonts w:ascii="Courier" w:hAnsi="Courier"/>
                <w:color w:val="000000"/>
                <w:sz w:val="16"/>
                <w:szCs w:val="16"/>
                <w:lang w:val="en"/>
              </w:rPr>
            </w:pPr>
            <w:hyperlink r:id="rId97" w:anchor="CA-10556369a54a4697c4ad803a68bb827fd80493f5_88" w:history="1">
              <w:r w:rsidRPr="00C50928">
                <w:rPr>
                  <w:rStyle w:val="Hyperlink"/>
                  <w:rFonts w:ascii="Courier" w:hAnsi="Courier"/>
                  <w:color w:val="0044AA"/>
                  <w:sz w:val="16"/>
                  <w:szCs w:val="16"/>
                  <w:bdr w:val="none" w:sz="0" w:space="0" w:color="auto" w:frame="1"/>
                  <w:lang w:val="en"/>
                </w:rPr>
                <w:t xml:space="preserve">  88</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A_shared[threadIdx.y + BLOCK_SIZE][threadIdx.x] =</w:t>
            </w:r>
          </w:p>
          <w:p w:rsidR="00C50928" w:rsidRPr="00C50928" w:rsidRDefault="00C50928" w:rsidP="00C50928">
            <w:pPr>
              <w:pStyle w:val="HTMLPreformatted"/>
              <w:shd w:val="clear" w:color="auto" w:fill="F3F5F7"/>
              <w:rPr>
                <w:rFonts w:ascii="Courier" w:hAnsi="Courier"/>
                <w:color w:val="000000"/>
                <w:sz w:val="16"/>
                <w:szCs w:val="16"/>
                <w:lang w:val="en"/>
              </w:rPr>
            </w:pPr>
            <w:hyperlink r:id="rId98" w:anchor="CA-10556369a54a4697c4ad803a68bb827fd80493f5_89" w:history="1">
              <w:r w:rsidRPr="00C50928">
                <w:rPr>
                  <w:rStyle w:val="Hyperlink"/>
                  <w:rFonts w:ascii="Courier" w:hAnsi="Courier"/>
                  <w:color w:val="0044AA"/>
                  <w:sz w:val="16"/>
                  <w:szCs w:val="16"/>
                  <w:bdr w:val="none" w:sz="0" w:space="0" w:color="auto" w:frame="1"/>
                  <w:lang w:val="en"/>
                </w:rPr>
                <w:t xml:space="preserve">  89</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A[glob_idx_a + BLOCK_SIZE];</w:t>
            </w:r>
          </w:p>
          <w:p w:rsidR="00C50928" w:rsidRPr="00C50928" w:rsidRDefault="00C50928" w:rsidP="00C50928">
            <w:pPr>
              <w:pStyle w:val="HTMLPreformatted"/>
              <w:shd w:val="clear" w:color="auto" w:fill="F3F5F7"/>
              <w:rPr>
                <w:rFonts w:ascii="Courier" w:hAnsi="Courier"/>
                <w:color w:val="000000"/>
                <w:sz w:val="16"/>
                <w:szCs w:val="16"/>
                <w:lang w:val="en"/>
              </w:rPr>
            </w:pPr>
            <w:hyperlink r:id="rId99" w:anchor="CA-10556369a54a4697c4ad803a68bb827fd80493f5_90" w:history="1">
              <w:r w:rsidRPr="00C50928">
                <w:rPr>
                  <w:rStyle w:val="Hyperlink"/>
                  <w:rFonts w:ascii="Courier" w:hAnsi="Courier"/>
                  <w:color w:val="0044AA"/>
                  <w:sz w:val="16"/>
                  <w:szCs w:val="16"/>
                  <w:bdr w:val="none" w:sz="0" w:space="0" w:color="auto" w:frame="1"/>
                  <w:lang w:val="en"/>
                </w:rPr>
                <w:t xml:space="preserve">  90</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A_shared[threadIdx.y + BLOCK_SIZE][threadIdx.x + BLOCK_SIZE] =</w:t>
            </w:r>
          </w:p>
          <w:p w:rsidR="00C50928" w:rsidRPr="00C50928" w:rsidRDefault="00C50928" w:rsidP="00C50928">
            <w:pPr>
              <w:pStyle w:val="HTMLPreformatted"/>
              <w:shd w:val="clear" w:color="auto" w:fill="F3F5F7"/>
              <w:rPr>
                <w:rFonts w:ascii="Courier" w:hAnsi="Courier"/>
                <w:color w:val="000000"/>
                <w:sz w:val="16"/>
                <w:szCs w:val="16"/>
                <w:lang w:val="en"/>
              </w:rPr>
            </w:pPr>
            <w:hyperlink r:id="rId100" w:anchor="CA-10556369a54a4697c4ad803a68bb827fd80493f5_91" w:history="1">
              <w:r w:rsidRPr="00C50928">
                <w:rPr>
                  <w:rStyle w:val="Hyperlink"/>
                  <w:rFonts w:ascii="Courier" w:hAnsi="Courier"/>
                  <w:color w:val="0044AA"/>
                  <w:sz w:val="16"/>
                  <w:szCs w:val="16"/>
                  <w:bdr w:val="none" w:sz="0" w:space="0" w:color="auto" w:frame="1"/>
                  <w:lang w:val="en"/>
                </w:rPr>
                <w:t xml:space="preserve">  91</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A[glob_idx_a + BLOCK_SIZE + A_BLOCK_STRIDE];</w:t>
            </w:r>
          </w:p>
          <w:p w:rsidR="00C50928" w:rsidRPr="00C50928" w:rsidRDefault="00C50928" w:rsidP="00C50928">
            <w:pPr>
              <w:pStyle w:val="HTMLPreformatted"/>
              <w:shd w:val="clear" w:color="auto" w:fill="F3F5F7"/>
              <w:rPr>
                <w:rFonts w:ascii="Courier" w:hAnsi="Courier"/>
                <w:color w:val="000000"/>
                <w:sz w:val="16"/>
                <w:szCs w:val="16"/>
                <w:lang w:val="en"/>
              </w:rPr>
            </w:pPr>
            <w:hyperlink r:id="rId101" w:anchor="CA-10556369a54a4697c4ad803a68bb827fd80493f5_92" w:history="1">
              <w:r w:rsidRPr="00C50928">
                <w:rPr>
                  <w:rStyle w:val="Hyperlink"/>
                  <w:rFonts w:ascii="Courier" w:hAnsi="Courier"/>
                  <w:color w:val="0044AA"/>
                  <w:sz w:val="16"/>
                  <w:szCs w:val="16"/>
                  <w:bdr w:val="none" w:sz="0" w:space="0" w:color="auto" w:frame="1"/>
                  <w:lang w:val="en"/>
                </w:rPr>
                <w:t xml:space="preserve">  92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02" w:anchor="CA-10556369a54a4697c4ad803a68bb827fd80493f5_93" w:history="1">
              <w:r w:rsidRPr="00C50928">
                <w:rPr>
                  <w:rStyle w:val="Hyperlink"/>
                  <w:rFonts w:ascii="Courier" w:hAnsi="Courier"/>
                  <w:color w:val="0044AA"/>
                  <w:sz w:val="16"/>
                  <w:szCs w:val="16"/>
                  <w:bdr w:val="none" w:sz="0" w:space="0" w:color="auto" w:frame="1"/>
                  <w:lang w:val="en"/>
                </w:rPr>
                <w:t xml:space="preserve">  93</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__syncthreads();</w:t>
            </w:r>
          </w:p>
          <w:p w:rsidR="00C50928" w:rsidRPr="00C50928" w:rsidRDefault="00C50928" w:rsidP="00C50928">
            <w:pPr>
              <w:pStyle w:val="HTMLPreformatted"/>
              <w:shd w:val="clear" w:color="auto" w:fill="F3F5F7"/>
              <w:rPr>
                <w:rFonts w:ascii="Courier" w:hAnsi="Courier"/>
                <w:color w:val="000000"/>
                <w:sz w:val="16"/>
                <w:szCs w:val="16"/>
                <w:lang w:val="en"/>
              </w:rPr>
            </w:pPr>
            <w:hyperlink r:id="rId103" w:anchor="CA-10556369a54a4697c4ad803a68bb827fd80493f5_94" w:history="1">
              <w:r w:rsidRPr="00C50928">
                <w:rPr>
                  <w:rStyle w:val="Hyperlink"/>
                  <w:rFonts w:ascii="Courier" w:hAnsi="Courier"/>
                  <w:color w:val="0044AA"/>
                  <w:sz w:val="16"/>
                  <w:szCs w:val="16"/>
                  <w:bdr w:val="none" w:sz="0" w:space="0" w:color="auto" w:frame="1"/>
                  <w:lang w:val="en"/>
                </w:rPr>
                <w:t xml:space="preserve">  94</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04" w:anchor="CA-10556369a54a4697c4ad803a68bb827fd80493f5_95" w:history="1">
              <w:r w:rsidRPr="00C50928">
                <w:rPr>
                  <w:rStyle w:val="Hyperlink"/>
                  <w:rFonts w:ascii="Courier" w:hAnsi="Courier"/>
                  <w:color w:val="0044AA"/>
                  <w:sz w:val="16"/>
                  <w:szCs w:val="16"/>
                  <w:bdr w:val="none" w:sz="0" w:space="0" w:color="auto" w:frame="1"/>
                  <w:lang w:val="en"/>
                </w:rPr>
                <w:t xml:space="preserve">  95</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 Write transposed submatrix to global memory</w:t>
            </w:r>
          </w:p>
          <w:p w:rsidR="00C50928" w:rsidRPr="00C50928" w:rsidRDefault="00C50928" w:rsidP="00C50928">
            <w:pPr>
              <w:pStyle w:val="HTMLPreformatted"/>
              <w:shd w:val="clear" w:color="auto" w:fill="F3F5F7"/>
              <w:rPr>
                <w:rFonts w:ascii="Courier" w:hAnsi="Courier"/>
                <w:color w:val="000000"/>
                <w:sz w:val="16"/>
                <w:szCs w:val="16"/>
                <w:lang w:val="en"/>
              </w:rPr>
            </w:pPr>
            <w:hyperlink r:id="rId105" w:anchor="CA-10556369a54a4697c4ad803a68bb827fd80493f5_96" w:history="1">
              <w:r w:rsidRPr="00C50928">
                <w:rPr>
                  <w:rStyle w:val="Hyperlink"/>
                  <w:rFonts w:ascii="Courier" w:hAnsi="Courier"/>
                  <w:color w:val="0044AA"/>
                  <w:sz w:val="16"/>
                  <w:szCs w:val="16"/>
                  <w:bdr w:val="none" w:sz="0" w:space="0" w:color="auto" w:frame="1"/>
                  <w:lang w:val="en"/>
                </w:rPr>
                <w:t xml:space="preserve">  96</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A_t[glob_idx_a_t] = A_shared[threadIdx.x][threadIdx.y];</w:t>
            </w:r>
          </w:p>
          <w:p w:rsidR="00C50928" w:rsidRPr="00C50928" w:rsidRDefault="00C50928" w:rsidP="00C50928">
            <w:pPr>
              <w:pStyle w:val="HTMLPreformatted"/>
              <w:shd w:val="clear" w:color="auto" w:fill="F3F5F7"/>
              <w:rPr>
                <w:rFonts w:ascii="Courier" w:hAnsi="Courier"/>
                <w:color w:val="000000"/>
                <w:sz w:val="16"/>
                <w:szCs w:val="16"/>
                <w:lang w:val="en"/>
              </w:rPr>
            </w:pPr>
            <w:hyperlink r:id="rId106" w:anchor="CA-10556369a54a4697c4ad803a68bb827fd80493f5_97" w:history="1">
              <w:r w:rsidRPr="00C50928">
                <w:rPr>
                  <w:rStyle w:val="Hyperlink"/>
                  <w:rFonts w:ascii="Courier" w:hAnsi="Courier"/>
                  <w:color w:val="0044AA"/>
                  <w:sz w:val="16"/>
                  <w:szCs w:val="16"/>
                  <w:bdr w:val="none" w:sz="0" w:space="0" w:color="auto" w:frame="1"/>
                  <w:lang w:val="en"/>
                </w:rPr>
                <w:t xml:space="preserve">  97</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A_t[glob_idx_a_t + A_T_BLOCK_STRIDE] =</w:t>
            </w:r>
          </w:p>
          <w:p w:rsidR="00C50928" w:rsidRPr="00C50928" w:rsidRDefault="00C50928" w:rsidP="00C50928">
            <w:pPr>
              <w:pStyle w:val="HTMLPreformatted"/>
              <w:shd w:val="clear" w:color="auto" w:fill="F3F5F7"/>
              <w:rPr>
                <w:rFonts w:ascii="Courier" w:hAnsi="Courier"/>
                <w:color w:val="000000"/>
                <w:sz w:val="16"/>
                <w:szCs w:val="16"/>
                <w:lang w:val="en"/>
              </w:rPr>
            </w:pPr>
            <w:hyperlink r:id="rId107" w:anchor="CA-10556369a54a4697c4ad803a68bb827fd80493f5_98" w:history="1">
              <w:r w:rsidRPr="00C50928">
                <w:rPr>
                  <w:rStyle w:val="Hyperlink"/>
                  <w:rFonts w:ascii="Courier" w:hAnsi="Courier"/>
                  <w:color w:val="0044AA"/>
                  <w:sz w:val="16"/>
                  <w:szCs w:val="16"/>
                  <w:bdr w:val="none" w:sz="0" w:space="0" w:color="auto" w:frame="1"/>
                  <w:lang w:val="en"/>
                </w:rPr>
                <w:t xml:space="preserve">  98</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A_shared[threadIdx.x + BLOCK_SIZE][threadIdx.y];</w:t>
            </w:r>
          </w:p>
          <w:p w:rsidR="00C50928" w:rsidRPr="00C50928" w:rsidRDefault="00C50928" w:rsidP="00C50928">
            <w:pPr>
              <w:pStyle w:val="HTMLPreformatted"/>
              <w:shd w:val="clear" w:color="auto" w:fill="F3F5F7"/>
              <w:rPr>
                <w:rFonts w:ascii="Courier" w:hAnsi="Courier"/>
                <w:color w:val="000000"/>
                <w:sz w:val="16"/>
                <w:szCs w:val="16"/>
                <w:lang w:val="en"/>
              </w:rPr>
            </w:pPr>
            <w:hyperlink r:id="rId108" w:anchor="CA-10556369a54a4697c4ad803a68bb827fd80493f5_99" w:history="1">
              <w:r w:rsidRPr="00C50928">
                <w:rPr>
                  <w:rStyle w:val="Hyperlink"/>
                  <w:rFonts w:ascii="Courier" w:hAnsi="Courier"/>
                  <w:color w:val="0044AA"/>
                  <w:sz w:val="16"/>
                  <w:szCs w:val="16"/>
                  <w:bdr w:val="none" w:sz="0" w:space="0" w:color="auto" w:frame="1"/>
                  <w:lang w:val="en"/>
                </w:rPr>
                <w:t xml:space="preserve">  99</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A_t[glob_idx_a_t + BLOCK_SIZE] =</w:t>
            </w:r>
          </w:p>
          <w:p w:rsidR="00C50928" w:rsidRPr="00C50928" w:rsidRDefault="00C50928" w:rsidP="00C50928">
            <w:pPr>
              <w:pStyle w:val="HTMLPreformatted"/>
              <w:shd w:val="clear" w:color="auto" w:fill="F3F5F7"/>
              <w:rPr>
                <w:rFonts w:ascii="Courier" w:hAnsi="Courier"/>
                <w:color w:val="000000"/>
                <w:sz w:val="16"/>
                <w:szCs w:val="16"/>
                <w:lang w:val="en"/>
              </w:rPr>
            </w:pPr>
            <w:hyperlink r:id="rId109" w:anchor="CA-10556369a54a4697c4ad803a68bb827fd80493f5_100" w:history="1">
              <w:r w:rsidRPr="00C50928">
                <w:rPr>
                  <w:rStyle w:val="Hyperlink"/>
                  <w:rFonts w:ascii="Courier" w:hAnsi="Courier"/>
                  <w:color w:val="0044AA"/>
                  <w:sz w:val="16"/>
                  <w:szCs w:val="16"/>
                  <w:bdr w:val="none" w:sz="0" w:space="0" w:color="auto" w:frame="1"/>
                  <w:lang w:val="en"/>
                </w:rPr>
                <w:t xml:space="preserve"> 100</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A_shared[threadIdx.x][threadIdx.y + BLOCK_SIZE];</w:t>
            </w:r>
          </w:p>
          <w:p w:rsidR="00C50928" w:rsidRPr="00C50928" w:rsidRDefault="00C50928" w:rsidP="00C50928">
            <w:pPr>
              <w:pStyle w:val="HTMLPreformatted"/>
              <w:shd w:val="clear" w:color="auto" w:fill="F3F5F7"/>
              <w:rPr>
                <w:rFonts w:ascii="Courier" w:hAnsi="Courier"/>
                <w:color w:val="000000"/>
                <w:sz w:val="16"/>
                <w:szCs w:val="16"/>
                <w:lang w:val="en"/>
              </w:rPr>
            </w:pPr>
            <w:hyperlink r:id="rId110" w:anchor="CA-10556369a54a4697c4ad803a68bb827fd80493f5_101" w:history="1">
              <w:r w:rsidRPr="00C50928">
                <w:rPr>
                  <w:rStyle w:val="Hyperlink"/>
                  <w:rFonts w:ascii="Courier" w:hAnsi="Courier"/>
                  <w:color w:val="0044AA"/>
                  <w:sz w:val="16"/>
                  <w:szCs w:val="16"/>
                  <w:bdr w:val="none" w:sz="0" w:space="0" w:color="auto" w:frame="1"/>
                  <w:lang w:val="en"/>
                </w:rPr>
                <w:t xml:space="preserve"> 101</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A_t[glob_idx_a_t + A_T_BLOCK_STRIDE + BLOCK_SIZE] =</w:t>
            </w:r>
          </w:p>
          <w:p w:rsidR="00C50928" w:rsidRPr="00C50928" w:rsidRDefault="00C50928" w:rsidP="00C50928">
            <w:pPr>
              <w:pStyle w:val="HTMLPreformatted"/>
              <w:shd w:val="clear" w:color="auto" w:fill="F3F5F7"/>
              <w:rPr>
                <w:rFonts w:ascii="Courier" w:hAnsi="Courier"/>
                <w:color w:val="000000"/>
                <w:sz w:val="16"/>
                <w:szCs w:val="16"/>
                <w:lang w:val="en"/>
              </w:rPr>
            </w:pPr>
            <w:hyperlink r:id="rId111" w:anchor="CA-10556369a54a4697c4ad803a68bb827fd80493f5_102" w:history="1">
              <w:r w:rsidRPr="00C50928">
                <w:rPr>
                  <w:rStyle w:val="Hyperlink"/>
                  <w:rFonts w:ascii="Courier" w:hAnsi="Courier"/>
                  <w:color w:val="0044AA"/>
                  <w:sz w:val="16"/>
                  <w:szCs w:val="16"/>
                  <w:bdr w:val="none" w:sz="0" w:space="0" w:color="auto" w:frame="1"/>
                  <w:lang w:val="en"/>
                </w:rPr>
                <w:t xml:space="preserve"> 102</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A_shared[threadIdx.x + BLOCK_SIZE][threadIdx.y + BLOCK_SIZE];</w:t>
            </w:r>
          </w:p>
          <w:p w:rsidR="00C50928" w:rsidRPr="00C50928" w:rsidRDefault="00C50928" w:rsidP="00C50928">
            <w:pPr>
              <w:pStyle w:val="HTMLPreformatted"/>
              <w:shd w:val="clear" w:color="auto" w:fill="F3F5F7"/>
              <w:rPr>
                <w:rFonts w:ascii="Courier" w:hAnsi="Courier"/>
                <w:color w:val="000000"/>
                <w:sz w:val="16"/>
                <w:szCs w:val="16"/>
                <w:lang w:val="en"/>
              </w:rPr>
            </w:pPr>
            <w:hyperlink r:id="rId112" w:anchor="CA-10556369a54a4697c4ad803a68bb827fd80493f5_103" w:history="1">
              <w:r w:rsidRPr="00C50928">
                <w:rPr>
                  <w:rStyle w:val="Hyperlink"/>
                  <w:rFonts w:ascii="Courier" w:hAnsi="Courier"/>
                  <w:color w:val="0044AA"/>
                  <w:sz w:val="16"/>
                  <w:szCs w:val="16"/>
                  <w:bdr w:val="none" w:sz="0" w:space="0" w:color="auto" w:frame="1"/>
                  <w:lang w:val="en"/>
                </w:rPr>
                <w:t xml:space="preserve"> 103</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13" w:anchor="CA-10556369a54a4697c4ad803a68bb827fd80493f5_104" w:history="1">
              <w:r w:rsidRPr="00C50928">
                <w:rPr>
                  <w:rStyle w:val="Hyperlink"/>
                  <w:rFonts w:ascii="Courier" w:hAnsi="Courier"/>
                  <w:color w:val="0044AA"/>
                  <w:sz w:val="16"/>
                  <w:szCs w:val="16"/>
                  <w:bdr w:val="none" w:sz="0" w:space="0" w:color="auto" w:frame="1"/>
                  <w:lang w:val="en"/>
                </w:rPr>
                <w:t xml:space="preserve"> 104</w:t>
              </w:r>
            </w:hyperlink>
            <w:r w:rsidRPr="00C50928">
              <w:rPr>
                <w:rStyle w:val="linenumber"/>
                <w:rFonts w:ascii="Courier" w:hAnsi="Courier"/>
                <w:color w:val="808080"/>
                <w:sz w:val="16"/>
                <w:szCs w:val="16"/>
                <w:lang w:val="en"/>
              </w:rPr>
              <w:t xml:space="preserve"> </w:t>
            </w:r>
            <w:r w:rsidRPr="00C50928">
              <w:rPr>
                <w:rStyle w:val="string"/>
                <w:rFonts w:ascii="Courier" w:eastAsiaTheme="majorEastAsia" w:hAnsi="Courier"/>
                <w:color w:val="004080"/>
                <w:sz w:val="16"/>
                <w:szCs w:val="16"/>
                <w:lang w:val="en"/>
              </w:rPr>
              <w:t xml:space="preserve">      """</w:t>
            </w:r>
            <w:r w:rsidRPr="00C50928">
              <w:rPr>
                <w:rStyle w:val="line"/>
                <w:rFonts w:ascii="Courier" w:hAnsi="Courier"/>
                <w:color w:val="000000"/>
                <w:sz w:val="16"/>
                <w:szCs w:val="16"/>
                <w:lang w:val="en"/>
              </w:rPr>
              <w:t>% {</w:t>
            </w:r>
            <w:r w:rsidRPr="00C50928">
              <w:rPr>
                <w:rStyle w:val="string"/>
                <w:rFonts w:ascii="Courier" w:eastAsiaTheme="majorEastAsia" w:hAnsi="Courier"/>
                <w:color w:val="004080"/>
                <w:sz w:val="16"/>
                <w:szCs w:val="16"/>
                <w:lang w:val="en"/>
              </w:rPr>
              <w:t>"block_size"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14" w:anchor="CA-10556369a54a4697c4ad803a68bb827fd80493f5_105" w:history="1">
              <w:r w:rsidRPr="00C50928">
                <w:rPr>
                  <w:rStyle w:val="Hyperlink"/>
                  <w:rFonts w:ascii="Courier" w:hAnsi="Courier"/>
                  <w:color w:val="0044AA"/>
                  <w:sz w:val="16"/>
                  <w:szCs w:val="16"/>
                  <w:bdr w:val="none" w:sz="0" w:space="0" w:color="auto" w:frame="1"/>
                  <w:lang w:val="en"/>
                </w:rPr>
                <w:t xml:space="preserve"> 105</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15" w:anchor="CA-10556369a54a4697c4ad803a68bb827fd80493f5_106" w:history="1">
              <w:r w:rsidRPr="00C50928">
                <w:rPr>
                  <w:rStyle w:val="Hyperlink"/>
                  <w:rFonts w:ascii="Courier" w:hAnsi="Courier"/>
                  <w:color w:val="0044AA"/>
                  <w:sz w:val="16"/>
                  <w:szCs w:val="16"/>
                  <w:bdr w:val="none" w:sz="0" w:space="0" w:color="auto" w:frame="1"/>
                  <w:lang w:val="en"/>
                </w:rPr>
                <w:t xml:space="preserve"> 106</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func</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mod</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get_function</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"transpose"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16" w:anchor="CA-10556369a54a4697c4ad803a68bb827fd80493f5_107" w:history="1">
              <w:r w:rsidRPr="00C50928">
                <w:rPr>
                  <w:rStyle w:val="Hyperlink"/>
                  <w:rFonts w:ascii="Courier" w:hAnsi="Courier"/>
                  <w:color w:val="0044AA"/>
                  <w:sz w:val="16"/>
                  <w:szCs w:val="16"/>
                  <w:bdr w:val="none" w:sz="0" w:space="0" w:color="auto" w:frame="1"/>
                  <w:lang w:val="en"/>
                </w:rPr>
                <w:t xml:space="preserve"> 107</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func</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prepare</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"PPii"</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17" w:anchor="CA-10556369a54a4697c4ad803a68bb827fd80493f5_108" w:history="1">
              <w:r w:rsidRPr="00C50928">
                <w:rPr>
                  <w:rStyle w:val="Hyperlink"/>
                  <w:rFonts w:ascii="Courier" w:hAnsi="Courier"/>
                  <w:color w:val="0044AA"/>
                  <w:sz w:val="16"/>
                  <w:szCs w:val="16"/>
                  <w:bdr w:val="none" w:sz="0" w:space="0" w:color="auto" w:frame="1"/>
                  <w:lang w:val="en"/>
                </w:rPr>
                <w:t xml:space="preserve"> 108</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18" w:anchor="CA-10556369a54a4697c4ad803a68bb827fd80493f5_109" w:history="1">
              <w:r w:rsidRPr="00C50928">
                <w:rPr>
                  <w:rStyle w:val="Hyperlink"/>
                  <w:rFonts w:ascii="Courier" w:hAnsi="Courier"/>
                  <w:color w:val="0044AA"/>
                  <w:sz w:val="16"/>
                  <w:szCs w:val="16"/>
                  <w:bdr w:val="none" w:sz="0" w:space="0" w:color="auto" w:frame="1"/>
                  <w:lang w:val="en"/>
                </w:rPr>
                <w:t xml:space="preserve"> 109</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from</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pytools</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Record</w:t>
            </w:r>
          </w:p>
          <w:p w:rsidR="00C50928" w:rsidRPr="00C50928" w:rsidRDefault="00C50928" w:rsidP="00C50928">
            <w:pPr>
              <w:pStyle w:val="HTMLPreformatted"/>
              <w:shd w:val="clear" w:color="auto" w:fill="F3F5F7"/>
              <w:rPr>
                <w:rFonts w:ascii="Courier" w:hAnsi="Courier"/>
                <w:color w:val="000000"/>
                <w:sz w:val="16"/>
                <w:szCs w:val="16"/>
                <w:lang w:val="en"/>
              </w:rPr>
            </w:pPr>
            <w:hyperlink r:id="rId119" w:anchor="CA-10556369a54a4697c4ad803a68bb827fd80493f5_110" w:history="1">
              <w:r w:rsidRPr="00C50928">
                <w:rPr>
                  <w:rStyle w:val="Hyperlink"/>
                  <w:rFonts w:ascii="Courier" w:hAnsi="Courier"/>
                  <w:color w:val="0044AA"/>
                  <w:sz w:val="16"/>
                  <w:szCs w:val="16"/>
                  <w:bdr w:val="none" w:sz="0" w:space="0" w:color="auto" w:frame="1"/>
                  <w:lang w:val="en"/>
                </w:rPr>
                <w:t xml:space="preserve"> 110</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class</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TransposeKernelInfo</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Record</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pass</w:t>
            </w:r>
          </w:p>
          <w:p w:rsidR="00C50928" w:rsidRPr="00C50928" w:rsidRDefault="00C50928" w:rsidP="00C50928">
            <w:pPr>
              <w:pStyle w:val="HTMLPreformatted"/>
              <w:shd w:val="clear" w:color="auto" w:fill="F3F5F7"/>
              <w:rPr>
                <w:rFonts w:ascii="Courier" w:hAnsi="Courier"/>
                <w:color w:val="000000"/>
                <w:sz w:val="16"/>
                <w:szCs w:val="16"/>
                <w:lang w:val="en"/>
              </w:rPr>
            </w:pPr>
            <w:hyperlink r:id="rId120" w:anchor="CA-10556369a54a4697c4ad803a68bb827fd80493f5_111" w:history="1">
              <w:r w:rsidRPr="00C50928">
                <w:rPr>
                  <w:rStyle w:val="Hyperlink"/>
                  <w:rFonts w:ascii="Courier" w:hAnsi="Courier"/>
                  <w:color w:val="0044AA"/>
                  <w:sz w:val="16"/>
                  <w:szCs w:val="16"/>
                  <w:bdr w:val="none" w:sz="0" w:space="0" w:color="auto" w:frame="1"/>
                  <w:lang w:val="en"/>
                </w:rPr>
                <w:t xml:space="preserve"> 111</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21" w:anchor="CA-10556369a54a4697c4ad803a68bb827fd80493f5_112" w:history="1">
              <w:r w:rsidRPr="00C50928">
                <w:rPr>
                  <w:rStyle w:val="Hyperlink"/>
                  <w:rFonts w:ascii="Courier" w:hAnsi="Courier"/>
                  <w:color w:val="0044AA"/>
                  <w:sz w:val="16"/>
                  <w:szCs w:val="16"/>
                  <w:bdr w:val="none" w:sz="0" w:space="0" w:color="auto" w:frame="1"/>
                  <w:lang w:val="en"/>
                </w:rPr>
                <w:t xml:space="preserve"> 112</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return</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TransposeKernelInfo</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func</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func</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22" w:anchor="CA-10556369a54a4697c4ad803a68bb827fd80493f5_113" w:history="1">
              <w:r w:rsidRPr="00C50928">
                <w:rPr>
                  <w:rStyle w:val="Hyperlink"/>
                  <w:rFonts w:ascii="Courier" w:hAnsi="Courier"/>
                  <w:color w:val="0044AA"/>
                  <w:sz w:val="16"/>
                  <w:szCs w:val="16"/>
                  <w:bdr w:val="none" w:sz="0" w:space="0" w:color="auto" w:frame="1"/>
                  <w:lang w:val="en"/>
                </w:rPr>
                <w:t xml:space="preserve"> 113</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block</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 xml:space="preserve">, </w:t>
            </w:r>
            <w:r w:rsidRPr="00C50928">
              <w:rPr>
                <w:rStyle w:val="number"/>
                <w:rFonts w:ascii="Courier" w:eastAsiaTheme="majorEastAsia" w:hAnsi="Courier"/>
                <w:color w:val="0080C0"/>
                <w:sz w:val="16"/>
                <w:szCs w:val="16"/>
                <w:lang w:val="en"/>
              </w:rPr>
              <w:t>1</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23" w:anchor="CA-10556369a54a4697c4ad803a68bb827fd80493f5_114" w:history="1">
              <w:r w:rsidRPr="00C50928">
                <w:rPr>
                  <w:rStyle w:val="Hyperlink"/>
                  <w:rFonts w:ascii="Courier" w:hAnsi="Courier"/>
                  <w:color w:val="0044AA"/>
                  <w:sz w:val="16"/>
                  <w:szCs w:val="16"/>
                  <w:bdr w:val="none" w:sz="0" w:space="0" w:color="auto" w:frame="1"/>
                  <w:lang w:val="en"/>
                </w:rPr>
                <w:t xml:space="preserve"> 114</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24" w:anchor="CA-10556369a54a4697c4ad803a68bb827fd80493f5_115" w:history="1">
              <w:r w:rsidRPr="00C50928">
                <w:rPr>
                  <w:rStyle w:val="Hyperlink"/>
                  <w:rFonts w:ascii="Courier" w:hAnsi="Courier"/>
                  <w:color w:val="0044AA"/>
                  <w:sz w:val="16"/>
                  <w:szCs w:val="16"/>
                  <w:bdr w:val="none" w:sz="0" w:space="0" w:color="auto" w:frame="1"/>
                  <w:lang w:val="en"/>
                </w:rPr>
                <w:t xml:space="preserve"> 115</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granularity</w:t>
            </w:r>
            <w:r w:rsidRPr="00C50928">
              <w:rPr>
                <w:rStyle w:val="line"/>
                <w:rFonts w:ascii="Courier" w:hAnsi="Courier"/>
                <w:color w:val="000000"/>
                <w:sz w:val="16"/>
                <w:szCs w:val="16"/>
                <w:lang w:val="en"/>
              </w:rPr>
              <w:t>=</w:t>
            </w:r>
            <w:r w:rsidRPr="00C50928">
              <w:rPr>
                <w:rStyle w:val="number"/>
                <w:rFonts w:ascii="Courier" w:eastAsiaTheme="majorEastAsia" w:hAnsi="Courier"/>
                <w:color w:val="0080C0"/>
                <w:sz w:val="16"/>
                <w:szCs w:val="16"/>
                <w:lang w:val="en"/>
              </w:rPr>
              <w:t>2</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block_size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25" w:anchor="CA-10556369a54a4697c4ad803a68bb827fd80493f5_116" w:history="1">
              <w:r w:rsidRPr="00C50928">
                <w:rPr>
                  <w:rStyle w:val="Hyperlink"/>
                  <w:rFonts w:ascii="Courier" w:hAnsi="Courier"/>
                  <w:color w:val="0044AA"/>
                  <w:sz w:val="16"/>
                  <w:szCs w:val="16"/>
                  <w:bdr w:val="none" w:sz="0" w:space="0" w:color="auto" w:frame="1"/>
                  <w:lang w:val="en"/>
                </w:rPr>
                <w:t xml:space="preserve"> 116</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26" w:anchor="CA-10556369a54a4697c4ad803a68bb827fd80493f5_117" w:history="1">
              <w:r w:rsidRPr="00C50928">
                <w:rPr>
                  <w:rStyle w:val="Hyperlink"/>
                  <w:rFonts w:ascii="Courier" w:hAnsi="Courier"/>
                  <w:color w:val="0044AA"/>
                  <w:sz w:val="16"/>
                  <w:szCs w:val="16"/>
                  <w:bdr w:val="none" w:sz="0" w:space="0" w:color="auto" w:frame="1"/>
                  <w:lang w:val="en"/>
                </w:rPr>
                <w:t xml:space="preserve"> 117</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27" w:anchor="CA-10556369a54a4697c4ad803a68bb827fd80493f5_118" w:history="1">
              <w:r w:rsidRPr="00C50928">
                <w:rPr>
                  <w:rStyle w:val="Hyperlink"/>
                  <w:rFonts w:ascii="Courier" w:hAnsi="Courier"/>
                  <w:color w:val="0044AA"/>
                  <w:sz w:val="16"/>
                  <w:szCs w:val="16"/>
                  <w:bdr w:val="none" w:sz="0" w:space="0" w:color="auto" w:frame="1"/>
                  <w:lang w:val="en"/>
                </w:rPr>
                <w:t xml:space="preserve"> 118</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28" w:anchor="CA-10556369a54a4697c4ad803a68bb827fd80493f5_119" w:history="1">
              <w:r w:rsidRPr="00C50928">
                <w:rPr>
                  <w:rStyle w:val="Hyperlink"/>
                  <w:rFonts w:ascii="Courier" w:hAnsi="Courier"/>
                  <w:color w:val="0044AA"/>
                  <w:sz w:val="16"/>
                  <w:szCs w:val="16"/>
                  <w:bdr w:val="none" w:sz="0" w:space="0" w:color="auto" w:frame="1"/>
                  <w:lang w:val="en"/>
                </w:rPr>
                <w:t xml:space="preserve"> 119</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29" w:anchor="CA-10556369a54a4697c4ad803a68bb827fd80493f5_120" w:history="1">
              <w:r w:rsidRPr="00C50928">
                <w:rPr>
                  <w:rStyle w:val="Hyperlink"/>
                  <w:rFonts w:ascii="Courier" w:hAnsi="Courier"/>
                  <w:color w:val="0044AA"/>
                  <w:sz w:val="16"/>
                  <w:szCs w:val="16"/>
                  <w:bdr w:val="none" w:sz="0" w:space="0" w:color="auto" w:frame="1"/>
                  <w:lang w:val="en"/>
                </w:rPr>
                <w:t xml:space="preserve"> 120</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def</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_transpose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tgt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src</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30" w:anchor="CA-10556369a54a4697c4ad803a68bb827fd80493f5_121" w:history="1">
              <w:r w:rsidRPr="00C50928">
                <w:rPr>
                  <w:rStyle w:val="Hyperlink"/>
                  <w:rFonts w:ascii="Courier" w:hAnsi="Courier"/>
                  <w:color w:val="0044AA"/>
                  <w:sz w:val="16"/>
                  <w:szCs w:val="16"/>
                  <w:bdr w:val="none" w:sz="0" w:space="0" w:color="auto" w:frame="1"/>
                  <w:lang w:val="en"/>
                </w:rPr>
                <w:t xml:space="preserve"> 121</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krnl</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_get_transpose_kernel</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31" w:anchor="CA-10556369a54a4697c4ad803a68bb827fd80493f5_122" w:history="1">
              <w:r w:rsidRPr="00C50928">
                <w:rPr>
                  <w:rStyle w:val="Hyperlink"/>
                  <w:rFonts w:ascii="Courier" w:hAnsi="Courier"/>
                  <w:color w:val="0044AA"/>
                  <w:sz w:val="16"/>
                  <w:szCs w:val="16"/>
                  <w:bdr w:val="none" w:sz="0" w:space="0" w:color="auto" w:frame="1"/>
                  <w:lang w:val="en"/>
                </w:rPr>
                <w:t xml:space="preserve"> 122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32" w:anchor="CA-10556369a54a4697c4ad803a68bb827fd80493f5_123" w:history="1">
              <w:r w:rsidRPr="00C50928">
                <w:rPr>
                  <w:rStyle w:val="Hyperlink"/>
                  <w:rFonts w:ascii="Courier" w:hAnsi="Courier"/>
                  <w:color w:val="0044AA"/>
                  <w:sz w:val="16"/>
                  <w:szCs w:val="16"/>
                  <w:bdr w:val="none" w:sz="0" w:space="0" w:color="auto" w:frame="1"/>
                  <w:lang w:val="en"/>
                </w:rPr>
                <w:t xml:space="preserve"> 123</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w</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h</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src</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shape</w:t>
            </w:r>
          </w:p>
          <w:p w:rsidR="00C50928" w:rsidRPr="00C50928" w:rsidRDefault="00C50928" w:rsidP="00C50928">
            <w:pPr>
              <w:pStyle w:val="HTMLPreformatted"/>
              <w:shd w:val="clear" w:color="auto" w:fill="F3F5F7"/>
              <w:rPr>
                <w:rFonts w:ascii="Courier" w:hAnsi="Courier"/>
                <w:color w:val="000000"/>
                <w:sz w:val="16"/>
                <w:szCs w:val="16"/>
                <w:lang w:val="en"/>
              </w:rPr>
            </w:pPr>
            <w:hyperlink r:id="rId133" w:anchor="CA-10556369a54a4697c4ad803a68bb827fd80493f5_124" w:history="1">
              <w:r w:rsidRPr="00C50928">
                <w:rPr>
                  <w:rStyle w:val="Hyperlink"/>
                  <w:rFonts w:ascii="Courier" w:hAnsi="Courier"/>
                  <w:color w:val="0044AA"/>
                  <w:sz w:val="16"/>
                  <w:szCs w:val="16"/>
                  <w:bdr w:val="none" w:sz="0" w:space="0" w:color="auto" w:frame="1"/>
                  <w:lang w:val="en"/>
                </w:rPr>
                <w:t xml:space="preserve"> 124</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assert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tgt</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shape</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h</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w</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34" w:anchor="CA-10556369a54a4697c4ad803a68bb827fd80493f5_125" w:history="1">
              <w:r w:rsidRPr="00C50928">
                <w:rPr>
                  <w:rStyle w:val="Hyperlink"/>
                  <w:rFonts w:ascii="Courier" w:hAnsi="Courier"/>
                  <w:color w:val="0044AA"/>
                  <w:sz w:val="16"/>
                  <w:szCs w:val="16"/>
                  <w:bdr w:val="none" w:sz="0" w:space="0" w:color="auto" w:frame="1"/>
                  <w:lang w:val="en"/>
                </w:rPr>
                <w:t xml:space="preserve"> 125</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assert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w</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krnl</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granularity</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0</w:t>
            </w:r>
          </w:p>
          <w:p w:rsidR="00C50928" w:rsidRPr="00C50928" w:rsidRDefault="00C50928" w:rsidP="00C50928">
            <w:pPr>
              <w:pStyle w:val="HTMLPreformatted"/>
              <w:shd w:val="clear" w:color="auto" w:fill="F3F5F7"/>
              <w:rPr>
                <w:rFonts w:ascii="Courier" w:hAnsi="Courier"/>
                <w:color w:val="000000"/>
                <w:sz w:val="16"/>
                <w:szCs w:val="16"/>
                <w:lang w:val="en"/>
              </w:rPr>
            </w:pPr>
            <w:hyperlink r:id="rId135" w:anchor="CA-10556369a54a4697c4ad803a68bb827fd80493f5_126" w:history="1">
              <w:r w:rsidRPr="00C50928">
                <w:rPr>
                  <w:rStyle w:val="Hyperlink"/>
                  <w:rFonts w:ascii="Courier" w:hAnsi="Courier"/>
                  <w:color w:val="0044AA"/>
                  <w:sz w:val="16"/>
                  <w:szCs w:val="16"/>
                  <w:bdr w:val="none" w:sz="0" w:space="0" w:color="auto" w:frame="1"/>
                  <w:lang w:val="en"/>
                </w:rPr>
                <w:t xml:space="preserve"> 126</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assert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h</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krnl</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granularity</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0</w:t>
            </w:r>
          </w:p>
          <w:p w:rsidR="00C50928" w:rsidRPr="00C50928" w:rsidRDefault="00C50928" w:rsidP="00C50928">
            <w:pPr>
              <w:pStyle w:val="HTMLPreformatted"/>
              <w:shd w:val="clear" w:color="auto" w:fill="F3F5F7"/>
              <w:rPr>
                <w:rFonts w:ascii="Courier" w:hAnsi="Courier"/>
                <w:color w:val="000000"/>
                <w:sz w:val="16"/>
                <w:szCs w:val="16"/>
                <w:lang w:val="en"/>
              </w:rPr>
            </w:pPr>
            <w:hyperlink r:id="rId136" w:anchor="CA-10556369a54a4697c4ad803a68bb827fd80493f5_127" w:history="1">
              <w:r w:rsidRPr="00C50928">
                <w:rPr>
                  <w:rStyle w:val="Hyperlink"/>
                  <w:rFonts w:ascii="Courier" w:hAnsi="Courier"/>
                  <w:color w:val="0044AA"/>
                  <w:sz w:val="16"/>
                  <w:szCs w:val="16"/>
                  <w:bdr w:val="none" w:sz="0" w:space="0" w:color="auto" w:frame="1"/>
                  <w:lang w:val="en"/>
                </w:rPr>
                <w:t xml:space="preserve"> 127</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37" w:anchor="CA-10556369a54a4697c4ad803a68bb827fd80493f5_128" w:history="1">
              <w:r w:rsidRPr="00C50928">
                <w:rPr>
                  <w:rStyle w:val="Hyperlink"/>
                  <w:rFonts w:ascii="Courier" w:hAnsi="Courier"/>
                  <w:color w:val="0044AA"/>
                  <w:sz w:val="16"/>
                  <w:szCs w:val="16"/>
                  <w:bdr w:val="none" w:sz="0" w:space="0" w:color="auto" w:frame="1"/>
                  <w:lang w:val="en"/>
                </w:rPr>
                <w:t xml:space="preserve"> 128</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krnl</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func</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prepared_call</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38" w:anchor="CA-10556369a54a4697c4ad803a68bb827fd80493f5_129" w:history="1">
              <w:r w:rsidRPr="00C50928">
                <w:rPr>
                  <w:rStyle w:val="Hyperlink"/>
                  <w:rFonts w:ascii="Courier" w:hAnsi="Courier"/>
                  <w:color w:val="0044AA"/>
                  <w:sz w:val="16"/>
                  <w:szCs w:val="16"/>
                  <w:bdr w:val="none" w:sz="0" w:space="0" w:color="auto" w:frame="1"/>
                  <w:lang w:val="en"/>
                </w:rPr>
                <w:t xml:space="preserve"> 129</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w</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krnl</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granularity</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h</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krnl</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granularity</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krnl</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block</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39" w:anchor="CA-10556369a54a4697c4ad803a68bb827fd80493f5_130" w:history="1">
              <w:r w:rsidRPr="00C50928">
                <w:rPr>
                  <w:rStyle w:val="Hyperlink"/>
                  <w:rFonts w:ascii="Courier" w:hAnsi="Courier"/>
                  <w:color w:val="0044AA"/>
                  <w:sz w:val="16"/>
                  <w:szCs w:val="16"/>
                  <w:bdr w:val="none" w:sz="0" w:space="0" w:color="auto" w:frame="1"/>
                  <w:lang w:val="en"/>
                </w:rPr>
                <w:t xml:space="preserve"> 130</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tgt</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gpudata</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src</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gpudata</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w</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h</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40" w:anchor="CA-10556369a54a4697c4ad803a68bb827fd80493f5_131" w:history="1">
              <w:r w:rsidRPr="00C50928">
                <w:rPr>
                  <w:rStyle w:val="Hyperlink"/>
                  <w:rFonts w:ascii="Courier" w:hAnsi="Courier"/>
                  <w:color w:val="0044AA"/>
                  <w:sz w:val="16"/>
                  <w:szCs w:val="16"/>
                  <w:bdr w:val="none" w:sz="0" w:space="0" w:color="auto" w:frame="1"/>
                  <w:lang w:val="en"/>
                </w:rPr>
                <w:t xml:space="preserve"> 131</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41" w:anchor="CA-10556369a54a4697c4ad803a68bb827fd80493f5_132" w:history="1">
              <w:r w:rsidRPr="00C50928">
                <w:rPr>
                  <w:rStyle w:val="Hyperlink"/>
                  <w:rFonts w:ascii="Courier" w:hAnsi="Courier"/>
                  <w:color w:val="0044AA"/>
                  <w:sz w:val="16"/>
                  <w:szCs w:val="16"/>
                  <w:bdr w:val="none" w:sz="0" w:space="0" w:color="auto" w:frame="1"/>
                  <w:lang w:val="en"/>
                </w:rPr>
                <w:t xml:space="preserve"> 132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42" w:anchor="CA-10556369a54a4697c4ad803a68bb827fd80493f5_133" w:history="1">
              <w:r w:rsidRPr="00C50928">
                <w:rPr>
                  <w:rStyle w:val="Hyperlink"/>
                  <w:rFonts w:ascii="Courier" w:hAnsi="Courier"/>
                  <w:color w:val="0044AA"/>
                  <w:sz w:val="16"/>
                  <w:szCs w:val="16"/>
                  <w:bdr w:val="none" w:sz="0" w:space="0" w:color="auto" w:frame="1"/>
                  <w:lang w:val="en"/>
                </w:rPr>
                <w:t xml:space="preserve"> 133</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43" w:anchor="CA-10556369a54a4697c4ad803a68bb827fd80493f5_134" w:history="1">
              <w:r w:rsidRPr="00C50928">
                <w:rPr>
                  <w:rStyle w:val="Hyperlink"/>
                  <w:rFonts w:ascii="Courier" w:hAnsi="Courier"/>
                  <w:color w:val="0044AA"/>
                  <w:sz w:val="16"/>
                  <w:szCs w:val="16"/>
                  <w:bdr w:val="none" w:sz="0" w:space="0" w:color="auto" w:frame="1"/>
                  <w:lang w:val="en"/>
                </w:rPr>
                <w:t xml:space="preserve"> 134</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44" w:anchor="CA-10556369a54a4697c4ad803a68bb827fd80493f5_135" w:history="1">
              <w:r w:rsidRPr="00C50928">
                <w:rPr>
                  <w:rStyle w:val="Hyperlink"/>
                  <w:rFonts w:ascii="Courier" w:hAnsi="Courier"/>
                  <w:color w:val="0044AA"/>
                  <w:sz w:val="16"/>
                  <w:szCs w:val="16"/>
                  <w:bdr w:val="none" w:sz="0" w:space="0" w:color="auto" w:frame="1"/>
                  <w:lang w:val="en"/>
                </w:rPr>
                <w:t xml:space="preserve"> 135</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def</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transpose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src</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45" w:anchor="CA-10556369a54a4697c4ad803a68bb827fd80493f5_136" w:history="1">
              <w:r w:rsidRPr="00C50928">
                <w:rPr>
                  <w:rStyle w:val="Hyperlink"/>
                  <w:rFonts w:ascii="Courier" w:hAnsi="Courier"/>
                  <w:color w:val="0044AA"/>
                  <w:sz w:val="16"/>
                  <w:szCs w:val="16"/>
                  <w:bdr w:val="none" w:sz="0" w:space="0" w:color="auto" w:frame="1"/>
                  <w:lang w:val="en"/>
                </w:rPr>
                <w:t xml:space="preserve"> 136</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w</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h</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src</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shape</w:t>
            </w:r>
          </w:p>
          <w:p w:rsidR="00C50928" w:rsidRPr="00C50928" w:rsidRDefault="00C50928" w:rsidP="00C50928">
            <w:pPr>
              <w:pStyle w:val="HTMLPreformatted"/>
              <w:shd w:val="clear" w:color="auto" w:fill="F3F5F7"/>
              <w:rPr>
                <w:rFonts w:ascii="Courier" w:hAnsi="Courier"/>
                <w:color w:val="000000"/>
                <w:sz w:val="16"/>
                <w:szCs w:val="16"/>
                <w:lang w:val="en"/>
              </w:rPr>
            </w:pPr>
            <w:hyperlink r:id="rId146" w:anchor="CA-10556369a54a4697c4ad803a68bb827fd80493f5_137" w:history="1">
              <w:r w:rsidRPr="00C50928">
                <w:rPr>
                  <w:rStyle w:val="Hyperlink"/>
                  <w:rFonts w:ascii="Courier" w:hAnsi="Courier"/>
                  <w:color w:val="0044AA"/>
                  <w:sz w:val="16"/>
                  <w:szCs w:val="16"/>
                  <w:bdr w:val="none" w:sz="0" w:space="0" w:color="auto" w:frame="1"/>
                  <w:lang w:val="en"/>
                </w:rPr>
                <w:t xml:space="preserve"> 137</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47" w:anchor="CA-10556369a54a4697c4ad803a68bb827fd80493f5_138" w:history="1">
              <w:r w:rsidRPr="00C50928">
                <w:rPr>
                  <w:rStyle w:val="Hyperlink"/>
                  <w:rFonts w:ascii="Courier" w:hAnsi="Courier"/>
                  <w:color w:val="0044AA"/>
                  <w:sz w:val="16"/>
                  <w:szCs w:val="16"/>
                  <w:bdr w:val="none" w:sz="0" w:space="0" w:color="auto" w:frame="1"/>
                  <w:lang w:val="en"/>
                </w:rPr>
                <w:t xml:space="preserve"> 138</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result</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gpuarray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empty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h</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w</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dtype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src</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dtype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48" w:anchor="CA-10556369a54a4697c4ad803a68bb827fd80493f5_139" w:history="1">
              <w:r w:rsidRPr="00C50928">
                <w:rPr>
                  <w:rStyle w:val="Hyperlink"/>
                  <w:rFonts w:ascii="Courier" w:hAnsi="Courier"/>
                  <w:color w:val="0044AA"/>
                  <w:sz w:val="16"/>
                  <w:szCs w:val="16"/>
                  <w:bdr w:val="none" w:sz="0" w:space="0" w:color="auto" w:frame="1"/>
                  <w:lang w:val="en"/>
                </w:rPr>
                <w:t xml:space="preserve"> 139</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_transpose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result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src</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49" w:anchor="CA-10556369a54a4697c4ad803a68bb827fd80493f5_140" w:history="1">
              <w:r w:rsidRPr="00C50928">
                <w:rPr>
                  <w:rStyle w:val="Hyperlink"/>
                  <w:rFonts w:ascii="Courier" w:hAnsi="Courier"/>
                  <w:color w:val="0044AA"/>
                  <w:sz w:val="16"/>
                  <w:szCs w:val="16"/>
                  <w:bdr w:val="none" w:sz="0" w:space="0" w:color="auto" w:frame="1"/>
                  <w:lang w:val="en"/>
                </w:rPr>
                <w:t xml:space="preserve"> 140</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return</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result</w:t>
            </w:r>
          </w:p>
          <w:p w:rsidR="00C50928" w:rsidRPr="00C50928" w:rsidRDefault="00C50928" w:rsidP="00C50928">
            <w:pPr>
              <w:pStyle w:val="HTMLPreformatted"/>
              <w:shd w:val="clear" w:color="auto" w:fill="F3F5F7"/>
              <w:rPr>
                <w:rFonts w:ascii="Courier" w:hAnsi="Courier"/>
                <w:color w:val="000000"/>
                <w:sz w:val="16"/>
                <w:szCs w:val="16"/>
                <w:lang w:val="en"/>
              </w:rPr>
            </w:pPr>
            <w:hyperlink r:id="rId150" w:anchor="CA-10556369a54a4697c4ad803a68bb827fd80493f5_141" w:history="1">
              <w:r w:rsidRPr="00C50928">
                <w:rPr>
                  <w:rStyle w:val="Hyperlink"/>
                  <w:rFonts w:ascii="Courier" w:hAnsi="Courier"/>
                  <w:color w:val="0044AA"/>
                  <w:sz w:val="16"/>
                  <w:szCs w:val="16"/>
                  <w:bdr w:val="none" w:sz="0" w:space="0" w:color="auto" w:frame="1"/>
                  <w:lang w:val="en"/>
                </w:rPr>
                <w:t xml:space="preserve"> 141</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51" w:anchor="CA-10556369a54a4697c4ad803a68bb827fd80493f5_142" w:history="1">
              <w:r w:rsidRPr="00C50928">
                <w:rPr>
                  <w:rStyle w:val="Hyperlink"/>
                  <w:rFonts w:ascii="Courier" w:hAnsi="Courier"/>
                  <w:color w:val="0044AA"/>
                  <w:sz w:val="16"/>
                  <w:szCs w:val="16"/>
                  <w:bdr w:val="none" w:sz="0" w:space="0" w:color="auto" w:frame="1"/>
                  <w:lang w:val="en"/>
                </w:rPr>
                <w:t xml:space="preserve"> 142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52" w:anchor="CA-10556369a54a4697c4ad803a68bb827fd80493f5_143" w:history="1">
              <w:r w:rsidRPr="00C50928">
                <w:rPr>
                  <w:rStyle w:val="Hyperlink"/>
                  <w:rFonts w:ascii="Courier" w:hAnsi="Courier"/>
                  <w:color w:val="0044AA"/>
                  <w:sz w:val="16"/>
                  <w:szCs w:val="16"/>
                  <w:bdr w:val="none" w:sz="0" w:space="0" w:color="auto" w:frame="1"/>
                  <w:lang w:val="en"/>
                </w:rPr>
                <w:t xml:space="preserve"> 143</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53" w:anchor="CA-10556369a54a4697c4ad803a68bb827fd80493f5_144" w:history="1">
              <w:r w:rsidRPr="00C50928">
                <w:rPr>
                  <w:rStyle w:val="Hyperlink"/>
                  <w:rFonts w:ascii="Courier" w:hAnsi="Courier"/>
                  <w:color w:val="0044AA"/>
                  <w:sz w:val="16"/>
                  <w:szCs w:val="16"/>
                  <w:bdr w:val="none" w:sz="0" w:space="0" w:color="auto" w:frame="1"/>
                  <w:lang w:val="en"/>
                </w:rPr>
                <w:t xml:space="preserve"> 144</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54" w:anchor="CA-10556369a54a4697c4ad803a68bb827fd80493f5_145" w:history="1">
              <w:r w:rsidRPr="00C50928">
                <w:rPr>
                  <w:rStyle w:val="Hyperlink"/>
                  <w:rFonts w:ascii="Courier" w:hAnsi="Courier"/>
                  <w:color w:val="0044AA"/>
                  <w:sz w:val="16"/>
                  <w:szCs w:val="16"/>
                  <w:bdr w:val="none" w:sz="0" w:space="0" w:color="auto" w:frame="1"/>
                  <w:lang w:val="en"/>
                </w:rPr>
                <w:t xml:space="preserve"> 145</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55" w:anchor="CA-10556369a54a4697c4ad803a68bb827fd80493f5_146" w:history="1">
              <w:r w:rsidRPr="00C50928">
                <w:rPr>
                  <w:rStyle w:val="Hyperlink"/>
                  <w:rFonts w:ascii="Courier" w:hAnsi="Courier"/>
                  <w:color w:val="0044AA"/>
                  <w:sz w:val="16"/>
                  <w:szCs w:val="16"/>
                  <w:bdr w:val="none" w:sz="0" w:space="0" w:color="auto" w:frame="1"/>
                  <w:lang w:val="en"/>
                </w:rPr>
                <w:t xml:space="preserve"> 146</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def</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check_transpose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56" w:anchor="CA-10556369a54a4697c4ad803a68bb827fd80493f5_147" w:history="1">
              <w:r w:rsidRPr="00C50928">
                <w:rPr>
                  <w:rStyle w:val="Hyperlink"/>
                  <w:rFonts w:ascii="Courier" w:hAnsi="Courier"/>
                  <w:color w:val="0044AA"/>
                  <w:sz w:val="16"/>
                  <w:szCs w:val="16"/>
                  <w:bdr w:val="none" w:sz="0" w:space="0" w:color="auto" w:frame="1"/>
                  <w:lang w:val="en"/>
                </w:rPr>
                <w:t xml:space="preserve"> 147</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from</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pycuda.curandom</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rand</w:t>
            </w:r>
          </w:p>
          <w:p w:rsidR="00C50928" w:rsidRPr="00C50928" w:rsidRDefault="00C50928" w:rsidP="00C50928">
            <w:pPr>
              <w:pStyle w:val="HTMLPreformatted"/>
              <w:shd w:val="clear" w:color="auto" w:fill="F3F5F7"/>
              <w:rPr>
                <w:rFonts w:ascii="Courier" w:hAnsi="Courier"/>
                <w:color w:val="000000"/>
                <w:sz w:val="16"/>
                <w:szCs w:val="16"/>
                <w:lang w:val="en"/>
              </w:rPr>
            </w:pPr>
            <w:hyperlink r:id="rId157" w:anchor="CA-10556369a54a4697c4ad803a68bb827fd80493f5_148" w:history="1">
              <w:r w:rsidRPr="00C50928">
                <w:rPr>
                  <w:rStyle w:val="Hyperlink"/>
                  <w:rFonts w:ascii="Courier" w:hAnsi="Courier"/>
                  <w:color w:val="0044AA"/>
                  <w:sz w:val="16"/>
                  <w:szCs w:val="16"/>
                  <w:bdr w:val="none" w:sz="0" w:space="0" w:color="auto" w:frame="1"/>
                  <w:lang w:val="en"/>
                </w:rPr>
                <w:t xml:space="preserve"> 148</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58" w:anchor="CA-10556369a54a4697c4ad803a68bb827fd80493f5_149" w:history="1">
              <w:r w:rsidRPr="00C50928">
                <w:rPr>
                  <w:rStyle w:val="Hyperlink"/>
                  <w:rFonts w:ascii="Courier" w:hAnsi="Courier"/>
                  <w:color w:val="0044AA"/>
                  <w:sz w:val="16"/>
                  <w:szCs w:val="16"/>
                  <w:bdr w:val="none" w:sz="0" w:space="0" w:color="auto" w:frame="1"/>
                  <w:lang w:val="en"/>
                </w:rPr>
                <w:t xml:space="preserve"> 149</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for</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i</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in</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numpy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arange</w:t>
            </w:r>
            <w:r w:rsidRPr="00C50928">
              <w:rPr>
                <w:rStyle w:val="line"/>
                <w:rFonts w:ascii="Courier" w:hAnsi="Courier"/>
                <w:color w:val="000000"/>
                <w:sz w:val="16"/>
                <w:szCs w:val="16"/>
                <w:lang w:val="en"/>
              </w:rPr>
              <w:t>(</w:t>
            </w:r>
            <w:r w:rsidRPr="00C50928">
              <w:rPr>
                <w:rStyle w:val="number"/>
                <w:rFonts w:ascii="Courier" w:eastAsiaTheme="majorEastAsia" w:hAnsi="Courier"/>
                <w:color w:val="0080C0"/>
                <w:sz w:val="16"/>
                <w:szCs w:val="16"/>
                <w:lang w:val="en"/>
              </w:rPr>
              <w:t>10</w:t>
            </w:r>
            <w:r w:rsidRPr="00C50928">
              <w:rPr>
                <w:rStyle w:val="line"/>
                <w:rFonts w:ascii="Courier" w:hAnsi="Courier"/>
                <w:color w:val="000000"/>
                <w:sz w:val="16"/>
                <w:szCs w:val="16"/>
                <w:lang w:val="en"/>
              </w:rPr>
              <w:t xml:space="preserve">, </w:t>
            </w:r>
            <w:r w:rsidRPr="00C50928">
              <w:rPr>
                <w:rStyle w:val="number"/>
                <w:rFonts w:ascii="Courier" w:eastAsiaTheme="majorEastAsia" w:hAnsi="Courier"/>
                <w:color w:val="0080C0"/>
                <w:sz w:val="16"/>
                <w:szCs w:val="16"/>
                <w:lang w:val="en"/>
              </w:rPr>
              <w:t>13</w:t>
            </w:r>
            <w:r w:rsidRPr="00C50928">
              <w:rPr>
                <w:rStyle w:val="line"/>
                <w:rFonts w:ascii="Courier" w:hAnsi="Courier"/>
                <w:color w:val="000000"/>
                <w:sz w:val="16"/>
                <w:szCs w:val="16"/>
                <w:lang w:val="en"/>
              </w:rPr>
              <w:t xml:space="preserve">, </w:t>
            </w:r>
            <w:r w:rsidRPr="00C50928">
              <w:rPr>
                <w:rStyle w:val="number"/>
                <w:rFonts w:ascii="Courier" w:eastAsiaTheme="majorEastAsia" w:hAnsi="Courier"/>
                <w:color w:val="0080C0"/>
                <w:sz w:val="16"/>
                <w:szCs w:val="16"/>
                <w:lang w:val="en"/>
              </w:rPr>
              <w:t>0.125</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59" w:anchor="CA-10556369a54a4697c4ad803a68bb827fd80493f5_150" w:history="1">
              <w:r w:rsidRPr="00C50928">
                <w:rPr>
                  <w:rStyle w:val="Hyperlink"/>
                  <w:rFonts w:ascii="Courier" w:hAnsi="Courier"/>
                  <w:color w:val="0044AA"/>
                  <w:sz w:val="16"/>
                  <w:szCs w:val="16"/>
                  <w:bdr w:val="none" w:sz="0" w:space="0" w:color="auto" w:frame="1"/>
                  <w:lang w:val="en"/>
                </w:rPr>
                <w:t xml:space="preserve"> 150</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 </w:t>
            </w:r>
            <w:r w:rsidRPr="00C50928">
              <w:rPr>
                <w:rStyle w:val="resword"/>
                <w:rFonts w:ascii="Courier" w:hAnsi="Courier"/>
                <w:color w:val="A00000"/>
                <w:sz w:val="16"/>
                <w:szCs w:val="16"/>
                <w:lang w:val="en"/>
              </w:rPr>
              <w:t>int</w:t>
            </w:r>
            <w:r w:rsidRPr="00C50928">
              <w:rPr>
                <w:rStyle w:val="line"/>
                <w:rFonts w:ascii="Courier" w:hAnsi="Courier"/>
                <w:color w:val="000000"/>
                <w:sz w:val="16"/>
                <w:szCs w:val="16"/>
                <w:lang w:val="en"/>
              </w:rPr>
              <w:t>(((</w:t>
            </w:r>
            <w:r w:rsidRPr="00C50928">
              <w:rPr>
                <w:rStyle w:val="number"/>
                <w:rFonts w:ascii="Courier" w:eastAsiaTheme="majorEastAsia" w:hAnsi="Courier"/>
                <w:color w:val="0080C0"/>
                <w:sz w:val="16"/>
                <w:szCs w:val="16"/>
                <w:lang w:val="en"/>
              </w:rPr>
              <w:t>2</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i</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32</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32</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60" w:anchor="CA-10556369a54a4697c4ad803a68bb827fd80493f5_151" w:history="1">
              <w:r w:rsidRPr="00C50928">
                <w:rPr>
                  <w:rStyle w:val="Hyperlink"/>
                  <w:rFonts w:ascii="Courier" w:hAnsi="Courier"/>
                  <w:color w:val="0044AA"/>
                  <w:sz w:val="16"/>
                  <w:szCs w:val="16"/>
                  <w:bdr w:val="none" w:sz="0" w:space="0" w:color="auto" w:frame="1"/>
                  <w:lang w:val="en"/>
                </w:rPr>
                <w:t xml:space="preserve"> 151</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print</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61" w:anchor="CA-10556369a54a4697c4ad803a68bb827fd80493f5_152" w:history="1">
              <w:r w:rsidRPr="00C50928">
                <w:rPr>
                  <w:rStyle w:val="Hyperlink"/>
                  <w:rFonts w:ascii="Courier" w:hAnsi="Courier"/>
                  <w:color w:val="0044AA"/>
                  <w:sz w:val="16"/>
                  <w:szCs w:val="16"/>
                  <w:bdr w:val="none" w:sz="0" w:space="0" w:color="auto" w:frame="1"/>
                  <w:lang w:val="en"/>
                </w:rPr>
                <w:t xml:space="preserve"> 152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62" w:anchor="CA-10556369a54a4697c4ad803a68bb827fd80493f5_153" w:history="1">
              <w:r w:rsidRPr="00C50928">
                <w:rPr>
                  <w:rStyle w:val="Hyperlink"/>
                  <w:rFonts w:ascii="Courier" w:hAnsi="Courier"/>
                  <w:color w:val="0044AA"/>
                  <w:sz w:val="16"/>
                  <w:szCs w:val="16"/>
                  <w:bdr w:val="none" w:sz="0" w:space="0" w:color="auto" w:frame="1"/>
                  <w:lang w:val="en"/>
                </w:rPr>
                <w:t xml:space="preserve"> 153</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source</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rand</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dtype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numpy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float32</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63" w:anchor="CA-10556369a54a4697c4ad803a68bb827fd80493f5_154" w:history="1">
              <w:r w:rsidRPr="00C50928">
                <w:rPr>
                  <w:rStyle w:val="Hyperlink"/>
                  <w:rFonts w:ascii="Courier" w:hAnsi="Courier"/>
                  <w:color w:val="0044AA"/>
                  <w:sz w:val="16"/>
                  <w:szCs w:val="16"/>
                  <w:bdr w:val="none" w:sz="0" w:space="0" w:color="auto" w:frame="1"/>
                  <w:lang w:val="en"/>
                </w:rPr>
                <w:t xml:space="preserve"> 154</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64" w:anchor="CA-10556369a54a4697c4ad803a68bb827fd80493f5_155" w:history="1">
              <w:r w:rsidRPr="00C50928">
                <w:rPr>
                  <w:rStyle w:val="Hyperlink"/>
                  <w:rFonts w:ascii="Courier" w:hAnsi="Courier"/>
                  <w:color w:val="0044AA"/>
                  <w:sz w:val="16"/>
                  <w:szCs w:val="16"/>
                  <w:bdr w:val="none" w:sz="0" w:space="0" w:color="auto" w:frame="1"/>
                  <w:lang w:val="en"/>
                </w:rPr>
                <w:t xml:space="preserve"> 155</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result</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transpose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source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65" w:anchor="CA-10556369a54a4697c4ad803a68bb827fd80493f5_156" w:history="1">
              <w:r w:rsidRPr="00C50928">
                <w:rPr>
                  <w:rStyle w:val="Hyperlink"/>
                  <w:rFonts w:ascii="Courier" w:hAnsi="Courier"/>
                  <w:color w:val="0044AA"/>
                  <w:sz w:val="16"/>
                  <w:szCs w:val="16"/>
                  <w:bdr w:val="none" w:sz="0" w:space="0" w:color="auto" w:frame="1"/>
                  <w:lang w:val="en"/>
                </w:rPr>
                <w:t xml:space="preserve"> 156</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66" w:anchor="CA-10556369a54a4697c4ad803a68bb827fd80493f5_157" w:history="1">
              <w:r w:rsidRPr="00C50928">
                <w:rPr>
                  <w:rStyle w:val="Hyperlink"/>
                  <w:rFonts w:ascii="Courier" w:hAnsi="Courier"/>
                  <w:color w:val="0044AA"/>
                  <w:sz w:val="16"/>
                  <w:szCs w:val="16"/>
                  <w:bdr w:val="none" w:sz="0" w:space="0" w:color="auto" w:frame="1"/>
                  <w:lang w:val="en"/>
                </w:rPr>
                <w:t xml:space="preserve"> 157</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err</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source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get</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T</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result</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get</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67" w:anchor="CA-10556369a54a4697c4ad803a68bb827fd80493f5_158" w:history="1">
              <w:r w:rsidRPr="00C50928">
                <w:rPr>
                  <w:rStyle w:val="Hyperlink"/>
                  <w:rFonts w:ascii="Courier" w:hAnsi="Courier"/>
                  <w:color w:val="0044AA"/>
                  <w:sz w:val="16"/>
                  <w:szCs w:val="16"/>
                  <w:bdr w:val="none" w:sz="0" w:space="0" w:color="auto" w:frame="1"/>
                  <w:lang w:val="en"/>
                </w:rPr>
                <w:t xml:space="preserve"> 158</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err_norm</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la</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norm</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err</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68" w:anchor="CA-10556369a54a4697c4ad803a68bb827fd80493f5_159" w:history="1">
              <w:r w:rsidRPr="00C50928">
                <w:rPr>
                  <w:rStyle w:val="Hyperlink"/>
                  <w:rFonts w:ascii="Courier" w:hAnsi="Courier"/>
                  <w:color w:val="0044AA"/>
                  <w:sz w:val="16"/>
                  <w:szCs w:val="16"/>
                  <w:bdr w:val="none" w:sz="0" w:space="0" w:color="auto" w:frame="1"/>
                  <w:lang w:val="en"/>
                </w:rPr>
                <w:t xml:space="preserve"> 159</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69" w:anchor="CA-10556369a54a4697c4ad803a68bb827fd80493f5_160" w:history="1">
              <w:r w:rsidRPr="00C50928">
                <w:rPr>
                  <w:rStyle w:val="Hyperlink"/>
                  <w:rFonts w:ascii="Courier" w:hAnsi="Courier"/>
                  <w:color w:val="0044AA"/>
                  <w:sz w:val="16"/>
                  <w:szCs w:val="16"/>
                  <w:bdr w:val="none" w:sz="0" w:space="0" w:color="auto" w:frame="1"/>
                  <w:lang w:val="en"/>
                </w:rPr>
                <w:t xml:space="preserve"> 160</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source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gpudata</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free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70" w:anchor="CA-10556369a54a4697c4ad803a68bb827fd80493f5_161" w:history="1">
              <w:r w:rsidRPr="00C50928">
                <w:rPr>
                  <w:rStyle w:val="Hyperlink"/>
                  <w:rFonts w:ascii="Courier" w:hAnsi="Courier"/>
                  <w:color w:val="0044AA"/>
                  <w:sz w:val="16"/>
                  <w:szCs w:val="16"/>
                  <w:bdr w:val="none" w:sz="0" w:space="0" w:color="auto" w:frame="1"/>
                  <w:lang w:val="en"/>
                </w:rPr>
                <w:t xml:space="preserve"> 161</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result</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gpudata</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free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71" w:anchor="CA-10556369a54a4697c4ad803a68bb827fd80493f5_162" w:history="1">
              <w:r w:rsidRPr="00C50928">
                <w:rPr>
                  <w:rStyle w:val="Hyperlink"/>
                  <w:rFonts w:ascii="Courier" w:hAnsi="Courier"/>
                  <w:color w:val="0044AA"/>
                  <w:sz w:val="16"/>
                  <w:szCs w:val="16"/>
                  <w:bdr w:val="none" w:sz="0" w:space="0" w:color="auto" w:frame="1"/>
                  <w:lang w:val="en"/>
                </w:rPr>
                <w:t xml:space="preserve"> 162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72" w:anchor="CA-10556369a54a4697c4ad803a68bb827fd80493f5_163" w:history="1">
              <w:r w:rsidRPr="00C50928">
                <w:rPr>
                  <w:rStyle w:val="Hyperlink"/>
                  <w:rFonts w:ascii="Courier" w:hAnsi="Courier"/>
                  <w:color w:val="0044AA"/>
                  <w:sz w:val="16"/>
                  <w:szCs w:val="16"/>
                  <w:bdr w:val="none" w:sz="0" w:space="0" w:color="auto" w:frame="1"/>
                  <w:lang w:val="en"/>
                </w:rPr>
                <w:t xml:space="preserve"> 163</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assert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err_norm</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0</w:t>
            </w:r>
            <w:r w:rsidRPr="00C50928">
              <w:rPr>
                <w:rStyle w:val="line"/>
                <w:rFonts w:ascii="Courier" w:hAnsi="Courier"/>
                <w:color w:val="000000"/>
                <w:sz w:val="16"/>
                <w:szCs w:val="16"/>
                <w:lang w:val="en"/>
              </w:rPr>
              <w:t>, (</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err_norm</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73" w:anchor="CA-10556369a54a4697c4ad803a68bb827fd80493f5_164" w:history="1">
              <w:r w:rsidRPr="00C50928">
                <w:rPr>
                  <w:rStyle w:val="Hyperlink"/>
                  <w:rFonts w:ascii="Courier" w:hAnsi="Courier"/>
                  <w:color w:val="0044AA"/>
                  <w:sz w:val="16"/>
                  <w:szCs w:val="16"/>
                  <w:bdr w:val="none" w:sz="0" w:space="0" w:color="auto" w:frame="1"/>
                  <w:lang w:val="en"/>
                </w:rPr>
                <w:t xml:space="preserve"> 164</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74" w:anchor="CA-10556369a54a4697c4ad803a68bb827fd80493f5_165" w:history="1">
              <w:r w:rsidRPr="00C50928">
                <w:rPr>
                  <w:rStyle w:val="Hyperlink"/>
                  <w:rFonts w:ascii="Courier" w:hAnsi="Courier"/>
                  <w:color w:val="0044AA"/>
                  <w:sz w:val="16"/>
                  <w:szCs w:val="16"/>
                  <w:bdr w:val="none" w:sz="0" w:space="0" w:color="auto" w:frame="1"/>
                  <w:lang w:val="en"/>
                </w:rPr>
                <w:t xml:space="preserve"> 165</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75" w:anchor="CA-10556369a54a4697c4ad803a68bb827fd80493f5_166" w:history="1">
              <w:r w:rsidRPr="00C50928">
                <w:rPr>
                  <w:rStyle w:val="Hyperlink"/>
                  <w:rFonts w:ascii="Courier" w:hAnsi="Courier"/>
                  <w:color w:val="0044AA"/>
                  <w:sz w:val="16"/>
                  <w:szCs w:val="16"/>
                  <w:bdr w:val="none" w:sz="0" w:space="0" w:color="auto" w:frame="1"/>
                  <w:lang w:val="en"/>
                </w:rPr>
                <w:t xml:space="preserve"> 166</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76" w:anchor="CA-10556369a54a4697c4ad803a68bb827fd80493f5_167" w:history="1">
              <w:r w:rsidRPr="00C50928">
                <w:rPr>
                  <w:rStyle w:val="Hyperlink"/>
                  <w:rFonts w:ascii="Courier" w:hAnsi="Courier"/>
                  <w:color w:val="0044AA"/>
                  <w:sz w:val="16"/>
                  <w:szCs w:val="16"/>
                  <w:bdr w:val="none" w:sz="0" w:space="0" w:color="auto" w:frame="1"/>
                  <w:lang w:val="en"/>
                </w:rPr>
                <w:t xml:space="preserve"> 167</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77" w:anchor="CA-10556369a54a4697c4ad803a68bb827fd80493f5_168" w:history="1">
              <w:r w:rsidRPr="00C50928">
                <w:rPr>
                  <w:rStyle w:val="Hyperlink"/>
                  <w:rFonts w:ascii="Courier" w:hAnsi="Courier"/>
                  <w:color w:val="0044AA"/>
                  <w:sz w:val="16"/>
                  <w:szCs w:val="16"/>
                  <w:bdr w:val="none" w:sz="0" w:space="0" w:color="auto" w:frame="1"/>
                  <w:lang w:val="en"/>
                </w:rPr>
                <w:t xml:space="preserve"> 168</w:t>
              </w:r>
            </w:hyperlink>
            <w:r w:rsidRPr="00C50928">
              <w:rPr>
                <w:rStyle w:val="linenumber"/>
                <w:rFonts w:ascii="Courier" w:hAnsi="Courier"/>
                <w:color w:val="808080"/>
                <w:sz w:val="16"/>
                <w:szCs w:val="16"/>
                <w:lang w:val="en"/>
              </w:rPr>
              <w:t xml:space="preserve"> </w:t>
            </w:r>
            <w:r w:rsidRPr="00C50928">
              <w:rPr>
                <w:rStyle w:val="resword"/>
                <w:rFonts w:ascii="Courier" w:hAnsi="Courier"/>
                <w:color w:val="A00000"/>
                <w:sz w:val="16"/>
                <w:szCs w:val="16"/>
                <w:lang w:val="en"/>
              </w:rPr>
              <w:t>def</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run_benchmark</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78" w:anchor="CA-10556369a54a4697c4ad803a68bb827fd80493f5_169" w:history="1">
              <w:r w:rsidRPr="00C50928">
                <w:rPr>
                  <w:rStyle w:val="Hyperlink"/>
                  <w:rFonts w:ascii="Courier" w:hAnsi="Courier"/>
                  <w:color w:val="0044AA"/>
                  <w:sz w:val="16"/>
                  <w:szCs w:val="16"/>
                  <w:bdr w:val="none" w:sz="0" w:space="0" w:color="auto" w:frame="1"/>
                  <w:lang w:val="en"/>
                </w:rPr>
                <w:t xml:space="preserve"> 169</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from</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pycuda.curandom</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rand</w:t>
            </w:r>
          </w:p>
          <w:p w:rsidR="00C50928" w:rsidRPr="00C50928" w:rsidRDefault="00C50928" w:rsidP="00C50928">
            <w:pPr>
              <w:pStyle w:val="HTMLPreformatted"/>
              <w:shd w:val="clear" w:color="auto" w:fill="F3F5F7"/>
              <w:rPr>
                <w:rFonts w:ascii="Courier" w:hAnsi="Courier"/>
                <w:color w:val="000000"/>
                <w:sz w:val="16"/>
                <w:szCs w:val="16"/>
                <w:lang w:val="en"/>
              </w:rPr>
            </w:pPr>
            <w:hyperlink r:id="rId179" w:anchor="CA-10556369a54a4697c4ad803a68bb827fd80493f5_170" w:history="1">
              <w:r w:rsidRPr="00C50928">
                <w:rPr>
                  <w:rStyle w:val="Hyperlink"/>
                  <w:rFonts w:ascii="Courier" w:hAnsi="Courier"/>
                  <w:color w:val="0044AA"/>
                  <w:sz w:val="16"/>
                  <w:szCs w:val="16"/>
                  <w:bdr w:val="none" w:sz="0" w:space="0" w:color="auto" w:frame="1"/>
                  <w:lang w:val="en"/>
                </w:rPr>
                <w:t xml:space="preserve"> 170</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80" w:anchor="CA-10556369a54a4697c4ad803a68bb827fd80493f5_171" w:history="1">
              <w:r w:rsidRPr="00C50928">
                <w:rPr>
                  <w:rStyle w:val="Hyperlink"/>
                  <w:rFonts w:ascii="Courier" w:hAnsi="Courier"/>
                  <w:color w:val="0044AA"/>
                  <w:sz w:val="16"/>
                  <w:szCs w:val="16"/>
                  <w:bdr w:val="none" w:sz="0" w:space="0" w:color="auto" w:frame="1"/>
                  <w:lang w:val="en"/>
                </w:rPr>
                <w:t xml:space="preserve"> 171</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powers</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numpy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arange</w:t>
            </w:r>
            <w:r w:rsidRPr="00C50928">
              <w:rPr>
                <w:rStyle w:val="line"/>
                <w:rFonts w:ascii="Courier" w:hAnsi="Courier"/>
                <w:color w:val="000000"/>
                <w:sz w:val="16"/>
                <w:szCs w:val="16"/>
                <w:lang w:val="en"/>
              </w:rPr>
              <w:t>(</w:t>
            </w:r>
            <w:r w:rsidRPr="00C50928">
              <w:rPr>
                <w:rStyle w:val="number"/>
                <w:rFonts w:ascii="Courier" w:eastAsiaTheme="majorEastAsia" w:hAnsi="Courier"/>
                <w:color w:val="0080C0"/>
                <w:sz w:val="16"/>
                <w:szCs w:val="16"/>
                <w:lang w:val="en"/>
              </w:rPr>
              <w:t>10</w:t>
            </w:r>
            <w:r w:rsidRPr="00C50928">
              <w:rPr>
                <w:rStyle w:val="line"/>
                <w:rFonts w:ascii="Courier" w:hAnsi="Courier"/>
                <w:color w:val="000000"/>
                <w:sz w:val="16"/>
                <w:szCs w:val="16"/>
                <w:lang w:val="en"/>
              </w:rPr>
              <w:t xml:space="preserve">, </w:t>
            </w:r>
            <w:r w:rsidRPr="00C50928">
              <w:rPr>
                <w:rStyle w:val="number"/>
                <w:rFonts w:ascii="Courier" w:eastAsiaTheme="majorEastAsia" w:hAnsi="Courier"/>
                <w:color w:val="0080C0"/>
                <w:sz w:val="16"/>
                <w:szCs w:val="16"/>
                <w:lang w:val="en"/>
              </w:rPr>
              <w:t>13</w:t>
            </w:r>
            <w:r w:rsidRPr="00C50928">
              <w:rPr>
                <w:rStyle w:val="line"/>
                <w:rFonts w:ascii="Courier" w:hAnsi="Courier"/>
                <w:color w:val="000000"/>
                <w:sz w:val="16"/>
                <w:szCs w:val="16"/>
                <w:lang w:val="en"/>
              </w:rPr>
              <w:t xml:space="preserve">, </w:t>
            </w:r>
            <w:r w:rsidRPr="00C50928">
              <w:rPr>
                <w:rStyle w:val="number"/>
                <w:rFonts w:ascii="Courier" w:eastAsiaTheme="majorEastAsia" w:hAnsi="Courier"/>
                <w:color w:val="0080C0"/>
                <w:sz w:val="16"/>
                <w:szCs w:val="16"/>
                <w:lang w:val="en"/>
              </w:rPr>
              <w:t>2</w:t>
            </w:r>
            <w:r w:rsidRPr="00C50928">
              <w:rPr>
                <w:rStyle w:val="line"/>
                <w:rFonts w:ascii="Courier" w:hAnsi="Courier"/>
                <w:color w:val="000000"/>
                <w:sz w:val="16"/>
                <w:szCs w:val="16"/>
                <w:lang w:val="en"/>
              </w:rPr>
              <w:t>**(-</w:t>
            </w:r>
            <w:r w:rsidRPr="00C50928">
              <w:rPr>
                <w:rStyle w:val="number"/>
                <w:rFonts w:ascii="Courier" w:eastAsiaTheme="majorEastAsia" w:hAnsi="Courier"/>
                <w:color w:val="0080C0"/>
                <w:sz w:val="16"/>
                <w:szCs w:val="16"/>
                <w:lang w:val="en"/>
              </w:rPr>
              <w:t>6</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81" w:anchor="CA-10556369a54a4697c4ad803a68bb827fd80493f5_172" w:history="1">
              <w:r w:rsidRPr="00C50928">
                <w:rPr>
                  <w:rStyle w:val="Hyperlink"/>
                  <w:rFonts w:ascii="Courier" w:hAnsi="Courier"/>
                  <w:color w:val="0044AA"/>
                  <w:sz w:val="16"/>
                  <w:szCs w:val="16"/>
                  <w:bdr w:val="none" w:sz="0" w:space="0" w:color="auto" w:frame="1"/>
                  <w:lang w:val="en"/>
                </w:rPr>
                <w:t xml:space="preserve"> 172</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sizes</w:t>
            </w:r>
            <w:r w:rsidRPr="00C50928">
              <w:rPr>
                <w:rStyle w:val="line"/>
                <w:rFonts w:ascii="Courier" w:hAnsi="Courier"/>
                <w:color w:val="000000"/>
                <w:sz w:val="16"/>
                <w:szCs w:val="16"/>
                <w:lang w:val="en"/>
              </w:rPr>
              <w:t xml:space="preserve"> = [</w:t>
            </w:r>
            <w:r w:rsidRPr="00C50928">
              <w:rPr>
                <w:rStyle w:val="resword"/>
                <w:rFonts w:ascii="Courier" w:hAnsi="Courier"/>
                <w:color w:val="A00000"/>
                <w:sz w:val="16"/>
                <w:szCs w:val="16"/>
                <w:lang w:val="en"/>
              </w:rPr>
              <w:t>int</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for</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in</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numpy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unique</w:t>
            </w:r>
            <w:r w:rsidRPr="00C50928">
              <w:rPr>
                <w:rStyle w:val="line"/>
                <w:rFonts w:ascii="Courier" w:hAnsi="Courier"/>
                <w:color w:val="000000"/>
                <w:sz w:val="16"/>
                <w:szCs w:val="16"/>
                <w:lang w:val="en"/>
              </w:rPr>
              <w:t>(</w:t>
            </w:r>
            <w:r w:rsidRPr="00C50928">
              <w:rPr>
                <w:rStyle w:val="number"/>
                <w:rFonts w:ascii="Courier" w:eastAsiaTheme="majorEastAsia" w:hAnsi="Courier"/>
                <w:color w:val="0080C0"/>
                <w:sz w:val="16"/>
                <w:szCs w:val="16"/>
                <w:lang w:val="en"/>
              </w:rPr>
              <w:t>2</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powers</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16</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16</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82" w:anchor="CA-10556369a54a4697c4ad803a68bb827fd80493f5_173" w:history="1">
              <w:r w:rsidRPr="00C50928">
                <w:rPr>
                  <w:rStyle w:val="Hyperlink"/>
                  <w:rFonts w:ascii="Courier" w:hAnsi="Courier"/>
                  <w:color w:val="0044AA"/>
                  <w:sz w:val="16"/>
                  <w:szCs w:val="16"/>
                  <w:bdr w:val="none" w:sz="0" w:space="0" w:color="auto" w:frame="1"/>
                  <w:lang w:val="en"/>
                </w:rPr>
                <w:t xml:space="preserve"> 173</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bandwidths</w:t>
            </w:r>
            <w:r w:rsidRPr="00C50928">
              <w:rPr>
                <w:rStyle w:val="line"/>
                <w:rFonts w:ascii="Courier" w:hAnsi="Courier"/>
                <w:color w:val="000000"/>
                <w:sz w:val="16"/>
                <w:szCs w:val="16"/>
                <w:lang w:val="en"/>
              </w:rPr>
              <w:t xml:space="preserve"> = []</w:t>
            </w:r>
          </w:p>
          <w:p w:rsidR="00C50928" w:rsidRPr="00C50928" w:rsidRDefault="00C50928" w:rsidP="00C50928">
            <w:pPr>
              <w:pStyle w:val="HTMLPreformatted"/>
              <w:shd w:val="clear" w:color="auto" w:fill="F3F5F7"/>
              <w:rPr>
                <w:rFonts w:ascii="Courier" w:hAnsi="Courier"/>
                <w:color w:val="000000"/>
                <w:sz w:val="16"/>
                <w:szCs w:val="16"/>
                <w:lang w:val="en"/>
              </w:rPr>
            </w:pPr>
            <w:hyperlink r:id="rId183" w:anchor="CA-10556369a54a4697c4ad803a68bb827fd80493f5_174" w:history="1">
              <w:r w:rsidRPr="00C50928">
                <w:rPr>
                  <w:rStyle w:val="Hyperlink"/>
                  <w:rFonts w:ascii="Courier" w:hAnsi="Courier"/>
                  <w:color w:val="0044AA"/>
                  <w:sz w:val="16"/>
                  <w:szCs w:val="16"/>
                  <w:bdr w:val="none" w:sz="0" w:space="0" w:color="auto" w:frame="1"/>
                  <w:lang w:val="en"/>
                </w:rPr>
                <w:t xml:space="preserve"> 174</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times</w:t>
            </w:r>
            <w:r w:rsidRPr="00C50928">
              <w:rPr>
                <w:rStyle w:val="line"/>
                <w:rFonts w:ascii="Courier" w:hAnsi="Courier"/>
                <w:color w:val="000000"/>
                <w:sz w:val="16"/>
                <w:szCs w:val="16"/>
                <w:lang w:val="en"/>
              </w:rPr>
              <w:t xml:space="preserve"> = []</w:t>
            </w:r>
          </w:p>
          <w:p w:rsidR="00C50928" w:rsidRPr="00C50928" w:rsidRDefault="00C50928" w:rsidP="00C50928">
            <w:pPr>
              <w:pStyle w:val="HTMLPreformatted"/>
              <w:shd w:val="clear" w:color="auto" w:fill="F3F5F7"/>
              <w:rPr>
                <w:rFonts w:ascii="Courier" w:hAnsi="Courier"/>
                <w:color w:val="000000"/>
                <w:sz w:val="16"/>
                <w:szCs w:val="16"/>
                <w:lang w:val="en"/>
              </w:rPr>
            </w:pPr>
            <w:hyperlink r:id="rId184" w:anchor="CA-10556369a54a4697c4ad803a68bb827fd80493f5_175" w:history="1">
              <w:r w:rsidRPr="00C50928">
                <w:rPr>
                  <w:rStyle w:val="Hyperlink"/>
                  <w:rFonts w:ascii="Courier" w:hAnsi="Courier"/>
                  <w:color w:val="0044AA"/>
                  <w:sz w:val="16"/>
                  <w:szCs w:val="16"/>
                  <w:bdr w:val="none" w:sz="0" w:space="0" w:color="auto" w:frame="1"/>
                  <w:lang w:val="en"/>
                </w:rPr>
                <w:t xml:space="preserve"> 175</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85" w:anchor="CA-10556369a54a4697c4ad803a68bb827fd80493f5_176" w:history="1">
              <w:r w:rsidRPr="00C50928">
                <w:rPr>
                  <w:rStyle w:val="Hyperlink"/>
                  <w:rFonts w:ascii="Courier" w:hAnsi="Courier"/>
                  <w:color w:val="0044AA"/>
                  <w:sz w:val="16"/>
                  <w:szCs w:val="16"/>
                  <w:bdr w:val="none" w:sz="0" w:space="0" w:color="auto" w:frame="1"/>
                  <w:lang w:val="en"/>
                </w:rPr>
                <w:t xml:space="preserve"> 176</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for</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in</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sizes</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86" w:anchor="CA-10556369a54a4697c4ad803a68bb827fd80493f5_177" w:history="1">
              <w:r w:rsidRPr="00C50928">
                <w:rPr>
                  <w:rStyle w:val="Hyperlink"/>
                  <w:rFonts w:ascii="Courier" w:hAnsi="Courier"/>
                  <w:color w:val="0044AA"/>
                  <w:sz w:val="16"/>
                  <w:szCs w:val="16"/>
                  <w:bdr w:val="none" w:sz="0" w:space="0" w:color="auto" w:frame="1"/>
                  <w:lang w:val="en"/>
                </w:rPr>
                <w:t xml:space="preserve"> 177</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87" w:anchor="CA-10556369a54a4697c4ad803a68bb827fd80493f5_178" w:history="1">
              <w:r w:rsidRPr="00C50928">
                <w:rPr>
                  <w:rStyle w:val="Hyperlink"/>
                  <w:rFonts w:ascii="Courier" w:hAnsi="Courier"/>
                  <w:color w:val="0044AA"/>
                  <w:sz w:val="16"/>
                  <w:szCs w:val="16"/>
                  <w:bdr w:val="none" w:sz="0" w:space="0" w:color="auto" w:frame="1"/>
                  <w:lang w:val="en"/>
                </w:rPr>
                <w:t xml:space="preserve"> 178</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source</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rand</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dtype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numpy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float32</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88" w:anchor="CA-10556369a54a4697c4ad803a68bb827fd80493f5_179" w:history="1">
              <w:r w:rsidRPr="00C50928">
                <w:rPr>
                  <w:rStyle w:val="Hyperlink"/>
                  <w:rFonts w:ascii="Courier" w:hAnsi="Courier"/>
                  <w:color w:val="0044AA"/>
                  <w:sz w:val="16"/>
                  <w:szCs w:val="16"/>
                  <w:bdr w:val="none" w:sz="0" w:space="0" w:color="auto" w:frame="1"/>
                  <w:lang w:val="en"/>
                </w:rPr>
                <w:t xml:space="preserve"> 179</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target</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gpuarray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empty</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size</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dtype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source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dtype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89" w:anchor="CA-10556369a54a4697c4ad803a68bb827fd80493f5_180" w:history="1">
              <w:r w:rsidRPr="00C50928">
                <w:rPr>
                  <w:rStyle w:val="Hyperlink"/>
                  <w:rFonts w:ascii="Courier" w:hAnsi="Courier"/>
                  <w:color w:val="0044AA"/>
                  <w:sz w:val="16"/>
                  <w:szCs w:val="16"/>
                  <w:bdr w:val="none" w:sz="0" w:space="0" w:color="auto" w:frame="1"/>
                  <w:lang w:val="en"/>
                </w:rPr>
                <w:t xml:space="preserve"> 180</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90" w:anchor="CA-10556369a54a4697c4ad803a68bb827fd80493f5_181" w:history="1">
              <w:r w:rsidRPr="00C50928">
                <w:rPr>
                  <w:rStyle w:val="Hyperlink"/>
                  <w:rFonts w:ascii="Courier" w:hAnsi="Courier"/>
                  <w:color w:val="0044AA"/>
                  <w:sz w:val="16"/>
                  <w:szCs w:val="16"/>
                  <w:bdr w:val="none" w:sz="0" w:space="0" w:color="auto" w:frame="1"/>
                  <w:lang w:val="en"/>
                </w:rPr>
                <w:t xml:space="preserve"> 181</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start</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pycuda</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driver</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Event</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91" w:anchor="CA-10556369a54a4697c4ad803a68bb827fd80493f5_182" w:history="1">
              <w:r w:rsidRPr="00C50928">
                <w:rPr>
                  <w:rStyle w:val="Hyperlink"/>
                  <w:rFonts w:ascii="Courier" w:hAnsi="Courier"/>
                  <w:color w:val="0044AA"/>
                  <w:sz w:val="16"/>
                  <w:szCs w:val="16"/>
                  <w:bdr w:val="none" w:sz="0" w:space="0" w:color="auto" w:frame="1"/>
                  <w:lang w:val="en"/>
                </w:rPr>
                <w:t xml:space="preserve"> 182</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stop</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pycuda</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driver</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Event</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92" w:anchor="CA-10556369a54a4697c4ad803a68bb827fd80493f5_183" w:history="1">
              <w:r w:rsidRPr="00C50928">
                <w:rPr>
                  <w:rStyle w:val="Hyperlink"/>
                  <w:rFonts w:ascii="Courier" w:hAnsi="Courier"/>
                  <w:color w:val="0044AA"/>
                  <w:sz w:val="16"/>
                  <w:szCs w:val="16"/>
                  <w:bdr w:val="none" w:sz="0" w:space="0" w:color="auto" w:frame="1"/>
                  <w:lang w:val="en"/>
                </w:rPr>
                <w:t xml:space="preserve"> 183</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93" w:anchor="CA-10556369a54a4697c4ad803a68bb827fd80493f5_184" w:history="1">
              <w:r w:rsidRPr="00C50928">
                <w:rPr>
                  <w:rStyle w:val="Hyperlink"/>
                  <w:rFonts w:ascii="Courier" w:hAnsi="Courier"/>
                  <w:color w:val="0044AA"/>
                  <w:sz w:val="16"/>
                  <w:szCs w:val="16"/>
                  <w:bdr w:val="none" w:sz="0" w:space="0" w:color="auto" w:frame="1"/>
                  <w:lang w:val="en"/>
                </w:rPr>
                <w:t xml:space="preserve"> 184</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warmup</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2</w:t>
            </w:r>
          </w:p>
          <w:p w:rsidR="00C50928" w:rsidRPr="00C50928" w:rsidRDefault="00C50928" w:rsidP="00C50928">
            <w:pPr>
              <w:pStyle w:val="HTMLPreformatted"/>
              <w:shd w:val="clear" w:color="auto" w:fill="F3F5F7"/>
              <w:rPr>
                <w:rFonts w:ascii="Courier" w:hAnsi="Courier"/>
                <w:color w:val="000000"/>
                <w:sz w:val="16"/>
                <w:szCs w:val="16"/>
                <w:lang w:val="en"/>
              </w:rPr>
            </w:pPr>
            <w:hyperlink r:id="rId194" w:anchor="CA-10556369a54a4697c4ad803a68bb827fd80493f5_185" w:history="1">
              <w:r w:rsidRPr="00C50928">
                <w:rPr>
                  <w:rStyle w:val="Hyperlink"/>
                  <w:rFonts w:ascii="Courier" w:hAnsi="Courier"/>
                  <w:color w:val="0044AA"/>
                  <w:sz w:val="16"/>
                  <w:szCs w:val="16"/>
                  <w:bdr w:val="none" w:sz="0" w:space="0" w:color="auto" w:frame="1"/>
                  <w:lang w:val="en"/>
                </w:rPr>
                <w:t xml:space="preserve"> 185</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95" w:anchor="CA-10556369a54a4697c4ad803a68bb827fd80493f5_186" w:history="1">
              <w:r w:rsidRPr="00C50928">
                <w:rPr>
                  <w:rStyle w:val="Hyperlink"/>
                  <w:rFonts w:ascii="Courier" w:hAnsi="Courier"/>
                  <w:color w:val="0044AA"/>
                  <w:sz w:val="16"/>
                  <w:szCs w:val="16"/>
                  <w:bdr w:val="none" w:sz="0" w:space="0" w:color="auto" w:frame="1"/>
                  <w:lang w:val="en"/>
                </w:rPr>
                <w:t xml:space="preserve"> 186</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for</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i</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in</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range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warmup</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96" w:anchor="CA-10556369a54a4697c4ad803a68bb827fd80493f5_187" w:history="1">
              <w:r w:rsidRPr="00C50928">
                <w:rPr>
                  <w:rStyle w:val="Hyperlink"/>
                  <w:rFonts w:ascii="Courier" w:hAnsi="Courier"/>
                  <w:color w:val="0044AA"/>
                  <w:sz w:val="16"/>
                  <w:szCs w:val="16"/>
                  <w:bdr w:val="none" w:sz="0" w:space="0" w:color="auto" w:frame="1"/>
                  <w:lang w:val="en"/>
                </w:rPr>
                <w:t xml:space="preserve"> 187</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_transpose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target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source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197" w:anchor="CA-10556369a54a4697c4ad803a68bb827fd80493f5_188" w:history="1">
              <w:r w:rsidRPr="00C50928">
                <w:rPr>
                  <w:rStyle w:val="Hyperlink"/>
                  <w:rFonts w:ascii="Courier" w:hAnsi="Courier"/>
                  <w:color w:val="0044AA"/>
                  <w:sz w:val="16"/>
                  <w:szCs w:val="16"/>
                  <w:bdr w:val="none" w:sz="0" w:space="0" w:color="auto" w:frame="1"/>
                  <w:lang w:val="en"/>
                </w:rPr>
                <w:t xml:space="preserve"> 188</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198" w:anchor="CA-10556369a54a4697c4ad803a68bb827fd80493f5_189" w:history="1">
              <w:r w:rsidRPr="00C50928">
                <w:rPr>
                  <w:rStyle w:val="Hyperlink"/>
                  <w:rFonts w:ascii="Courier" w:hAnsi="Courier"/>
                  <w:color w:val="0044AA"/>
                  <w:sz w:val="16"/>
                  <w:szCs w:val="16"/>
                  <w:bdr w:val="none" w:sz="0" w:space="0" w:color="auto" w:frame="1"/>
                  <w:lang w:val="en"/>
                </w:rPr>
                <w:t xml:space="preserve"> 189</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count</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10</w:t>
            </w:r>
          </w:p>
          <w:p w:rsidR="00C50928" w:rsidRPr="00C50928" w:rsidRDefault="00C50928" w:rsidP="00C50928">
            <w:pPr>
              <w:pStyle w:val="HTMLPreformatted"/>
              <w:shd w:val="clear" w:color="auto" w:fill="F3F5F7"/>
              <w:rPr>
                <w:rFonts w:ascii="Courier" w:hAnsi="Courier"/>
                <w:color w:val="000000"/>
                <w:sz w:val="16"/>
                <w:szCs w:val="16"/>
                <w:lang w:val="en"/>
              </w:rPr>
            </w:pPr>
            <w:hyperlink r:id="rId199" w:anchor="CA-10556369a54a4697c4ad803a68bb827fd80493f5_190" w:history="1">
              <w:r w:rsidRPr="00C50928">
                <w:rPr>
                  <w:rStyle w:val="Hyperlink"/>
                  <w:rFonts w:ascii="Courier" w:hAnsi="Courier"/>
                  <w:color w:val="0044AA"/>
                  <w:sz w:val="16"/>
                  <w:szCs w:val="16"/>
                  <w:bdr w:val="none" w:sz="0" w:space="0" w:color="auto" w:frame="1"/>
                  <w:lang w:val="en"/>
                </w:rPr>
                <w:t xml:space="preserve"> 190</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00" w:anchor="CA-10556369a54a4697c4ad803a68bb827fd80493f5_191" w:history="1">
              <w:r w:rsidRPr="00C50928">
                <w:rPr>
                  <w:rStyle w:val="Hyperlink"/>
                  <w:rFonts w:ascii="Courier" w:hAnsi="Courier"/>
                  <w:color w:val="0044AA"/>
                  <w:sz w:val="16"/>
                  <w:szCs w:val="16"/>
                  <w:bdr w:val="none" w:sz="0" w:space="0" w:color="auto" w:frame="1"/>
                  <w:lang w:val="en"/>
                </w:rPr>
                <w:t xml:space="preserve"> 191</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cuda</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Context</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synchronize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01" w:anchor="CA-10556369a54a4697c4ad803a68bb827fd80493f5_192" w:history="1">
              <w:r w:rsidRPr="00C50928">
                <w:rPr>
                  <w:rStyle w:val="Hyperlink"/>
                  <w:rFonts w:ascii="Courier" w:hAnsi="Courier"/>
                  <w:color w:val="0044AA"/>
                  <w:sz w:val="16"/>
                  <w:szCs w:val="16"/>
                  <w:bdr w:val="none" w:sz="0" w:space="0" w:color="auto" w:frame="1"/>
                  <w:lang w:val="en"/>
                </w:rPr>
                <w:t xml:space="preserve"> 192</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start</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record</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02" w:anchor="CA-10556369a54a4697c4ad803a68bb827fd80493f5_193" w:history="1">
              <w:r w:rsidRPr="00C50928">
                <w:rPr>
                  <w:rStyle w:val="Hyperlink"/>
                  <w:rFonts w:ascii="Courier" w:hAnsi="Courier"/>
                  <w:color w:val="0044AA"/>
                  <w:sz w:val="16"/>
                  <w:szCs w:val="16"/>
                  <w:bdr w:val="none" w:sz="0" w:space="0" w:color="auto" w:frame="1"/>
                  <w:lang w:val="en"/>
                </w:rPr>
                <w:t xml:space="preserve"> 193</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03" w:anchor="CA-10556369a54a4697c4ad803a68bb827fd80493f5_194" w:history="1">
              <w:r w:rsidRPr="00C50928">
                <w:rPr>
                  <w:rStyle w:val="Hyperlink"/>
                  <w:rFonts w:ascii="Courier" w:hAnsi="Courier"/>
                  <w:color w:val="0044AA"/>
                  <w:sz w:val="16"/>
                  <w:szCs w:val="16"/>
                  <w:bdr w:val="none" w:sz="0" w:space="0" w:color="auto" w:frame="1"/>
                  <w:lang w:val="en"/>
                </w:rPr>
                <w:t xml:space="preserve"> 194</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for</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i</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in</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range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count</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04" w:anchor="CA-10556369a54a4697c4ad803a68bb827fd80493f5_195" w:history="1">
              <w:r w:rsidRPr="00C50928">
                <w:rPr>
                  <w:rStyle w:val="Hyperlink"/>
                  <w:rFonts w:ascii="Courier" w:hAnsi="Courier"/>
                  <w:color w:val="0044AA"/>
                  <w:sz w:val="16"/>
                  <w:szCs w:val="16"/>
                  <w:bdr w:val="none" w:sz="0" w:space="0" w:color="auto" w:frame="1"/>
                  <w:lang w:val="en"/>
                </w:rPr>
                <w:t xml:space="preserve"> 195</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_transpose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target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source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05" w:anchor="CA-10556369a54a4697c4ad803a68bb827fd80493f5_196" w:history="1">
              <w:r w:rsidRPr="00C50928">
                <w:rPr>
                  <w:rStyle w:val="Hyperlink"/>
                  <w:rFonts w:ascii="Courier" w:hAnsi="Courier"/>
                  <w:color w:val="0044AA"/>
                  <w:sz w:val="16"/>
                  <w:szCs w:val="16"/>
                  <w:bdr w:val="none" w:sz="0" w:space="0" w:color="auto" w:frame="1"/>
                  <w:lang w:val="en"/>
                </w:rPr>
                <w:t xml:space="preserve"> 196</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06" w:anchor="CA-10556369a54a4697c4ad803a68bb827fd80493f5_197" w:history="1">
              <w:r w:rsidRPr="00C50928">
                <w:rPr>
                  <w:rStyle w:val="Hyperlink"/>
                  <w:rFonts w:ascii="Courier" w:hAnsi="Courier"/>
                  <w:color w:val="0044AA"/>
                  <w:sz w:val="16"/>
                  <w:szCs w:val="16"/>
                  <w:bdr w:val="none" w:sz="0" w:space="0" w:color="auto" w:frame="1"/>
                  <w:lang w:val="en"/>
                </w:rPr>
                <w:t xml:space="preserve"> 197</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stop</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record</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07" w:anchor="CA-10556369a54a4697c4ad803a68bb827fd80493f5_198" w:history="1">
              <w:r w:rsidRPr="00C50928">
                <w:rPr>
                  <w:rStyle w:val="Hyperlink"/>
                  <w:rFonts w:ascii="Courier" w:hAnsi="Courier"/>
                  <w:color w:val="0044AA"/>
                  <w:sz w:val="16"/>
                  <w:szCs w:val="16"/>
                  <w:bdr w:val="none" w:sz="0" w:space="0" w:color="auto" w:frame="1"/>
                  <w:lang w:val="en"/>
                </w:rPr>
                <w:t xml:space="preserve"> 198</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stop</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synchronize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08" w:anchor="CA-10556369a54a4697c4ad803a68bb827fd80493f5_199" w:history="1">
              <w:r w:rsidRPr="00C50928">
                <w:rPr>
                  <w:rStyle w:val="Hyperlink"/>
                  <w:rFonts w:ascii="Courier" w:hAnsi="Courier"/>
                  <w:color w:val="0044AA"/>
                  <w:sz w:val="16"/>
                  <w:szCs w:val="16"/>
                  <w:bdr w:val="none" w:sz="0" w:space="0" w:color="auto" w:frame="1"/>
                  <w:lang w:val="en"/>
                </w:rPr>
                <w:t xml:space="preserve"> 199</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09" w:anchor="CA-10556369a54a4697c4ad803a68bb827fd80493f5_200" w:history="1">
              <w:r w:rsidRPr="00C50928">
                <w:rPr>
                  <w:rStyle w:val="Hyperlink"/>
                  <w:rFonts w:ascii="Courier" w:hAnsi="Courier"/>
                  <w:color w:val="0044AA"/>
                  <w:sz w:val="16"/>
                  <w:szCs w:val="16"/>
                  <w:bdr w:val="none" w:sz="0" w:space="0" w:color="auto" w:frame="1"/>
                  <w:lang w:val="en"/>
                </w:rPr>
                <w:t xml:space="preserve"> 200</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elapsed_seconds</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stop</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time_since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start</w:t>
            </w:r>
            <w:r w:rsidRPr="00C50928">
              <w:rPr>
                <w:rStyle w:val="line"/>
                <w:rFonts w:ascii="Courier" w:hAnsi="Courier"/>
                <w:color w:val="000000"/>
                <w:sz w:val="16"/>
                <w:szCs w:val="16"/>
                <w:lang w:val="en"/>
              </w:rPr>
              <w:t>)*</w:t>
            </w:r>
            <w:r w:rsidRPr="00C50928">
              <w:rPr>
                <w:rStyle w:val="number"/>
                <w:rFonts w:ascii="Courier" w:eastAsiaTheme="majorEastAsia" w:hAnsi="Courier"/>
                <w:color w:val="0080C0"/>
                <w:sz w:val="16"/>
                <w:szCs w:val="16"/>
                <w:lang w:val="en"/>
              </w:rPr>
              <w:t>1e-3</w:t>
            </w:r>
          </w:p>
          <w:p w:rsidR="00C50928" w:rsidRPr="00C50928" w:rsidRDefault="00C50928" w:rsidP="00C50928">
            <w:pPr>
              <w:pStyle w:val="HTMLPreformatted"/>
              <w:shd w:val="clear" w:color="auto" w:fill="F3F5F7"/>
              <w:rPr>
                <w:rFonts w:ascii="Courier" w:hAnsi="Courier"/>
                <w:color w:val="000000"/>
                <w:sz w:val="16"/>
                <w:szCs w:val="16"/>
                <w:lang w:val="en"/>
              </w:rPr>
            </w:pPr>
            <w:hyperlink r:id="rId210" w:anchor="CA-10556369a54a4697c4ad803a68bb827fd80493f5_201" w:history="1">
              <w:r w:rsidRPr="00C50928">
                <w:rPr>
                  <w:rStyle w:val="Hyperlink"/>
                  <w:rFonts w:ascii="Courier" w:hAnsi="Courier"/>
                  <w:color w:val="0044AA"/>
                  <w:sz w:val="16"/>
                  <w:szCs w:val="16"/>
                  <w:bdr w:val="none" w:sz="0" w:space="0" w:color="auto" w:frame="1"/>
                  <w:lang w:val="en"/>
                </w:rPr>
                <w:t xml:space="preserve"> 201</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mem_bw</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source</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nbytes</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elapsed_seconds</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2</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count</w:t>
            </w:r>
          </w:p>
          <w:p w:rsidR="00C50928" w:rsidRPr="00C50928" w:rsidRDefault="00C50928" w:rsidP="00C50928">
            <w:pPr>
              <w:pStyle w:val="HTMLPreformatted"/>
              <w:shd w:val="clear" w:color="auto" w:fill="F3F5F7"/>
              <w:rPr>
                <w:rFonts w:ascii="Courier" w:hAnsi="Courier"/>
                <w:color w:val="000000"/>
                <w:sz w:val="16"/>
                <w:szCs w:val="16"/>
                <w:lang w:val="en"/>
              </w:rPr>
            </w:pPr>
            <w:hyperlink r:id="rId211" w:anchor="CA-10556369a54a4697c4ad803a68bb827fd80493f5_202" w:history="1">
              <w:r w:rsidRPr="00C50928">
                <w:rPr>
                  <w:rStyle w:val="Hyperlink"/>
                  <w:rFonts w:ascii="Courier" w:hAnsi="Courier"/>
                  <w:color w:val="0044AA"/>
                  <w:sz w:val="16"/>
                  <w:szCs w:val="16"/>
                  <w:bdr w:val="none" w:sz="0" w:space="0" w:color="auto" w:frame="1"/>
                  <w:lang w:val="en"/>
                </w:rPr>
                <w:t xml:space="preserve"> 202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12" w:anchor="CA-10556369a54a4697c4ad803a68bb827fd80493f5_203" w:history="1">
              <w:r w:rsidRPr="00C50928">
                <w:rPr>
                  <w:rStyle w:val="Hyperlink"/>
                  <w:rFonts w:ascii="Courier" w:hAnsi="Courier"/>
                  <w:color w:val="0044AA"/>
                  <w:sz w:val="16"/>
                  <w:szCs w:val="16"/>
                  <w:bdr w:val="none" w:sz="0" w:space="0" w:color="auto" w:frame="1"/>
                  <w:lang w:val="en"/>
                </w:rPr>
                <w:t xml:space="preserve"> 203</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bandwidths</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append</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mem_bw</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13" w:anchor="CA-10556369a54a4697c4ad803a68bb827fd80493f5_204" w:history="1">
              <w:r w:rsidRPr="00C50928">
                <w:rPr>
                  <w:rStyle w:val="Hyperlink"/>
                  <w:rFonts w:ascii="Courier" w:hAnsi="Courier"/>
                  <w:color w:val="0044AA"/>
                  <w:sz w:val="16"/>
                  <w:szCs w:val="16"/>
                  <w:bdr w:val="none" w:sz="0" w:space="0" w:color="auto" w:frame="1"/>
                  <w:lang w:val="en"/>
                </w:rPr>
                <w:t xml:space="preserve"> 204</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times</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append</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elapsed_seconds</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14" w:anchor="CA-10556369a54a4697c4ad803a68bb827fd80493f5_205" w:history="1">
              <w:r w:rsidRPr="00C50928">
                <w:rPr>
                  <w:rStyle w:val="Hyperlink"/>
                  <w:rFonts w:ascii="Courier" w:hAnsi="Courier"/>
                  <w:color w:val="0044AA"/>
                  <w:sz w:val="16"/>
                  <w:szCs w:val="16"/>
                  <w:bdr w:val="none" w:sz="0" w:space="0" w:color="auto" w:frame="1"/>
                  <w:lang w:val="en"/>
                </w:rPr>
                <w:t xml:space="preserve"> 205</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15" w:anchor="CA-10556369a54a4697c4ad803a68bb827fd80493f5_206" w:history="1">
              <w:r w:rsidRPr="00C50928">
                <w:rPr>
                  <w:rStyle w:val="Hyperlink"/>
                  <w:rFonts w:ascii="Courier" w:hAnsi="Courier"/>
                  <w:color w:val="0044AA"/>
                  <w:sz w:val="16"/>
                  <w:szCs w:val="16"/>
                  <w:bdr w:val="none" w:sz="0" w:space="0" w:color="auto" w:frame="1"/>
                  <w:lang w:val="en"/>
                </w:rPr>
                <w:t xml:space="preserve"> 206</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slow_sizes</w:t>
            </w:r>
            <w:r w:rsidRPr="00C50928">
              <w:rPr>
                <w:rStyle w:val="line"/>
                <w:rFonts w:ascii="Courier" w:hAnsi="Courier"/>
                <w:color w:val="000000"/>
                <w:sz w:val="16"/>
                <w:szCs w:val="16"/>
                <w:lang w:val="en"/>
              </w:rPr>
              <w:t xml:space="preserve"> = [</w:t>
            </w:r>
            <w:r w:rsidRPr="00C50928">
              <w:rPr>
                <w:rStyle w:val="id"/>
                <w:rFonts w:ascii="Courier" w:eastAsiaTheme="majorEastAsia" w:hAnsi="Courier"/>
                <w:color w:val="000000"/>
                <w:sz w:val="16"/>
                <w:szCs w:val="16"/>
                <w:lang w:val="en"/>
              </w:rPr>
              <w:t>s</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for</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bw</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in</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zip</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sizes</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bandwidths</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if</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bw</w:t>
            </w:r>
            <w:r w:rsidRPr="00C50928">
              <w:rPr>
                <w:rStyle w:val="line"/>
                <w:rFonts w:ascii="Courier" w:hAnsi="Courier"/>
                <w:color w:val="000000"/>
                <w:sz w:val="16"/>
                <w:szCs w:val="16"/>
                <w:lang w:val="en"/>
              </w:rPr>
              <w:t xml:space="preserve"> &lt; </w:t>
            </w:r>
            <w:r w:rsidRPr="00C50928">
              <w:rPr>
                <w:rStyle w:val="number"/>
                <w:rFonts w:ascii="Courier" w:eastAsiaTheme="majorEastAsia" w:hAnsi="Courier"/>
                <w:color w:val="0080C0"/>
                <w:sz w:val="16"/>
                <w:szCs w:val="16"/>
                <w:lang w:val="en"/>
              </w:rPr>
              <w:t>40e9</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16" w:anchor="CA-10556369a54a4697c4ad803a68bb827fd80493f5_207" w:history="1">
              <w:r w:rsidRPr="00C50928">
                <w:rPr>
                  <w:rStyle w:val="Hyperlink"/>
                  <w:rFonts w:ascii="Courier" w:hAnsi="Courier"/>
                  <w:color w:val="0044AA"/>
                  <w:sz w:val="16"/>
                  <w:szCs w:val="16"/>
                  <w:bdr w:val="none" w:sz="0" w:space="0" w:color="auto" w:frame="1"/>
                  <w:lang w:val="en"/>
                </w:rPr>
                <w:t xml:space="preserve"> 207</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print</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"Sizes for which bandwidth was low:"</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slow_sizes</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17" w:anchor="CA-10556369a54a4697c4ad803a68bb827fd80493f5_208" w:history="1">
              <w:r w:rsidRPr="00C50928">
                <w:rPr>
                  <w:rStyle w:val="Hyperlink"/>
                  <w:rFonts w:ascii="Courier" w:hAnsi="Courier"/>
                  <w:color w:val="0044AA"/>
                  <w:sz w:val="16"/>
                  <w:szCs w:val="16"/>
                  <w:bdr w:val="none" w:sz="0" w:space="0" w:color="auto" w:frame="1"/>
                  <w:lang w:val="en"/>
                </w:rPr>
                <w:t xml:space="preserve"> 208</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print</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"Ditto, mod 64:"</w:t>
            </w:r>
            <w:r w:rsidRPr="00C50928">
              <w:rPr>
                <w:rStyle w:val="line"/>
                <w:rFonts w:ascii="Courier" w:hAnsi="Courier"/>
                <w:color w:val="000000"/>
                <w:sz w:val="16"/>
                <w:szCs w:val="16"/>
                <w:lang w:val="en"/>
              </w:rPr>
              <w:t>, [</w:t>
            </w:r>
            <w:r w:rsidRPr="00C50928">
              <w:rPr>
                <w:rStyle w:val="id"/>
                <w:rFonts w:ascii="Courier" w:eastAsiaTheme="majorEastAsia" w:hAnsi="Courier"/>
                <w:color w:val="000000"/>
                <w:sz w:val="16"/>
                <w:szCs w:val="16"/>
                <w:lang w:val="en"/>
              </w:rPr>
              <w:t>s</w:t>
            </w:r>
            <w:r w:rsidRPr="00C50928">
              <w:rPr>
                <w:rStyle w:val="line"/>
                <w:rFonts w:ascii="Courier" w:hAnsi="Courier"/>
                <w:color w:val="000000"/>
                <w:sz w:val="16"/>
                <w:szCs w:val="16"/>
                <w:lang w:val="en"/>
              </w:rPr>
              <w:t xml:space="preserve"> % </w:t>
            </w:r>
            <w:r w:rsidRPr="00C50928">
              <w:rPr>
                <w:rStyle w:val="number"/>
                <w:rFonts w:ascii="Courier" w:eastAsiaTheme="majorEastAsia" w:hAnsi="Courier"/>
                <w:color w:val="0080C0"/>
                <w:sz w:val="16"/>
                <w:szCs w:val="16"/>
                <w:lang w:val="en"/>
              </w:rPr>
              <w:t>64</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for</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in</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slow_sizes</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18" w:anchor="CA-10556369a54a4697c4ad803a68bb827fd80493f5_209" w:history="1">
              <w:r w:rsidRPr="00C50928">
                <w:rPr>
                  <w:rStyle w:val="Hyperlink"/>
                  <w:rFonts w:ascii="Courier" w:hAnsi="Courier"/>
                  <w:color w:val="0044AA"/>
                  <w:sz w:val="16"/>
                  <w:szCs w:val="16"/>
                  <w:bdr w:val="none" w:sz="0" w:space="0" w:color="auto" w:frame="1"/>
                  <w:lang w:val="en"/>
                </w:rPr>
                <w:t xml:space="preserve"> 209</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from</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matplotlib.pyplot</w:t>
            </w:r>
            <w:r w:rsidRPr="00C50928">
              <w:rPr>
                <w:rStyle w:val="line"/>
                <w:rFonts w:ascii="Courier" w:hAnsi="Courier"/>
                <w:color w:val="000000"/>
                <w:sz w:val="16"/>
                <w:szCs w:val="16"/>
                <w:lang w:val="en"/>
              </w:rPr>
              <w:t xml:space="preserve"> </w:t>
            </w:r>
            <w:r w:rsidRPr="00C50928">
              <w:rPr>
                <w:rStyle w:val="resword"/>
                <w:rFonts w:ascii="Courier" w:hAnsi="Courier"/>
                <w:color w:val="A00000"/>
                <w:sz w:val="16"/>
                <w:szCs w:val="16"/>
                <w:lang w:val="en"/>
              </w:rPr>
              <w:t>import</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semilogx</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loglog</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show</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savefig</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clf</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xlabel</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ylabel</w:t>
            </w:r>
          </w:p>
          <w:p w:rsidR="00C50928" w:rsidRPr="00C50928" w:rsidRDefault="00C50928" w:rsidP="00C50928">
            <w:pPr>
              <w:pStyle w:val="HTMLPreformatted"/>
              <w:shd w:val="clear" w:color="auto" w:fill="F3F5F7"/>
              <w:rPr>
                <w:rFonts w:ascii="Courier" w:hAnsi="Courier"/>
                <w:color w:val="000000"/>
                <w:sz w:val="16"/>
                <w:szCs w:val="16"/>
                <w:lang w:val="en"/>
              </w:rPr>
            </w:pPr>
            <w:hyperlink r:id="rId219" w:anchor="CA-10556369a54a4697c4ad803a68bb827fd80493f5_210" w:history="1">
              <w:r w:rsidRPr="00C50928">
                <w:rPr>
                  <w:rStyle w:val="Hyperlink"/>
                  <w:rFonts w:ascii="Courier" w:hAnsi="Courier"/>
                  <w:color w:val="0044AA"/>
                  <w:sz w:val="16"/>
                  <w:szCs w:val="16"/>
                  <w:bdr w:val="none" w:sz="0" w:space="0" w:color="auto" w:frame="1"/>
                  <w:lang w:val="en"/>
                </w:rPr>
                <w:t xml:space="preserve"> 210</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xlabel</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'matrix size'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20" w:anchor="CA-10556369a54a4697c4ad803a68bb827fd80493f5_211" w:history="1">
              <w:r w:rsidRPr="00C50928">
                <w:rPr>
                  <w:rStyle w:val="Hyperlink"/>
                  <w:rFonts w:ascii="Courier" w:hAnsi="Courier"/>
                  <w:color w:val="0044AA"/>
                  <w:sz w:val="16"/>
                  <w:szCs w:val="16"/>
                  <w:bdr w:val="none" w:sz="0" w:space="0" w:color="auto" w:frame="1"/>
                  <w:lang w:val="en"/>
                </w:rPr>
                <w:t xml:space="preserve"> 211</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ylabel</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'bandwidth'</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21" w:anchor="CA-10556369a54a4697c4ad803a68bb827fd80493f5_212" w:history="1">
              <w:r w:rsidRPr="00C50928">
                <w:rPr>
                  <w:rStyle w:val="Hyperlink"/>
                  <w:rFonts w:ascii="Courier" w:hAnsi="Courier"/>
                  <w:color w:val="0044AA"/>
                  <w:sz w:val="16"/>
                  <w:szCs w:val="16"/>
                  <w:bdr w:val="none" w:sz="0" w:space="0" w:color="auto" w:frame="1"/>
                  <w:lang w:val="en"/>
                </w:rPr>
                <w:t xml:space="preserve"> 212</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semilogx</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sizes</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bandwidths</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22" w:anchor="CA-10556369a54a4697c4ad803a68bb827fd80493f5_213" w:history="1">
              <w:r w:rsidRPr="00C50928">
                <w:rPr>
                  <w:rStyle w:val="Hyperlink"/>
                  <w:rFonts w:ascii="Courier" w:hAnsi="Courier"/>
                  <w:color w:val="0044AA"/>
                  <w:sz w:val="16"/>
                  <w:szCs w:val="16"/>
                  <w:bdr w:val="none" w:sz="0" w:space="0" w:color="auto" w:frame="1"/>
                  <w:lang w:val="en"/>
                </w:rPr>
                <w:t xml:space="preserve"> 213</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savefig</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"transpose-bw.png"</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23" w:anchor="CA-10556369a54a4697c4ad803a68bb827fd80493f5_214" w:history="1">
              <w:r w:rsidRPr="00C50928">
                <w:rPr>
                  <w:rStyle w:val="Hyperlink"/>
                  <w:rFonts w:ascii="Courier" w:hAnsi="Courier"/>
                  <w:color w:val="0044AA"/>
                  <w:sz w:val="16"/>
                  <w:szCs w:val="16"/>
                  <w:bdr w:val="none" w:sz="0" w:space="0" w:color="auto" w:frame="1"/>
                  <w:lang w:val="en"/>
                </w:rPr>
                <w:t xml:space="preserve"> 214</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clf</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24" w:anchor="CA-10556369a54a4697c4ad803a68bb827fd80493f5_215" w:history="1">
              <w:r w:rsidRPr="00C50928">
                <w:rPr>
                  <w:rStyle w:val="Hyperlink"/>
                  <w:rFonts w:ascii="Courier" w:hAnsi="Courier"/>
                  <w:color w:val="0044AA"/>
                  <w:sz w:val="16"/>
                  <w:szCs w:val="16"/>
                  <w:bdr w:val="none" w:sz="0" w:space="0" w:color="auto" w:frame="1"/>
                  <w:lang w:val="en"/>
                </w:rPr>
                <w:t xml:space="preserve"> 215</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xlabel</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'matrix size'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25" w:anchor="CA-10556369a54a4697c4ad803a68bb827fd80493f5_216" w:history="1">
              <w:r w:rsidRPr="00C50928">
                <w:rPr>
                  <w:rStyle w:val="Hyperlink"/>
                  <w:rFonts w:ascii="Courier" w:hAnsi="Courier"/>
                  <w:color w:val="0044AA"/>
                  <w:sz w:val="16"/>
                  <w:szCs w:val="16"/>
                  <w:bdr w:val="none" w:sz="0" w:space="0" w:color="auto" w:frame="1"/>
                  <w:lang w:val="en"/>
                </w:rPr>
                <w:t xml:space="preserve"> 216</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ylabel</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'time'</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26" w:anchor="CA-10556369a54a4697c4ad803a68bb827fd80493f5_217" w:history="1">
              <w:r w:rsidRPr="00C50928">
                <w:rPr>
                  <w:rStyle w:val="Hyperlink"/>
                  <w:rFonts w:ascii="Courier" w:hAnsi="Courier"/>
                  <w:color w:val="0044AA"/>
                  <w:sz w:val="16"/>
                  <w:szCs w:val="16"/>
                  <w:bdr w:val="none" w:sz="0" w:space="0" w:color="auto" w:frame="1"/>
                  <w:lang w:val="en"/>
                </w:rPr>
                <w:t xml:space="preserve"> 217</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loglog</w:t>
            </w:r>
            <w:r w:rsidRPr="00C50928">
              <w:rPr>
                <w:rStyle w:val="line"/>
                <w:rFonts w:ascii="Courier" w:hAnsi="Courier"/>
                <w:color w:val="000000"/>
                <w:sz w:val="16"/>
                <w:szCs w:val="16"/>
                <w:lang w:val="en"/>
              </w:rPr>
              <w:t>(</w:t>
            </w:r>
            <w:r w:rsidRPr="00C50928">
              <w:rPr>
                <w:rStyle w:val="id"/>
                <w:rFonts w:ascii="Courier" w:eastAsiaTheme="majorEastAsia" w:hAnsi="Courier"/>
                <w:color w:val="000000"/>
                <w:sz w:val="16"/>
                <w:szCs w:val="16"/>
                <w:lang w:val="en"/>
              </w:rPr>
              <w:t>sizes</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times</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27" w:anchor="CA-10556369a54a4697c4ad803a68bb827fd80493f5_218" w:history="1">
              <w:r w:rsidRPr="00C50928">
                <w:rPr>
                  <w:rStyle w:val="Hyperlink"/>
                  <w:rFonts w:ascii="Courier" w:hAnsi="Courier"/>
                  <w:color w:val="0044AA"/>
                  <w:sz w:val="16"/>
                  <w:szCs w:val="16"/>
                  <w:bdr w:val="none" w:sz="0" w:space="0" w:color="auto" w:frame="1"/>
                  <w:lang w:val="en"/>
                </w:rPr>
                <w:t xml:space="preserve"> 218</w:t>
              </w:r>
            </w:hyperlink>
            <w:r w:rsidRPr="00C50928">
              <w:rPr>
                <w:rStyle w:val="linenumber"/>
                <w:rFonts w:ascii="Courier" w:hAnsi="Courier"/>
                <w:color w:val="808080"/>
                <w:sz w:val="16"/>
                <w:szCs w:val="16"/>
                <w:lang w:val="en"/>
              </w:rPr>
              <w:t xml:space="preserve"> </w:t>
            </w:r>
            <w:r w:rsidRPr="00C50928">
              <w:rPr>
                <w:rStyle w:val="line"/>
                <w:rFonts w:ascii="Courier" w:hAnsi="Courier"/>
                <w:color w:val="000000"/>
                <w:sz w:val="16"/>
                <w:szCs w:val="16"/>
                <w:lang w:val="en"/>
              </w:rPr>
              <w:t xml:space="preserve">    </w:t>
            </w:r>
            <w:r w:rsidRPr="00C50928">
              <w:rPr>
                <w:rStyle w:val="id"/>
                <w:rFonts w:ascii="Courier" w:eastAsiaTheme="majorEastAsia" w:hAnsi="Courier"/>
                <w:color w:val="000000"/>
                <w:sz w:val="16"/>
                <w:szCs w:val="16"/>
                <w:lang w:val="en"/>
              </w:rPr>
              <w:t>savefig</w:t>
            </w:r>
            <w:r w:rsidRPr="00C50928">
              <w:rPr>
                <w:rStyle w:val="line"/>
                <w:rFonts w:ascii="Courier" w:hAnsi="Courier"/>
                <w:color w:val="000000"/>
                <w:sz w:val="16"/>
                <w:szCs w:val="16"/>
                <w:lang w:val="en"/>
              </w:rPr>
              <w:t>(</w:t>
            </w:r>
            <w:r w:rsidRPr="00C50928">
              <w:rPr>
                <w:rStyle w:val="string"/>
                <w:rFonts w:ascii="Courier" w:eastAsiaTheme="majorEastAsia" w:hAnsi="Courier"/>
                <w:color w:val="004080"/>
                <w:sz w:val="16"/>
                <w:szCs w:val="16"/>
                <w:lang w:val="en"/>
              </w:rPr>
              <w:t>"transpose-times.png"</w:t>
            </w:r>
            <w:r w:rsidRPr="00C50928">
              <w:rPr>
                <w:rStyle w:val="line"/>
                <w:rFonts w:ascii="Courier" w:hAnsi="Courier"/>
                <w:color w:val="000000"/>
                <w:sz w:val="16"/>
                <w:szCs w:val="16"/>
                <w:lang w:val="en"/>
              </w:rPr>
              <w:t>)</w:t>
            </w:r>
          </w:p>
          <w:p w:rsidR="00C50928" w:rsidRPr="00C50928" w:rsidRDefault="00C50928" w:rsidP="00C50928">
            <w:pPr>
              <w:pStyle w:val="HTMLPreformatted"/>
              <w:shd w:val="clear" w:color="auto" w:fill="F3F5F7"/>
              <w:rPr>
                <w:rFonts w:ascii="Courier" w:hAnsi="Courier"/>
                <w:color w:val="000000"/>
                <w:sz w:val="16"/>
                <w:szCs w:val="16"/>
                <w:lang w:val="en"/>
              </w:rPr>
            </w:pPr>
            <w:hyperlink r:id="rId228" w:anchor="CA-10556369a54a4697c4ad803a68bb827fd80493f5_219" w:history="1">
              <w:r w:rsidRPr="00C50928">
                <w:rPr>
                  <w:rStyle w:val="Hyperlink"/>
                  <w:rFonts w:ascii="Courier" w:hAnsi="Courier"/>
                  <w:color w:val="0044AA"/>
                  <w:sz w:val="16"/>
                  <w:szCs w:val="16"/>
                  <w:bdr w:val="none" w:sz="0" w:space="0" w:color="auto" w:frame="1"/>
                  <w:lang w:val="en"/>
                </w:rPr>
                <w:t xml:space="preserve"> 219</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29" w:anchor="CA-10556369a54a4697c4ad803a68bb827fd80493f5_220" w:history="1">
              <w:r w:rsidRPr="00C50928">
                <w:rPr>
                  <w:rStyle w:val="Hyperlink"/>
                  <w:rFonts w:ascii="Courier" w:hAnsi="Courier"/>
                  <w:color w:val="0044AA"/>
                  <w:sz w:val="16"/>
                  <w:szCs w:val="16"/>
                  <w:bdr w:val="none" w:sz="0" w:space="0" w:color="auto" w:frame="1"/>
                  <w:lang w:val="en"/>
                </w:rPr>
                <w:t xml:space="preserve"> 220</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30" w:anchor="CA-10556369a54a4697c4ad803a68bb827fd80493f5_221" w:history="1">
              <w:r w:rsidRPr="00C50928">
                <w:rPr>
                  <w:rStyle w:val="Hyperlink"/>
                  <w:rFonts w:ascii="Courier" w:hAnsi="Courier"/>
                  <w:color w:val="0044AA"/>
                  <w:sz w:val="16"/>
                  <w:szCs w:val="16"/>
                  <w:bdr w:val="none" w:sz="0" w:space="0" w:color="auto" w:frame="1"/>
                  <w:lang w:val="en"/>
                </w:rPr>
                <w:t xml:space="preserve"> 221</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31" w:anchor="CA-10556369a54a4697c4ad803a68bb827fd80493f5_222" w:history="1">
              <w:r w:rsidRPr="00C50928">
                <w:rPr>
                  <w:rStyle w:val="Hyperlink"/>
                  <w:rFonts w:ascii="Courier" w:hAnsi="Courier"/>
                  <w:color w:val="0044AA"/>
                  <w:sz w:val="16"/>
                  <w:szCs w:val="16"/>
                  <w:bdr w:val="none" w:sz="0" w:space="0" w:color="auto" w:frame="1"/>
                  <w:lang w:val="en"/>
                </w:rPr>
                <w:t xml:space="preserve"> 222</w:t>
              </w:r>
            </w:hyperlink>
            <w:r w:rsidRPr="00C50928">
              <w:rPr>
                <w:rStyle w:val="linenumber"/>
                <w:rFonts w:ascii="Courier" w:hAnsi="Courier"/>
                <w:color w:val="808080"/>
                <w:sz w:val="16"/>
                <w:szCs w:val="16"/>
                <w:lang w:val="en"/>
              </w:rPr>
              <w:t xml:space="preserve"> </w:t>
            </w:r>
          </w:p>
          <w:p w:rsidR="00C50928" w:rsidRPr="00C50928" w:rsidRDefault="00C50928" w:rsidP="00C50928">
            <w:pPr>
              <w:pStyle w:val="HTMLPreformatted"/>
              <w:shd w:val="clear" w:color="auto" w:fill="F3F5F7"/>
              <w:rPr>
                <w:rFonts w:ascii="Courier" w:hAnsi="Courier"/>
                <w:color w:val="000000"/>
                <w:sz w:val="16"/>
                <w:szCs w:val="16"/>
                <w:lang w:val="en"/>
              </w:rPr>
            </w:pPr>
            <w:hyperlink r:id="rId232" w:anchor="CA-10556369a54a4697c4ad803a68bb827fd80493f5_223" w:history="1">
              <w:r w:rsidRPr="00C50928">
                <w:rPr>
                  <w:rStyle w:val="Hyperlink"/>
                  <w:rFonts w:ascii="Courier" w:hAnsi="Courier"/>
                  <w:color w:val="0044AA"/>
                  <w:sz w:val="16"/>
                  <w:szCs w:val="16"/>
                  <w:bdr w:val="none" w:sz="0" w:space="0" w:color="auto" w:frame="1"/>
                  <w:lang w:val="en"/>
                </w:rPr>
                <w:t xml:space="preserve"> 223</w:t>
              </w:r>
            </w:hyperlink>
            <w:r w:rsidRPr="00C50928">
              <w:rPr>
                <w:rStyle w:val="linenumber"/>
                <w:rFonts w:ascii="Courier" w:hAnsi="Courier"/>
                <w:color w:val="808080"/>
                <w:sz w:val="16"/>
                <w:szCs w:val="16"/>
                <w:lang w:val="en"/>
              </w:rPr>
              <w:t xml:space="preserve"> </w:t>
            </w:r>
            <w:r w:rsidRPr="00C50928">
              <w:rPr>
                <w:rStyle w:val="comment"/>
                <w:rFonts w:ascii="Courier" w:hAnsi="Courier"/>
                <w:color w:val="008000"/>
                <w:sz w:val="16"/>
                <w:szCs w:val="16"/>
                <w:lang w:val="en"/>
              </w:rPr>
              <w:t>#check_transpose()</w:t>
            </w:r>
          </w:p>
          <w:p w:rsidR="00C50928" w:rsidRPr="00C50928" w:rsidRDefault="00C50928" w:rsidP="00C50928">
            <w:pPr>
              <w:pStyle w:val="HTMLPreformatted"/>
              <w:shd w:val="clear" w:color="auto" w:fill="F3F5F7"/>
              <w:rPr>
                <w:rFonts w:ascii="Courier" w:hAnsi="Courier"/>
                <w:color w:val="000000"/>
                <w:sz w:val="16"/>
                <w:szCs w:val="16"/>
                <w:lang w:val="en"/>
              </w:rPr>
            </w:pPr>
            <w:hyperlink r:id="rId233" w:anchor="CA-10556369a54a4697c4ad803a68bb827fd80493f5_224" w:history="1">
              <w:r w:rsidRPr="00C50928">
                <w:rPr>
                  <w:rStyle w:val="Hyperlink"/>
                  <w:rFonts w:ascii="Courier" w:hAnsi="Courier"/>
                  <w:color w:val="0044AA"/>
                  <w:sz w:val="16"/>
                  <w:szCs w:val="16"/>
                  <w:bdr w:val="none" w:sz="0" w:space="0" w:color="auto" w:frame="1"/>
                  <w:lang w:val="en"/>
                </w:rPr>
                <w:t xml:space="preserve"> 224</w:t>
              </w:r>
            </w:hyperlink>
            <w:r w:rsidRPr="00C50928">
              <w:rPr>
                <w:rStyle w:val="linenumber"/>
                <w:rFonts w:ascii="Courier" w:hAnsi="Courier"/>
                <w:color w:val="808080"/>
                <w:sz w:val="16"/>
                <w:szCs w:val="16"/>
                <w:lang w:val="en"/>
              </w:rPr>
              <w:t xml:space="preserve"> </w:t>
            </w:r>
            <w:r w:rsidRPr="00C50928">
              <w:rPr>
                <w:rStyle w:val="id"/>
                <w:rFonts w:ascii="Courier" w:eastAsiaTheme="majorEastAsia" w:hAnsi="Courier"/>
                <w:color w:val="000000"/>
                <w:sz w:val="16"/>
                <w:szCs w:val="16"/>
                <w:lang w:val="en"/>
              </w:rPr>
              <w:t>run_benchmark</w:t>
            </w:r>
            <w:r w:rsidRPr="00C50928">
              <w:rPr>
                <w:rStyle w:val="line"/>
                <w:rFonts w:ascii="Courier" w:hAnsi="Courier"/>
                <w:color w:val="000000"/>
                <w:sz w:val="16"/>
                <w:szCs w:val="16"/>
                <w:lang w:val="en"/>
              </w:rPr>
              <w:t>()</w:t>
            </w:r>
          </w:p>
        </w:tc>
      </w:tr>
    </w:tbl>
    <w:p w:rsidR="00C50928" w:rsidRPr="00352649" w:rsidRDefault="00C50928" w:rsidP="00804B18">
      <w:pPr>
        <w:spacing w:after="160" w:line="360" w:lineRule="auto"/>
      </w:pPr>
    </w:p>
    <w:p w:rsidR="00DE254E" w:rsidRPr="00352649" w:rsidRDefault="00DE254E" w:rsidP="006C2662">
      <w:pPr>
        <w:pStyle w:val="Heading3"/>
      </w:pPr>
      <w:bookmarkStart w:id="14" w:name="_Toc470948484"/>
      <w:r w:rsidRPr="00352649">
        <w:t>Framework-ul state-of-the-art XGBoost</w:t>
      </w:r>
      <w:bookmarkEnd w:id="14"/>
    </w:p>
    <w:p w:rsidR="00352649" w:rsidRDefault="00352649" w:rsidP="00804B18">
      <w:pPr>
        <w:spacing w:after="160" w:line="360" w:lineRule="auto"/>
      </w:pPr>
    </w:p>
    <w:p w:rsidR="00352649" w:rsidRPr="00352649" w:rsidRDefault="00352649" w:rsidP="00804B18">
      <w:pPr>
        <w:spacing w:after="160" w:line="360" w:lineRule="auto"/>
      </w:pPr>
      <w:r w:rsidRPr="00352649">
        <w:t xml:space="preserve">In vederea aplicarii celor mai recente cercetari in domeniile vizate a fost selectat printre modelele state-of-the-art si framework-ul XGBoost dezvoltat in perioada 2015-2016, framework </w:t>
      </w:r>
      <w:proofErr w:type="gramStart"/>
      <w:r w:rsidRPr="00352649">
        <w:t>ce</w:t>
      </w:r>
      <w:proofErr w:type="gramEnd"/>
      <w:r w:rsidRPr="00352649">
        <w:t xml:space="preserve"> a fost popularizat in perioada desfasurata dupa depunerea aplicatiei initiale a proiectului Cloudifier si actualmente este considerat state-of-the-art in domeniul modelelor de tip ansamblu de algoritmi de inteligenta artificala destinati predictiei. </w:t>
      </w:r>
    </w:p>
    <w:p w:rsidR="00352649" w:rsidRPr="00352649" w:rsidRDefault="00352649" w:rsidP="00804B18">
      <w:pPr>
        <w:spacing w:after="160" w:line="360" w:lineRule="auto"/>
      </w:pPr>
      <w:r w:rsidRPr="00352649">
        <w:t>In continuare prezentam testele realizate pe aceasta tehnologie pe parcursul desfasurarii activitatilor 1.1 – Analiza State-of-the-Art</w:t>
      </w:r>
    </w:p>
    <w:tbl>
      <w:tblPr>
        <w:tblStyle w:val="Heading5Char"/>
        <w:tblW w:w="0" w:type="auto"/>
        <w:jc w:val="center"/>
        <w:tblLook w:val="0420" w:firstRow="1" w:lastRow="0" w:firstColumn="0" w:lastColumn="0" w:noHBand="0" w:noVBand="1"/>
      </w:tblPr>
      <w:tblGrid>
        <w:gridCol w:w="8936"/>
      </w:tblGrid>
      <w:tr w:rsidR="00352649" w:rsidRPr="00352649" w:rsidTr="00352649">
        <w:trPr>
          <w:jc w:val="center"/>
        </w:trPr>
        <w:tc>
          <w:tcPr>
            <w:tcW w:w="8936" w:type="dxa"/>
          </w:tcPr>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Created on: 10/27/2016</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Last Modified: 12/23/2016</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@author: Andrei Ionut DAMIAN</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Tune learning_rate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numpy import loadtxt</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xgboost import XGBClassifier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sklearn.grid_search import GridSearchCV</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sklearn.cross_validation import StratifiedKFold</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sklearn.ensemble import RandomForestClassifier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sklearn.ensemble import VotingClassifier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sklearn.linear_model import LogisticRegression</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sklearn.svm import SVC</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sklearn.neighbors import KNeighborsClassifier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sklearn.model_selection import GridSearchCV</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xgboost import XGBClassifier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xgboost import XGBRegressor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import pandas as pd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import numpy as np</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sklearn.model_selection import train_test_split</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sklearn.metrics import accuracy_score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sklearn.metrics import mean_absolute_error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sklearn.metrics import make_scorer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from sklearn.preprocessing import StandardScaler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import sys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import re</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import time</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def copy_from_combined(train_ds, test_ds, combined_ds, columns, index_pos):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for column in columns: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train_ds.set_value(train_ds.index, column, combined_ds[:index_pos][column].values)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test_ds.set_value(test_ds.index, column, combined_ds[index_pos:][column].values)</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if __name__ == "__main__":</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Verbose = False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lastRenderedPageBreak/>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init_train_data =  pd.read_csv('train.csv')</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init_test_data =  pd.read_csv('test.csv')</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train_data = init_train_data.copy()</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test_data = init_test_data.copy()</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sex_values</w:t>
            </w:r>
            <w:proofErr w:type="gramStart"/>
            <w:r w:rsidRPr="00352649">
              <w:rPr>
                <w:rFonts w:ascii="Courier New" w:hAnsi="Courier New" w:cs="Courier New"/>
                <w:sz w:val="16"/>
                <w:szCs w:val="16"/>
              </w:rPr>
              <w:t>={</w:t>
            </w:r>
            <w:proofErr w:type="gramEnd"/>
            <w:r w:rsidRPr="00352649">
              <w:rPr>
                <w:rFonts w:ascii="Courier New" w:hAnsi="Courier New" w:cs="Courier New"/>
                <w:sz w:val="16"/>
                <w:szCs w:val="16"/>
              </w:rPr>
              <w:t>'male':1,'female':0}</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train_data['Sex']=train_data['Sex'].replace(sex_values)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test_data['Sex']=test_data['Sex'].replace(sex_values)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train_data.set_value(train_data.Embarked.isnull(), "Embarked", "C")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test_data.set_value(test_data.Fare.isnull(), 'Fare', 8.05) # the 60 year old guy</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train_data.set_value(train_data.Cabin.isnull(), 'Cabin', 'U0')</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test_data.set_value(test_data.Cabin.isnull(), 'Cabin', 'U0')</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feature engineering</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all features will begin with EF_ prefix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create nr of names feature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train_names = train_data.Name.map(lambda x: len(re.split(' ', 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train_data.set_value(train_data.index, 'EF_Names', train_names)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del train_names</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lastRenderedPageBreak/>
              <w:t xml:space="preserve">    test_names = test_data.Name.map(lambda x: len(re.split(' ', 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test_data.set_value(test_data.index, 'EF_Names', test_names)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del test_names</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#create title feature (later will be factorized/O.H.E.-ed)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roofErr w:type="gramStart"/>
            <w:r w:rsidRPr="00352649">
              <w:rPr>
                <w:rFonts w:ascii="Courier New" w:hAnsi="Courier New" w:cs="Courier New"/>
                <w:sz w:val="16"/>
                <w:szCs w:val="16"/>
              </w:rPr>
              <w:t>prog</w:t>
            </w:r>
            <w:proofErr w:type="gramEnd"/>
            <w:r w:rsidRPr="00352649">
              <w:rPr>
                <w:rFonts w:ascii="Courier New" w:hAnsi="Courier New" w:cs="Courier New"/>
                <w:sz w:val="16"/>
                <w:szCs w:val="16"/>
              </w:rPr>
              <w:t xml:space="preserve"> = re.compile(',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 = train_data.Name.map(lambda x: prog.findall(x)[0])</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title[title=='Mme'] = 'Mrs'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title[title.isin(['Ms','Mlle'])] = 'Miss'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title[title.isin(['Don', 'Jonkheer'])] = 'Sir'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title[title.isin(['Dona', 'Lady', 'the Countess'])] = 'Lady'</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title[title.isin(['Capt', 'Col', 'Major', 'Dr', 'Officer', 'Rev'])] = 'Officer'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_ = train_data.set_value(train_data.index, 'EF_Title', title)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del title    </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 = test_data.Name.map(lambda x: prog.findall(x)[0])</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title[title=='Mme'] = 'Mrs'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title[title.isin(['Ms','Mlle'])] = 'Miss'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title[title.isin(['Don', 'Jonkheer'])] = 'Sir'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title[title.isin(['Dona', 'Lady', 'the Countess'])] = 'Lady'</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title[title.isin(['Capt', 'Col', 'Major', 'Dr', 'Officer', 'Rev'])] = 'Officer'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_ = test_data.set_value(test_data.index, 'EF_Title', title)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del title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from now on we will combine both TRAIN and TEST in order to computer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accurate averages/predictions for certain variables and engineered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lastRenderedPageBreak/>
              <w:t xml:space="preserve">    ## predictors that we will construct</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 = pd.concat([train_data, test_data], ignore_index=True)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Generate "Deck" feature - factorization of Cabin 1st letter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deck = combined[~combined.Cabin.isnull()].Cabin.map( lambda x : re.compile("([a-zA-Z]+)").search(x).group())</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deck = pd.factorize(deck)[0]</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combined.set_value(combined.index, 'EF_Deck', deck)</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del deck</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Extract "Room" feature - the number contained in the cabin</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w:t>
            </w:r>
            <w:proofErr w:type="gramStart"/>
            <w:r w:rsidRPr="00352649">
              <w:rPr>
                <w:rFonts w:ascii="Courier New" w:hAnsi="Courier New" w:cs="Courier New"/>
                <w:sz w:val="16"/>
                <w:szCs w:val="16"/>
              </w:rPr>
              <w:t>info</w:t>
            </w:r>
            <w:proofErr w:type="gramEnd"/>
            <w:r w:rsidRPr="00352649">
              <w:rPr>
                <w:rFonts w:ascii="Courier New" w:hAnsi="Courier New" w:cs="Courier New"/>
                <w:sz w:val="16"/>
                <w:szCs w:val="16"/>
              </w:rPr>
              <w:t xml:space="preserve">. Standardize the result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checker = re.compile("([0-9]+)")</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def roomNum(x):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nums = checker.search(x)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if nums: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return int(nums.group())+1</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else: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return 1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rooms = combined.Cabin.map(roomNum)</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_ = combined.set_value(combined.index, 'EF_Room', rooms)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combined['EF_Room'] = (combined.EF_Room-combined.EF_Room.min())/combined.EF_Room.max()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del checker, roomNum</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now compute Group size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combined['EF_Group_size'] = combined.Parch + combined.SibSp + 1</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combined['EF_Group_type'] = pd.Series('M', index=combined.index)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combined.set_value(combined.EF_Group_size &gt;4, 'EF_Group_type', 'L')</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combined.set_value(combined.EF_Group_size==1, 'EF_Group_type', 'S')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lastRenderedPageBreak/>
              <w:t xml:space="preserve">    ##</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save work in train/test</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saved_cols = ['EF_Deck', 'EF_Room', 'EF_Group_type', 'EF_Group_size',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'EF_Names', 'EF_Title']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copy_from_combined(train_data, test_data, combined, saved_cols, 891 )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done saving</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transform 'Embarked', 'Sex', 'EF_Title', 'EF_Group_type' in OH features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normalize Fare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scaler = StandardScaler()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combined['EF_Fare'] = pd.Series(scaler.fit_transform(combined.Fare.reshape(-1,1)).reshape(-1),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index=combined.index)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now lets drop some of standard predictors that have been</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re-engineered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combined.drop(labels=['PassengerId', 'Name', 'Cabin', 'Survived', 'Ticket', 'Fare'],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axis=1, inplace=True)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now lets encode as planned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 = pd.get_dummies(combined,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columns=['Embarked', 'Sex', 'EF_Title', 'EF_Group_type'])</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now FINALLY predict AGE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X_train_age = combined[~combined.Age.isnull()].drop('Age', axis=1)</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y_train_age = combined[~combined.Age.isnull()].Age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xgb_regressor = XGBRegressor(max_depth=4)</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regr_scoring = make_scorer(mean_absolute_error, greater_is_better=False)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regr_parameters = {'reg_alpha':np.linspace(0.1,1.0,5),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'reg_lambda': np.linspace(1.0,3.0,5)}</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lastRenderedPageBreak/>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tmp_rgr = GridSearchCV(xgb_regressor,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param_grid = regr_parameters,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scoring = regr_scoring,</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n_jobs=6)</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tmp_rgr.fit(X_train_age, y_train_age)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reg_xgb = tmp_rgr.best_estimator_      </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age_preds = reg_xgb.predict(combined[combined.Age.isnull()].drop('Age', axis=1))</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combined.set_value(combined.Age.isnull(), 'Age', age_preds)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combined['EF_NorAge'] = pd.Series(scaler.fit_transform(combined.Age.reshape(-1,1)).reshape(-1),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index=combined.index)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combined['EF_NorNames'] = pd.Series(scaler.fit_transform(combined.EF_Names.reshape(-1,1)).reshape(-1),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index=combined.index)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combined['EF_Group_size'] = pd.Series(scaler.fit_transform(combined.EF_Group_size.reshape(-1,1)).reshape(-1),</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index=combined.index)    </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now save processed engineered features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saved_cols = ['EF_NorAge', 'EF_NorNames', 'EF_Group_size', 'EF_Fare']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copy_from_combined(train_data, test_data, combined, saved_cols, 891 )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done</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clean features that have been transformed</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train_data.drop(labels=['PassengerId', 'Name', 'EF_Names', 'Cabin', 'Ticket', 'Age', 'Fare'],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axis=1, inplace=True)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lastRenderedPageBreak/>
              <w:t xml:space="preserve">    test_data.drop(labels=                ['Name', 'EF_Names', 'Cabin', 'Ticket', 'Age', 'Fare'],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axis=1, inplace=True)</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train_data = pd.get_dummies(train_data, columns=['Embarked', 'Pclass', 'EF_Title', 'EF_Group_type'])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test_data = pd.get_dummies(test_data, columns=['Embarked', 'Pclass', 'EF_Title', 'EF_Group_type'])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test_data['EF_Title_Sir'] = pd.Series(0, index=test_data.index) # missing in test dataset</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X = train_data.drop(['Survived'], axis=1)</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Y = train_data.Survived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grid search</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model = XGBClassifier()</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learning_rate = [0.01, 0.1, 0.2, 0.3]</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reg_lambda = [ 2.0, 3.0, 4.0, 5.0]</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reg_alpha =[2.0, 3.0, 4.0, 5.0]</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n_estimators = [100, 400]</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max_depth = [4, 6, 8]</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param_grid = dict(max_depth = max_depth,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n_estimators = n_estimators,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learning_rate = learning_rate,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reg_alpha = reg_alpha,</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reg_lambda = reg_lambda)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lastRenderedPageBreak/>
              <w:t xml:space="preserve">    kfold = StratifiedKFold(Y, n_folds=10, shuffle=True)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scoring = make_scorer(accuracy_score, greater_is_better=True)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grid_search = GridSearchCV(model,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param_grid,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scoring= scoring,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n_jobs=-1,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cv=kfold)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result = grid_search.fit(X, Y)</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final_clf = result.best_estimator_</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 summarize results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means, stdevs = [],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for params, mean_score, scores in result.grid_scores_:</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stdev = scores.std()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means.append(mean_score)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stdevs.append(stdev)</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print("%f (%f) with: %r" % (mean_score, stdev, params))</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print("Best: %f using %s" % (result.best_score_, result.best_params_))</w:t>
            </w:r>
          </w:p>
          <w:p w:rsidR="00352649" w:rsidRPr="00352649" w:rsidRDefault="00352649" w:rsidP="00352649">
            <w:pPr>
              <w:spacing w:after="160" w:line="360" w:lineRule="auto"/>
              <w:rPr>
                <w:rFonts w:ascii="Courier New" w:hAnsi="Courier New" w:cs="Courier New"/>
                <w:sz w:val="16"/>
                <w:szCs w:val="16"/>
              </w:rPr>
            </w:pP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SAVE = True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if SAVE: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PassengerId = test_data.PassengerId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test_data.drop("PassengerId", axis = 1, inplace = True)</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test_data = test_data[X.columns]</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y_f_preds = final_clf.predict(test_data)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save_data = pd.DataFrame(columns = ['PassengerId', 'Survived'])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save_data.PassengerId = PassengerId</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save_data.Survived = pd.Series(y_f_preds, index=save_data.index)</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t xml:space="preserve">        file_name = str(time.time())+'_pxgb_predictions.csv'</w:t>
            </w:r>
          </w:p>
          <w:p w:rsidR="00352649" w:rsidRPr="00352649" w:rsidRDefault="00352649" w:rsidP="00352649">
            <w:pPr>
              <w:spacing w:after="160" w:line="360" w:lineRule="auto"/>
              <w:rPr>
                <w:rFonts w:ascii="Courier New" w:hAnsi="Courier New" w:cs="Courier New"/>
                <w:sz w:val="16"/>
                <w:szCs w:val="16"/>
              </w:rPr>
            </w:pPr>
            <w:r w:rsidRPr="00352649">
              <w:rPr>
                <w:rFonts w:ascii="Courier New" w:hAnsi="Courier New" w:cs="Courier New"/>
                <w:sz w:val="16"/>
                <w:szCs w:val="16"/>
              </w:rPr>
              <w:lastRenderedPageBreak/>
              <w:t xml:space="preserve">        save_data.to_csv(file_name, index=False)</w:t>
            </w:r>
          </w:p>
          <w:p w:rsidR="00352649" w:rsidRPr="00352649" w:rsidRDefault="00352649" w:rsidP="00352649">
            <w:pPr>
              <w:spacing w:after="160" w:line="360" w:lineRule="auto"/>
              <w:rPr>
                <w:rFonts w:ascii="Courier New" w:hAnsi="Courier New" w:cs="Courier New"/>
                <w:sz w:val="16"/>
                <w:szCs w:val="16"/>
                <w:highlight w:val="yellow"/>
              </w:rPr>
            </w:pPr>
            <w:r w:rsidRPr="00352649">
              <w:rPr>
                <w:rFonts w:ascii="Courier New" w:hAnsi="Courier New" w:cs="Courier New"/>
                <w:sz w:val="16"/>
                <w:szCs w:val="16"/>
              </w:rPr>
              <w:t xml:space="preserve">        </w:t>
            </w:r>
          </w:p>
        </w:tc>
      </w:tr>
    </w:tbl>
    <w:p w:rsidR="00352649" w:rsidRDefault="00352649" w:rsidP="00804B18">
      <w:pPr>
        <w:spacing w:after="160" w:line="360" w:lineRule="auto"/>
        <w:rPr>
          <w:highlight w:val="yellow"/>
        </w:rPr>
      </w:pPr>
    </w:p>
    <w:p w:rsidR="00DE254E" w:rsidRDefault="00DE254E" w:rsidP="006C2662">
      <w:pPr>
        <w:pStyle w:val="Heading3"/>
      </w:pPr>
      <w:bookmarkStart w:id="15" w:name="_Toc470948485"/>
      <w:r w:rsidRPr="00352649">
        <w:t xml:space="preserve">Modele proprii </w:t>
      </w:r>
      <w:r w:rsidR="006C2662">
        <w:t>testate</w:t>
      </w:r>
      <w:r w:rsidRPr="00352649">
        <w:t xml:space="preserve"> in Eigen</w:t>
      </w:r>
      <w:bookmarkEnd w:id="15"/>
    </w:p>
    <w:p w:rsidR="006C2662" w:rsidRPr="006C2662" w:rsidRDefault="006C2662" w:rsidP="006C2662"/>
    <w:p w:rsidR="00804B18" w:rsidRDefault="006C2662" w:rsidP="00804B18">
      <w:pPr>
        <w:spacing w:after="160" w:line="360" w:lineRule="auto"/>
      </w:pPr>
      <w:r>
        <w:t xml:space="preserve">O alta abordare in vederea determinarii celei mai eficiente si fiabile solutii pentru implementarea componentelor de Machine Learning din cadrul Cloudifier.NET este utilizarea bibliotecilor de nivel scazut scrise in C++, biblioteci ce formeaza actualmente state-of-the-art in aceasta zona si au fost analizate in cadrul etapei/subactivitatii 1.1 “Analiza state-of-the-art” </w:t>
      </w:r>
      <w:proofErr w:type="gramStart"/>
      <w:r>
        <w:t>a</w:t>
      </w:r>
      <w:proofErr w:type="gramEnd"/>
      <w:r>
        <w:t xml:space="preserve"> proiectului. In particular au fost analizate bibliotecile EIGNEN (</w:t>
      </w:r>
      <w:hyperlink r:id="rId234" w:history="1">
        <w:r w:rsidRPr="00A85355">
          <w:rPr>
            <w:rStyle w:val="Hyperlink"/>
          </w:rPr>
          <w:t>http://eigen.tuxfamily.org/index.php?title=Main_Page</w:t>
        </w:r>
      </w:hyperlink>
      <w:r>
        <w:t xml:space="preserve"> sau </w:t>
      </w:r>
      <w:hyperlink r:id="rId235" w:history="1">
        <w:r w:rsidRPr="00A85355">
          <w:rPr>
            <w:rStyle w:val="Hyperlink"/>
          </w:rPr>
          <w:t>https://en.wikipedia.org/wiki/Eigen_(C%2B%2B_library)</w:t>
        </w:r>
      </w:hyperlink>
      <w:r>
        <w:t xml:space="preserve"> )</w:t>
      </w:r>
    </w:p>
    <w:p w:rsidR="006C2662" w:rsidRPr="00352649" w:rsidRDefault="006C2662" w:rsidP="006C2662">
      <w:pPr>
        <w:spacing w:after="160" w:line="360" w:lineRule="auto"/>
      </w:pPr>
      <w:r w:rsidRPr="00352649">
        <w:t>In continuare prezentam testele realizate pe aceasta tehnologie pe parcursul desfasurarii activitatilor 1.1 – Analiza State-of-the-Art</w:t>
      </w:r>
      <w:r>
        <w:t xml:space="preserve">. Aceste teste reprezinta implementarea la nivelul cel mai </w:t>
      </w:r>
      <w:proofErr w:type="gramStart"/>
      <w:r>
        <w:t>jos</w:t>
      </w:r>
      <w:proofErr w:type="gramEnd"/>
      <w:r>
        <w:t xml:space="preserve"> al nucleului de calcul a algoritmului de Machine Learning bazat regresia logistice softmax.</w:t>
      </w:r>
    </w:p>
    <w:tbl>
      <w:tblPr>
        <w:tblStyle w:val="Heading5Char"/>
        <w:tblW w:w="0" w:type="auto"/>
        <w:tblLook w:val="04A0" w:firstRow="1" w:lastRow="0" w:firstColumn="1" w:lastColumn="0" w:noHBand="0" w:noVBand="1"/>
      </w:tblPr>
      <w:tblGrid>
        <w:gridCol w:w="9016"/>
      </w:tblGrid>
      <w:tr w:rsidR="006C2662" w:rsidRPr="006C2662" w:rsidTr="006C2662">
        <w:tc>
          <w:tcPr>
            <w:tcW w:w="9016" w:type="dxa"/>
          </w:tcPr>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EigenEngine - ML engine based on Eigen library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Created: 11/01/2016</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Last modified: 12/29/2016</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@Author: Andrei Ionut DAMIAN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@Contributor: Octavian BULIE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#pragma once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"stdafx.h"</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"stdio.h"</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&lt;string&gt;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&lt;iostream&gt;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&lt;fstream&gt;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&lt;vector&gt;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#include &lt;set&gt;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&lt;Eigen/Dense&gt;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&lt;Eigen/Core&gt;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&lt;Eigen/SVD&gt;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&lt;sys/stat.h&gt;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&lt;chrono&gt;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&lt;algorithm&gt;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#include &lt;random&gt;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using namespace std;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using namespace std::chrono;</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using Eigen::MatrixXd;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using Eigen::VectorXd;</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using namespace Eigen;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using namespace std;</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struct TrainCrossSplits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class GenericEngine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private: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long LoadedDataNrFields;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LoadedDataNrRows;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TrainTestSplitPos;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std::default_random_engine random_engine;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protected: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milliseconds start_time;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milliseconds end_time;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bool bBiasAdded; // variable that stores bias information for pre-loaded data</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string CLF_NAME;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NR_FEATS;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NR_CLASSES;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public:</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bool VERBOSE_ENGINE;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*X_loaded;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*y_loaded;</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*y_train;</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*y_cross;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*LoadedData;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LoadedDataHeader;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LabelsVector;</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GenericEngine()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CLF_NAME = "Generic Engine";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r>
            <w:r w:rsidRPr="006C2662">
              <w:rPr>
                <w:rFonts w:ascii="Courier New" w:hAnsi="Courier New" w:cs="Courier New"/>
                <w:sz w:val="16"/>
                <w:szCs w:val="16"/>
              </w:rPr>
              <w:tab/>
              <w:t>// obtain a time-based seed: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unsigned seed = std::chrono::system_clock::now().time_since_epoch().count();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random_engine = default_random_engine(seed);</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VERBOSE_ENGINE = true;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bBiasAdded = false;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X_train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y_train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X_loaded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y_loaded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X_cross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y_cross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LoadedData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bool file_exists(const std::string&amp; name);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debug_info(string str_message)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(VERBOSE_ENGINE)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printf("\n[DEBUG] %s", str_message.c_str());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debug_info(string msg, MatrixXd mat)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std::stringstream 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ss &lt;&lt; mat;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string str_matrix = ss.str();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string msgp = "\n[DEBUG] " + msg + "\n";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printf(msgp.c_str());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std::cout &lt;&lt; str_matrix &lt;&lt; std::endl;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debug_info(MatrixXd mat)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std::stringstream 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ss &lt;&lt; mat;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string str_matrix = ss.str();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printf("\n[DEBUG] Matrix:\n");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std::cout &lt;&lt; str_matrix &lt;&lt; std::endl;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debug_info(VectorXd vec, bool bHorizontal)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std::stringstream 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(bHorizontal)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ss &lt;&lt; vec.transpose();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ss &lt;&lt; vec;</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string str_vector = ss.str();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printf("\n[DEBUG] Vector:\n");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std::cout &lt;&lt; str_vector &lt;&lt; std::endl;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debug_info(string msg, VectorXd vec, bool bHorizontal)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std::stringstream 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(bHorizontal)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ss &lt;&lt; vec.transpose();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ss &lt;&lt; vec;</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string str_vector = ss.str();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string msgp = "\n[DEBUG] " + msg + "\n";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printf(msgp.c_str());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std::cout &lt;&lt; str_vector &lt;&lt; std::endl;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debug_info()</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printf("\n[DEBUG] [PRESS ENTER]");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int c = getc(stdin);</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ShuffleMatrixRows(MatrixXd DataMatrix);</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int FindLabelId(vector &lt;string&gt; labels, string value);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BeginTimer();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EndTimer();</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ToLabels(VectorXd y);</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TrainCrossSplits LoadCSV(const string&amp; inputfile, const bool bShuffle = false, const bool bAddBias = false);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class GenericLinearEngine : public GenericEngine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protected:</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nr_batches; // how many batches have been processed (epochs, online trainings, etc)</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*SingleClassTheta;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*Theta;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*J_values;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add_cost(double J);</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private: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init();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public:</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GenericLinearEngine()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CLF_NAME = "VIRTUAL Generic Linear 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init();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~GenericLinearEngine()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debug_info("Deleting object [" + CLF_NAME + "]");</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(LoadedData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LoadedData;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(X_loaded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X_loaded;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(y_loaded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y_loaded;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(X_train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X_train;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(y_train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y_train;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(X_cross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X_cross;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(y_cross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y_cross;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(Theta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Theta;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(SingleClassTheta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SingleClassTheta;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(J_values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delete J_values;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PredictSingleClass(MatrixXd X);</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virtual MatrixXd Predict(MatrixXd X);</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PredictLabels(MatrixXd X);</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PredictLabelsUsingYHat(MatrixXd y_hat);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string GetName();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MatrixXd&amp; GetTheta();</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float NRMSE(VectorXd y_hat, VectorXd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float RMSE(VectorXd y_hat, VectorXd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float CrossEvaluationSingleClass(bool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float TrainEvaluationSingleClass(bool bClass);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float CrossEvaluation(bool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float TrainEvaluation(bool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class NormalRegressor : public GenericLinearEngine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protected: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int 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public:</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NormalRegressor()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NR_FEATS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NR_CLASSES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CLF_NAME = "Batch Normal Regressor";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Train(MatrixXd X, MatrixXd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Train();</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class OnlineClassifier :  public GenericLinearEngine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protected:</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 temp variables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LastYHat;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LastGrad;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LastXObs;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LastYOHM;</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LastYERR;</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LearningRate;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softmax(MatrixXd z);</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cross_entropy(MatrixXd yOHM, MatrixXd y_hat);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public:</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OnlineClassifier(int nr_features, int nr_classes, vector &lt;string&gt; &amp;labels, double alpha_learning_rate)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CLF_NAME = "Online Linear Classifier";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NR_FEATS = nr_features;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NR_CLASSES = nr_classes;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LabelsVector = 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LearningRate = alpha_learning_rate;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Theta = new MatrixXd(NR_FEATS+1, NR_CLASSES); // add 1 row for biases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Theta-&gt;fill(0);</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SimulateOnlineTrain();</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void OnlineTrain(MatrixXd xi, VectorXd yi);</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CostFunction();</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Predict(MatrixXd X);</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BEGIN Generic Engine Class definitions - basic ancestor helper 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bool GenericEngine::file_exists(const std::string &amp; name)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(FILE *file = fopen(name.c_str(), "r"))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fclose(file);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return true;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else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return false;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MatrixXd GenericEngine::ShuffleMatrixRows(MatrixXd DataMatrix)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size = DataMatrix.rows();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PermutationMatrix&lt;Dynamic, Dynamic&gt; perm(size);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perm.setIdentity();</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 xml:space="preserve">std::shuffle(perm.indices().data(),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 xml:space="preserve"> perm.indices().data() + perm.indices().size(),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 xml:space="preserve"> this-&gt;random_engine);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A_perm = perm * DataMatrix; // permute 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return(A_perm);</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int GenericEngine::FindLabelId(vector&lt;string&gt; labels, string value)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int pos = find(labels.begin(), labels.end(), value) - labels.begin();</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(pos &gt;= labels.size())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//old_name_ not found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pos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return(pos);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void GenericEngine::BeginTimer()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milliseconds ms = duration_cast&lt; milliseconds &gt;(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system_clock::now().time_since_epoch()</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start_time = ms;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long GenericEngine::EndTimer()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milliseconds ms = duration_cast&lt; milliseconds &gt;(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system_clock::now().time_since_epoch()</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end_time = ms;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 (end_time - start_time).count();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vector&lt;string&gt; GenericEngine::ToLabels(VectorXd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for (long i = 0;i &lt; y.size();i++)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string s = LabelsVector[y(i)];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labels.push_back(s);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inline TrainCrossSplits GenericEngine::LoadCSV(const string &amp; inputfile, const bool bShuffle, const bool bAddBias)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int nr_rows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int nr_cols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string fname = inputfile;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TrainCrossSplits rec_results;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(!file_exists(inputfile))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throw std::invalid_argument("Received invalid file in LoadCSV: " + fname);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ifstream infile(fname, std::ifstream::in);</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(!infile.good())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throw std::invalid_argument("Received invalid file in LoadCSV: " + fname);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debug_</w:t>
            </w:r>
            <w:proofErr w:type="gramStart"/>
            <w:r w:rsidRPr="006C2662">
              <w:rPr>
                <w:rFonts w:ascii="Courier New" w:hAnsi="Courier New" w:cs="Courier New"/>
                <w:sz w:val="16"/>
                <w:szCs w:val="16"/>
              </w:rPr>
              <w:t>info(</w:t>
            </w:r>
            <w:proofErr w:type="gramEnd"/>
            <w:r w:rsidRPr="006C2662">
              <w:rPr>
                <w:rFonts w:ascii="Courier New" w:hAnsi="Courier New" w:cs="Courier New"/>
                <w:sz w:val="16"/>
                <w:szCs w:val="16"/>
              </w:rPr>
              <w:t>"Loading " + fname + " dataset...");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vector&lt; vector&lt;string&gt; &gt; result;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while (!infile.eof())</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//go through every line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string line;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getline(infile, line);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vector &lt;string&gt; record;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nr_cols = 0;</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std::size_t prev = 0, pos;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while ((pos = line.find_first_of(",;", prev)) != std::string::npos)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if (pos &gt; prev)</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record.push_back(line.substr(prev, pos - prev));</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nr_cols++;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r>
            <w:r w:rsidRPr="006C2662">
              <w:rPr>
                <w:rFonts w:ascii="Courier New" w:hAnsi="Courier New" w:cs="Courier New"/>
                <w:sz w:val="16"/>
                <w:szCs w:val="16"/>
              </w:rPr>
              <w:tab/>
            </w:r>
            <w:r w:rsidRPr="006C2662">
              <w:rPr>
                <w:rFonts w:ascii="Courier New" w:hAnsi="Courier New" w:cs="Courier New"/>
                <w:sz w:val="16"/>
                <w:szCs w:val="16"/>
              </w:rPr>
              <w:tab/>
              <w:t>prev = pos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(prev &lt; line.length())</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record.push_back(line.substr(prev, std::string::npos));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nr_cols++;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(nr_cols &gt;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result.push_back(record);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nr_rows++;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 xml:space="preserve">// now load whole data, X and y matrices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 assume last column of loaded data is the results / 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LoadedDataNrFields = result[0].size();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LoadedDataNrRows = nr_rows - 1; // rows minus field names row</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debug_info("Loaded " + std::to_string(LoadedDataNrRows) + " X " + std::to_string(LoadedDataNrFields) + " dataset");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LoadedData = new MatrixXd(LoadedDataNrRows, LoadedDataNrFields);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y_loaded = new VectorXd(LoadedDataNrRows);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X_loaded = new MatrixXd(LoadedDataNrRows, LoadedDataNrFields - 1);</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std::set &lt;string&gt; LabelsSet;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i, 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for (j = 0;j &lt; LoadedDataNrFields;j++)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LoadedDataHeader.push_back((string)result[0][j]);</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 assume dataset is curated and ONLY last column contains text 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loaded_labels;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for (i = 0;i &lt; LoadedDataNrRows;i++)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for (j = 0;j &lt; LoadedDataNrFields;j++)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double fcell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string scell = result[i + 1][j];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try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if (j != ((LoadedDataNrFields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fcell = ::atof(scell.c_str());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proofErr w:type="gramStart"/>
            <w:r w:rsidRPr="006C2662">
              <w:rPr>
                <w:rFonts w:ascii="Courier New" w:hAnsi="Courier New" w:cs="Courier New"/>
                <w:sz w:val="16"/>
                <w:szCs w:val="16"/>
              </w:rPr>
              <w:t>catch</w:t>
            </w:r>
            <w:proofErr w:type="gramEnd"/>
            <w:r w:rsidRPr="006C2662">
              <w:rPr>
                <w:rFonts w:ascii="Courier New" w:hAnsi="Courier New" w:cs="Courier New"/>
                <w:sz w:val="16"/>
                <w:szCs w:val="16"/>
              </w:rPr>
              <w:t xml:space="preserve">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(*LoadedData)(i, j) = fcell;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if (j == (LoadedDataNrFields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LabelsSet.insert(scell);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loaded_labels.push_back(scell);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LabelsVector.assign(LabelsSet.begin(), LabelsSet.end());</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for (int label_idx = 0;label_idx &lt; loaded_labels.size();label_idx++)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string c_label = loaded_labels[label_idx];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int iLabel = FindLabelId(LabelsVector, c_label);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(*LoadedData)(label_idx, LoadedDataNrFields - 1) = iLabel;</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(bShuffle)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MatrixXd ttt = ShuffleMatrixRows(*LoadedData);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*LoadedData = ttt;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float test_size = 0.2;</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int test_rows = LoadedDataNrRows * test_size;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int train_rows = LoadedDataNrRows - test_rows;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TrainTestSplitPos = train_rows;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*X_loaded = LoadedData-&gt;leftCols(LoadedDataNrFields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*y_loaded = LoadedData-&gt;rightCols(1);</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NR_FEATS = X_loaded-&gt;cols();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NR_CLASSES = LabelsVector.size();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(bAddBias)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 now add bias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VectorXd bias(LoadedDataNrRows);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bias.fill(1);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 xml:space="preserve">MatrixXd *TempX = new MatrixXd(LoadedDataNrRows, LoadedDataNrFields - 1 + 1); // bias size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*TempX &lt;&lt; bias, *X_loaded;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bBiasAdded = true;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delete X_loaded;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X_loaded = TempX;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 done adding bias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X_train = new MatrixXd(X_loaded-&gt;topRows(train_rows));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X_cross = new MatrixXd(X_loaded-&gt;bottomRows(test_rows));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y_train = new VectorXd(y_loaded-&gt;head(train_rows));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y_cross = new VectorXd(y_loaded-&gt;tail(test_rows));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rec_results.X_cross = *X_cross;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rec_results.X_train = *X_train;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rec_results.y_cross = *y_cross;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rec_results.y_train = *y_train;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rec_results.Labels = LabelsVector;</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return(rec_results);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END Generig Engine Class definitions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BEGIN Generic Linear Engine (Virtual 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float GenericLinearEngine::NRMSE(VectorXd y_hat, VectorXd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float maxmin = y.maxCoeff()-y.minCoeff();</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return(RMSE(y_hat, y) / maxmin);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float GenericLinearEngine::RMSE(VectorXd y_hat, VectorXd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nr_obs = y.size();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errors = (y-y_hat);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(VERBOSE_ENGINE)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debug_info("Errors (last 3):");</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debug_info(errors.tail(3));</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sqNorm = errors.squaredNorm();</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return(sqrt(sqNorm / nr_obs));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void GenericLinearEngine::add_cost(double 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(nr_batches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 first use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J_values = new VectorXd(1);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(*J_values)(nr_batches) = 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J_values-&gt;conservativeResize(nr_batches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(*J_values)(nr_batches) = 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nr_batches++;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void GenericLinearEngine::init()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debug_info("Generating object [" + CLF_NAME + "]");</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nr_batches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Theta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SingleClassTheta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J_values = NULL;</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double myexp(double val)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return(exp(val));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MatrixXd&amp; GenericLinearEngine::GetTheta()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 *Theta;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string GenericLinearEngine::GetName()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return(CLF_NAME);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double myround(double f)</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return(round(f));</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VectorXd GenericLinearEngine::PredictSingleClass(MatrixXd 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*pred = new VectorXd(X.rows());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*pred = X * (*SingleClassTheta);</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return(*pred);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MatrixXd GenericLinearEngine::Predict(MatrixXd 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preds = X * (*Theta);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return(preds);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vector&lt;string&gt; GenericLinearEngine::PredictLabels(MatrixXd 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y_hat = Predict(X);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PredictedLabels;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for (long i = 0;i &lt; y_hat.rows();i++)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int y_hat_idx;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y_hat.row(i).maxCoeff(&amp;y_hat_idx);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PredictedLabels.push_back(LabelsVector[y_hat_idx]);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return(PredictedLabels);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vector&lt;string&gt; GenericLinearEngine::PredictLabelsUsingYHat(MatrixXd y_hat)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 &lt;string&gt; PredictedLabels;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for (long i = 0;i &lt; y_hat.rows();i++)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int y_hat_idx;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y_hat.row(i).maxCoeff(&amp;y_hat_idx);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PredictedLabels.push_back(LabelsVector[y_hat_idx]);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return(PredictedLabels);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float GenericLinearEngine::TrainEvaluationSingleClass(bool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dResult = 0.0f;</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 = *y_train;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 = *X_train;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nr_train = y.size();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(SingleClassTheta == NULL &amp;&amp; Theta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return (dResult);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y_hat = PredictSingleClass(X);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nr_obs = y_hat.size();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(VERBOSE_ENGINE)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debug_info("Train Y_Hat vs. Y_train (last 3)");</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MatrixXd result(nr_train, 2);</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r>
            <w:r w:rsidRPr="006C2662">
              <w:rPr>
                <w:rFonts w:ascii="Courier New" w:hAnsi="Courier New" w:cs="Courier New"/>
                <w:sz w:val="16"/>
                <w:szCs w:val="16"/>
              </w:rPr>
              <w:tab/>
              <w:t>result &lt;&lt; y_hat,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debug_info(result.bottomRows(3));</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VectorXd y_hat_Rounded = y_hat.unaryExpr(ptr_fun(myround));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long positives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for (long i = 0;i &lt; nr_obs;i++)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if (y_hat_Rounded(i) == (y)(i))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positives++;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dResult = (double)positives / nr_obs;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dResult = NRMSE(y_hat,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 (dResult);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float GenericLinearEngine::CrossEvaluation(bool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dResult = 0.0f;</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 = *y_cross;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(!bBiasAdded)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X = *X_cross;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X = X_cross-&gt;rightCols(NR_FEATS);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nr_cross = y.size();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(Theta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return (dResult);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MatrixXd y_hat = Predict(X);</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nr_obs = X.rows();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(VERBOSE_ENGINE)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MatrixXd result(nr_cross, y_hat.cols()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result &lt;&lt; y_hat,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debug_info("Cross Y_Hat vs. Y_cross (last 5):",result.bottomRows(5));</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vector &lt;string&gt; preds = PredictLabelsUsingYHat(y_hat);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long positives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for (long i = 0;i &lt; nr_obs;i++)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string predicted = preds[i];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string label = LabelsVector[(int)y(i)];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if (predicted == label)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positives++;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dResult = (double)positives / nr_obs;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dResult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 (dResult);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float GenericLinearEngine::TrainEvaluation(bool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dResult = 0.0f;</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 = *y_train;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MatrixXd 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(!bBiasAdded)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X = *X_train;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X = X_train-&gt;rightCols(NR_FEATS);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nr_cross = y.size();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(Theta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return (dResult);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y_hat = Predict(X);</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nr_obs = X.rows();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(VERBOSE_ENGINE)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MatrixXd result(nr_cross, y_hat.cols()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result &lt;&lt; y_hat,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debug_info("Train Y_Hat vs. Y_train (last 5):", result.bottomRows(5));</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vector &lt;string&gt; preds = PredictLabelsUsingYHat(y_hat);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long positives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for (long i = 0;i &lt; nr_obs;i++)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string predicted = preds[i];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string label = LabelsVector[(int)y(i)];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if (predicted == label)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positives++;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dResult = (double)positives / nr_obs;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dResult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 (dResult);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float GenericLinearEngine::CrossEvaluationSingleClass(bool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dResult = 0.0f;</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 = *y_cross;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 = *X_cross;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nr_cross = y.size();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(SingleClassTheta == NULL &amp;&amp; Theta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return (dResult);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y_hat = PredictSingleClass(X);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nr_obs = y_hat.size();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(VERBOSE_ENGINE)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debug_info("Cross Y_Hat vs. Y_cross (last 3)");</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MatrixXd result(nr_cross, 2);</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result &lt;&lt; y_hat,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debug_info(result.bottomRows(3));</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(bClass)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VectorXd y_hat_Rounded = y_hat.unaryExpr(ptr_fun(myround));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long positives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for (long i = 0;i &lt; nr_obs;i++)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if (y_hat_Rounded(i) == y(i))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positives++;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dResult = (double) positives / nr_obs;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dResult = NRMSE(y_hat,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 (dResult);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END Generic Linear Engine virtual class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xml:space="preserve">//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BEGIN Normal Regressor class definitions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void NormalRegressor::Train(MatrixXd X, MatrixXd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X_train = new MatrixXd(X);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y_train = new VectorXd(y);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template&lt;typename _Matrix_Type_&gt;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_Matrix_Type_ pseudoInverse(const _Matrix_Type_ &amp;a, double epsilon = std::numeric_limits&lt;double&gt;::epsilon())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Eigen::JacobiSVD&lt; _Matrix_Type_ &gt; svd(a, Eigen::ComputeThinU | Eigen::ComputeThinV);</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tolerance = epsilon * std::max(a.cols(), a.rows()) *svd.singularValues().array().abs()(0);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 svd.matrixV() *  (svd.singularValues().array().abs() &gt; tolerance).select(svd.singularValues().array().inverse(), 0).matrix().asDiagonal() * svd.matrixU().adjoint();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void NormalRegressor::Train()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debug_info("Training: " + CLF_NAME);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 = *X_train;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VectorXd y = *y_train;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xTx = X.transpose() * 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xT = X.transpose();</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TempTheta1(X.cols());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TempTheta2(X.cols());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duration1;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duration2;</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(VERBOSE_ENGINE)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 1st solving with pseudo-inverse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high_resolution_clock::time_point t1 = high_resolution_clock::now();</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MatrixXd xTxInv = pseudoInverse(xTx);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TempTheta1 = xTxInv * xT *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high_resolution_clock::time_point t2 = high_resolution_clock::now();</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duration1 = duration_cast&lt;microseconds&gt;(t2 - t1).count();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 now second method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high_resolution_clock::time_point t3 = high_resolution_clock::now();</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TempTheta2 = xTx.ldlt().solve(xT *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high_resolution_clock::time_point t4 = high_resolution_clock::now();</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duration2 = duration_cast&lt;microseconds&gt;(t4 - t3).count();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//SingleClassTheta = new VectorXd(TempTheta1);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SingleClassTheta = new VectorXd(TempTheta2);</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 now second method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TempTheta2 = xTx.ldlt().solve(xT * y);</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SingleClassTheta = new VectorXd(TempTheta2);</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(VERBOSE_ENGINE)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debug_info("X data features size = " + to_string(X_loaded-&gt;cols()));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debug_info("Theta PInv = " + to_string(duration1) + " microsec");</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debug_info("Theta ldlt = " + to_string(duration2) + " microsec");</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debug_info("T1(pinv) T2(ldlt):");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MatrixXd comp(TempTheta1.size(), 2);</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comp &lt;&lt; TempTheta1, TempTheta2;</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debug_info(comp);</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(*SingleClassTheta == TempTheta2)</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debug_info("Using Theta2");</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debug_info("Using Theta1");</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END Normal Regressor class definitions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void OnlineClassifier::SimulateOnlineTrain()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(Theta != NULL)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delete Theta;</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Theta = new MatrixXd(NR_FEATS + 1, NR_CLASSES);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Theta-&gt;fill(0); // reset Theta</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TEST_DEBUG = 1000;</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BeginTimer();</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for (long i = 0;i &lt; X_train-&gt;rows();i++)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r>
            <w:r w:rsidRPr="006C2662">
              <w:rPr>
                <w:rFonts w:ascii="Courier New" w:hAnsi="Courier New" w:cs="Courier New"/>
                <w:sz w:val="16"/>
                <w:szCs w:val="16"/>
              </w:rPr>
              <w:tab/>
              <w:t>MatrixXd obs = X_train-&gt;row(i);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VectorXd yi(1);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yi(0) = (*y_train)(i);</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(VERBOSE_ENGINE)// &amp;&amp; (i == TEST_DEBUG))</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std::stringstream ss;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for (size_t i = 0; i &lt; yi.size(); ++i)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if (i != 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ss &lt;&lt;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ss &lt;&lt; yi[i];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debug_info("Training "+to_string(i)+" th example with y = " + ss.str(),obs);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MatrixXd xi;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(bBiasAdded)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xi = obs.rightCols(NR_FEATS);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xi = obs;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OnlineTrain(xi, yi);</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(VERBOSE_ENGINE)// &amp;&amp; (i == TEST_DEBUG))</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//long time_cost = EndTimer();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//debug_info("Total time = " + to_string(time_cost) + " ms");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debug_info("y_OHM (1 row): ",LastYOHM.topRows(1));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debug_info("y_hat (1 row): ",LastYHat.topRows(1));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debug_info("error (1 row): ",LastYERR.topRows(1));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debug_info("Gradient (2 rows): ",LastGrad.topRows(2));</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debug_info("J array las val: ",J_values-&gt;tail(1), true);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debug_info("Theta (2 rows): ",Theta-&gt;topRows(2));</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r>
            <w:r w:rsidRPr="006C2662">
              <w:rPr>
                <w:rFonts w:ascii="Courier New" w:hAnsi="Courier New" w:cs="Courier New"/>
                <w:sz w:val="16"/>
                <w:szCs w:val="16"/>
              </w:rPr>
              <w:tab/>
            </w:r>
            <w:r w:rsidRPr="006C2662">
              <w:rPr>
                <w:rFonts w:ascii="Courier New" w:hAnsi="Courier New" w:cs="Courier New"/>
                <w:sz w:val="16"/>
                <w:szCs w:val="16"/>
              </w:rPr>
              <w:tab/>
              <w:t>//debug_info();</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BEGIN Online Classifier definitions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yi is index in VectorLabels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xml:space="preserve">void OnlineClassifier::OnlineTrain(MatrixXd xi, VectorXd yi)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nr_rows = xi.rows();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nr_cols = xi.cols();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bias(nr_rows);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bias.fill(1);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TempX(nr_rows, nr_cols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TempX &lt;&lt; bias, xi;</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m = nr_rows; // for convenience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yOHM(nr_rows, NR_CLASSES);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yOHM.fill(0);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for (long i = 0;i &lt; nr_rows;i++)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for (long j = 0;j &lt; NR_CLASSES;j++)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 xml:space="preserve">// now assume LabelsVector is correctly constructed </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 and yi[i] is index in that vector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if (yi(i) == 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yOHM(i, j) =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 xml:space="preserve">// now we have the one hot matrix lets start </w:t>
            </w:r>
            <w:proofErr w:type="gramStart"/>
            <w:r w:rsidRPr="006C2662">
              <w:rPr>
                <w:rFonts w:ascii="Courier New" w:hAnsi="Courier New" w:cs="Courier New"/>
                <w:sz w:val="16"/>
                <w:szCs w:val="16"/>
              </w:rPr>
              <w:t>working !</w:t>
            </w:r>
            <w:proofErr w:type="gramEnd"/>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y_hat = Predict(xi);</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J = (1.0 / m) * cross_entropy(yOHM, y_hat); // MUST add regularization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add_cost(J);</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error = yOHM - y_hat;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MatrixXd Grad = (-1.0 / m) * TempX.transpose() * error; // MUST add regularization</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*Theta = *Theta - (LearningRate * Grad);</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LastGrad = Grad;</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LastYOHM = yOHM;</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LastYHat = y_hat;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LastYERR = error;</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LastXObs = xi;</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double OnlineClassifier::CostFunction()</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 0.0;</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MatrixXd OnlineClassifier::Predict(MatrixXd 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nr_rows = X.rows();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long nr_cols = X.cols();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VectorXd bias(nr_rows);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bias.fill(1);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TempX(nr_rows, nr_cols +1);</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TempX &lt;&lt; bias, 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XTheta = TempX * (*Theta);</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SM = softmax(XTheta);</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return(SM);</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MatrixXd OnlineClassifier::softmax(MatrixXd z)</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MatrixXd SM(z.rows(), Theta-&gt;cols());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ArrayXXd arr(z);</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 first shift values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arr = arr - z.maxCoeff();</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arr = arr.exp();</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//cout &lt;&lt; z;</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//cout &lt;&lt; arr;</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ArrayXd sums = arr.rowwise().sum();</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arr.colwise() /= sums;</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SM = arr.matrix();</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return(SM);</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double myclip(double val)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double eps = 1e-15;</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if (val &lt; eps)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return(eps);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if (val &gt; (1 - eps))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return(1 - eps);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t>else</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r>
            <w:r w:rsidRPr="006C2662">
              <w:rPr>
                <w:rFonts w:ascii="Courier New" w:hAnsi="Courier New" w:cs="Courier New"/>
                <w:sz w:val="16"/>
                <w:szCs w:val="16"/>
              </w:rPr>
              <w:tab/>
            </w:r>
            <w:r w:rsidRPr="006C2662">
              <w:rPr>
                <w:rFonts w:ascii="Courier New" w:hAnsi="Courier New" w:cs="Courier New"/>
                <w:sz w:val="16"/>
                <w:szCs w:val="16"/>
              </w:rPr>
              <w:tab/>
              <w:t>return(val);</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inline double OnlineClassifier::cross_entropy(MatrixXd yOHM, MatrixXd y_hat)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//y_hat = y_hat.unaryExpr(ptr_fun(myclip));</w:t>
            </w:r>
          </w:p>
          <w:p w:rsidR="006C2662" w:rsidRPr="006C2662" w:rsidRDefault="006C2662" w:rsidP="006C2662">
            <w:pPr>
              <w:spacing w:after="160"/>
              <w:rPr>
                <w:rFonts w:ascii="Courier New" w:hAnsi="Courier New" w:cs="Courier New"/>
                <w:sz w:val="16"/>
                <w:szCs w:val="16"/>
              </w:rPr>
            </w:pP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MatrixXd J_matrix = (yOHM.array() * y_hat.array().log()).matrix();</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lastRenderedPageBreak/>
              <w:tab/>
              <w:t>double J = -(J_matrix.sum());</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ab/>
              <w:t>return(J);</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 END Online Classifier definitions</w:t>
            </w:r>
          </w:p>
          <w:p w:rsidR="006C2662" w:rsidRPr="006C2662" w:rsidRDefault="006C2662" w:rsidP="006C2662">
            <w:pPr>
              <w:spacing w:after="160"/>
              <w:rPr>
                <w:rFonts w:ascii="Courier New" w:hAnsi="Courier New" w:cs="Courier New"/>
                <w:sz w:val="16"/>
                <w:szCs w:val="16"/>
              </w:rPr>
            </w:pPr>
            <w:r w:rsidRPr="006C2662">
              <w:rPr>
                <w:rFonts w:ascii="Courier New" w:hAnsi="Courier New" w:cs="Courier New"/>
                <w:sz w:val="16"/>
                <w:szCs w:val="16"/>
              </w:rPr>
              <w:t>//</w:t>
            </w:r>
          </w:p>
          <w:p w:rsidR="006C2662" w:rsidRPr="006C2662" w:rsidRDefault="006C2662" w:rsidP="006C2662">
            <w:pPr>
              <w:spacing w:after="160"/>
              <w:rPr>
                <w:rFonts w:ascii="Courier New" w:hAnsi="Courier New" w:cs="Courier New"/>
                <w:sz w:val="16"/>
                <w:szCs w:val="16"/>
              </w:rPr>
            </w:pPr>
          </w:p>
        </w:tc>
      </w:tr>
    </w:tbl>
    <w:p w:rsidR="006C2662" w:rsidRPr="00352649" w:rsidRDefault="006C2662" w:rsidP="00804B18">
      <w:pPr>
        <w:spacing w:after="160" w:line="360" w:lineRule="auto"/>
      </w:pPr>
    </w:p>
    <w:p w:rsidR="00804B18" w:rsidRDefault="00804B18">
      <w:pPr>
        <w:spacing w:after="160" w:line="259" w:lineRule="auto"/>
        <w:jc w:val="left"/>
        <w:rPr>
          <w:highlight w:val="yellow"/>
        </w:rPr>
      </w:pPr>
      <w:r>
        <w:rPr>
          <w:highlight w:val="yellow"/>
        </w:rPr>
        <w:br w:type="page"/>
      </w:r>
    </w:p>
    <w:p w:rsidR="00804B18" w:rsidRDefault="00804B18" w:rsidP="00804B18">
      <w:pPr>
        <w:spacing w:after="160" w:line="360" w:lineRule="auto"/>
        <w:rPr>
          <w:highlight w:val="yellow"/>
        </w:rPr>
      </w:pPr>
    </w:p>
    <w:p w:rsidR="00804B18" w:rsidRPr="00804B18" w:rsidRDefault="00804B18" w:rsidP="008413E3">
      <w:pPr>
        <w:pStyle w:val="Heading2"/>
      </w:pPr>
      <w:bookmarkStart w:id="16" w:name="_Toc470948486"/>
      <w:r w:rsidRPr="00804B18">
        <w:t>Tehnici bazate pe Retele Neurale Adanci</w:t>
      </w:r>
      <w:bookmarkEnd w:id="16"/>
    </w:p>
    <w:p w:rsidR="00804B18" w:rsidRDefault="00804B18" w:rsidP="00804B18">
      <w:pPr>
        <w:spacing w:after="160" w:line="360" w:lineRule="auto"/>
        <w:rPr>
          <w:highlight w:val="yellow"/>
        </w:rPr>
      </w:pPr>
    </w:p>
    <w:p w:rsidR="00DE254E" w:rsidRPr="00705930" w:rsidRDefault="00DE254E" w:rsidP="008413E3">
      <w:pPr>
        <w:pStyle w:val="Heading3"/>
      </w:pPr>
      <w:bookmarkStart w:id="17" w:name="_Toc470948487"/>
      <w:r w:rsidRPr="00705930">
        <w:t xml:space="preserve">Utilizarea </w:t>
      </w:r>
      <w:r w:rsidR="00BF4E94">
        <w:t>CNN</w:t>
      </w:r>
      <w:r w:rsidRPr="00705930">
        <w:t xml:space="preserve"> </w:t>
      </w:r>
      <w:r w:rsidR="00BF4E94">
        <w:t>in</w:t>
      </w:r>
      <w:r w:rsidRPr="00705930">
        <w:t xml:space="preserve"> segmentare</w:t>
      </w:r>
      <w:r w:rsidR="00BF4E94">
        <w:t>a</w:t>
      </w:r>
      <w:r w:rsidRPr="00705930">
        <w:t xml:space="preserve"> semantica</w:t>
      </w:r>
      <w:bookmarkEnd w:id="17"/>
    </w:p>
    <w:p w:rsidR="00705930" w:rsidRDefault="00705930" w:rsidP="00804B18">
      <w:pPr>
        <w:spacing w:after="160" w:line="360" w:lineRule="auto"/>
      </w:pPr>
    </w:p>
    <w:p w:rsidR="00BF4E94" w:rsidRDefault="00BF4E94" w:rsidP="00804B18">
      <w:pPr>
        <w:spacing w:after="160" w:line="360" w:lineRule="auto"/>
      </w:pPr>
      <w:r>
        <w:t>Retelele convolutionale adanci constituie principalul vector stiintific si tehnologic care avanseaza stadiul actual al tehnologiei si cercetarii in domeniul recunoasterii computerizate.</w:t>
      </w:r>
    </w:p>
    <w:p w:rsidR="00DE254E" w:rsidRDefault="00705930" w:rsidP="00804B18">
      <w:pPr>
        <w:spacing w:after="160" w:line="360" w:lineRule="auto"/>
        <w:rPr>
          <w:highlight w:val="yellow"/>
        </w:rPr>
      </w:pPr>
      <w:r>
        <w:t>R</w:t>
      </w:r>
      <w:r w:rsidRPr="00705930">
        <w:t xml:space="preserve">eţelele </w:t>
      </w:r>
      <w:r>
        <w:t>co</w:t>
      </w:r>
      <w:r w:rsidRPr="00705930">
        <w:t>nvolutional</w:t>
      </w:r>
      <w:r>
        <w:t>e</w:t>
      </w:r>
      <w:r w:rsidRPr="00705930">
        <w:t xml:space="preserve"> sunt modele</w:t>
      </w:r>
      <w:r>
        <w:t xml:space="preserve"> de Machine Learning cu capabilitati de vizualizare</w:t>
      </w:r>
      <w:r w:rsidRPr="00705930">
        <w:t xml:space="preserve"> puternice, care produce ierarhii de caracteristici. </w:t>
      </w:r>
      <w:r>
        <w:t xml:space="preserve">Intrinsec, retelele convolutionale adanci ne pot prezenta </w:t>
      </w:r>
      <w:r w:rsidR="00AE318B">
        <w:t xml:space="preserve">informatia vizualala </w:t>
      </w:r>
      <w:r w:rsidR="00FA5109">
        <w:t xml:space="preserve">pe diverse nivele de analiza semantica cu ajutorul nivelelor “ascunse” (hidden layers) de neuroni artificiali. Conform lucrarii stiintifice </w:t>
      </w:r>
      <w:r w:rsidR="00BF4E94">
        <w:t>“</w:t>
      </w:r>
      <w:r w:rsidR="00BF4E94" w:rsidRPr="00363138">
        <w:rPr>
          <w:b/>
          <w:szCs w:val="24"/>
        </w:rPr>
        <w:t>Fully Convolutional Networks for Semantic Segmentation</w:t>
      </w:r>
      <w:r w:rsidR="00BF4E94">
        <w:t xml:space="preserve">” </w:t>
      </w:r>
      <w:r w:rsidR="00FA5109">
        <w:t>publicata de Johnatan Long, Trevor Darell et al. se arata ca retelele convolutionale dense si complete se pot proiecta si construi astfel incat sa genereze predictii si inferente semantice complete la nivel de pixel</w:t>
      </w:r>
      <w:r w:rsidR="00BF4E94">
        <w:t xml:space="preserve"> – acesta fiind pasul natural al modificarii predictiei brute de la nivelul intregii imagini care este analiza pana la nivelul punctului grafic unitar (pixel). Astfel se poate asocia fiecare pixel individual cu o anumita forma bidimensionala sau tridimensionala</w:t>
      </w:r>
      <w:r w:rsidRPr="00705930">
        <w:t>.</w:t>
      </w:r>
    </w:p>
    <w:p w:rsidR="00705930" w:rsidRDefault="00705930" w:rsidP="00804B18">
      <w:pPr>
        <w:spacing w:after="160" w:line="360" w:lineRule="auto"/>
        <w:rPr>
          <w:highlight w:val="yellow"/>
        </w:rPr>
      </w:pPr>
    </w:p>
    <w:p w:rsidR="00DE254E" w:rsidRPr="00BF4E94" w:rsidRDefault="00DE254E" w:rsidP="008413E3">
      <w:pPr>
        <w:pStyle w:val="Heading3"/>
      </w:pPr>
      <w:bookmarkStart w:id="18" w:name="_Toc470948488"/>
      <w:r w:rsidRPr="00BF4E94">
        <w:t xml:space="preserve">Utilizarea LSTM </w:t>
      </w:r>
      <w:r w:rsidR="00BF4E94" w:rsidRPr="00BF4E94">
        <w:t>pentru</w:t>
      </w:r>
      <w:r w:rsidRPr="00BF4E94">
        <w:t xml:space="preserve"> sisteme expert de tip Bot</w:t>
      </w:r>
      <w:bookmarkEnd w:id="18"/>
    </w:p>
    <w:p w:rsidR="00BF4E94" w:rsidRDefault="00BF4E94" w:rsidP="00804B18">
      <w:pPr>
        <w:spacing w:after="160" w:line="360" w:lineRule="auto"/>
        <w:rPr>
          <w:highlight w:val="yellow"/>
        </w:rPr>
      </w:pPr>
    </w:p>
    <w:p w:rsidR="00BF4E94" w:rsidRPr="001974BD" w:rsidRDefault="00BF4E94" w:rsidP="00804B18">
      <w:pPr>
        <w:spacing w:after="160" w:line="360" w:lineRule="auto"/>
      </w:pPr>
      <w:r w:rsidRPr="001974BD">
        <w:t>Retelele neurale de tip LSTM (Long Short Term Memory) simuleaza functionarea neuronilor biologici responsabili de stocarea informatiei pe termen scurt si lung cu ajutorul unei porti de scriere, stocare si rescriere.</w:t>
      </w:r>
    </w:p>
    <w:p w:rsidR="00BF4E94" w:rsidRPr="001974BD" w:rsidRDefault="00BF4E94" w:rsidP="00804B18">
      <w:pPr>
        <w:spacing w:after="160" w:line="360" w:lineRule="auto"/>
      </w:pPr>
      <w:r w:rsidRPr="001974BD">
        <w:t xml:space="preserve">In materialele studiate este demonstrat atat prin formalizare matematica la nivel de model abstract de Machine Learning cat si prin demonstratii experimentale ca retelele neurale adanci de tip LSTM pot fi antranate complet cu script-uri de tip call-center sau alte tipuri de conversatii realizate anterior intre actori umani. In urma antrenarii reteaua LSTM </w:t>
      </w:r>
      <w:proofErr w:type="gramStart"/>
      <w:r w:rsidRPr="001974BD">
        <w:t>este</w:t>
      </w:r>
      <w:proofErr w:type="gramEnd"/>
      <w:r w:rsidRPr="001974BD">
        <w:t xml:space="preserve"> capabila sa formuleze raspunsuri coerente si logice la intrebari/probleme descrise de un utilizator uman in </w:t>
      </w:r>
      <w:r w:rsidRPr="001974BD">
        <w:lastRenderedPageBreak/>
        <w:t>limbaj natural – utilizand fraza/intrebarea in limbaj natural a operatorului uman ca si punct de plecare a analizei si predictiei raspunsului ideal.</w:t>
      </w:r>
    </w:p>
    <w:p w:rsidR="00BF4E94" w:rsidRPr="001974BD" w:rsidRDefault="00BF4E94" w:rsidP="00804B18">
      <w:pPr>
        <w:spacing w:after="160" w:line="360" w:lineRule="auto"/>
      </w:pPr>
      <w:r w:rsidRPr="001974BD">
        <w:t xml:space="preserve">Concret vom utiliza retele de tip LSTM in vederea realizarii unui Bot care </w:t>
      </w:r>
      <w:proofErr w:type="gramStart"/>
      <w:r w:rsidRPr="001974BD">
        <w:t>sa</w:t>
      </w:r>
      <w:proofErr w:type="gramEnd"/>
      <w:r w:rsidRPr="001974BD">
        <w:t xml:space="preserve"> permita unui utilizator uman sa descrie modul de functionare al aplicatiei informatice</w:t>
      </w:r>
      <w:r w:rsidR="001974BD" w:rsidRPr="001974BD">
        <w:t xml:space="preserve"> dorite iar sistemul</w:t>
      </w:r>
      <w:r w:rsidRPr="001974BD">
        <w:t xml:space="preserve"> </w:t>
      </w:r>
      <w:r w:rsidR="001974BD" w:rsidRPr="001974BD">
        <w:t>Cloudifier.NET va putea formaliza in limbaje de programare notiunile intelese, analizate si proiectate de componentele LSTM are Bot-ului.</w:t>
      </w:r>
    </w:p>
    <w:p w:rsidR="00DE254E" w:rsidRPr="001974BD" w:rsidRDefault="00DE254E" w:rsidP="008413E3">
      <w:pPr>
        <w:pStyle w:val="Heading3"/>
      </w:pPr>
      <w:bookmarkStart w:id="19" w:name="_Toc470948489"/>
      <w:r w:rsidRPr="001974BD">
        <w:t>Framework-ul state-of-the-art TensorFlow</w:t>
      </w:r>
      <w:bookmarkEnd w:id="19"/>
    </w:p>
    <w:p w:rsidR="001974BD" w:rsidRPr="001974BD" w:rsidRDefault="001974BD" w:rsidP="00804B18">
      <w:pPr>
        <w:spacing w:after="160" w:line="360" w:lineRule="auto"/>
      </w:pPr>
    </w:p>
    <w:p w:rsidR="001974BD" w:rsidRDefault="001974BD" w:rsidP="00804B18">
      <w:pPr>
        <w:spacing w:after="160" w:line="360" w:lineRule="auto"/>
      </w:pPr>
      <w:r w:rsidRPr="001974BD">
        <w:t xml:space="preserve">Pentru implementarea tuturor algoritmilor de tip Deep Learning se va utiliza state-of-the-art actual in acest domeniu lansat de Google in anul 2016 – framework-ul TensorFlow impreuna cu framework-ul Keras care are scopul de a adauga facilitati de nivel inalt bibliotecilor TensorFlow. In continuare </w:t>
      </w:r>
      <w:proofErr w:type="gramStart"/>
      <w:r w:rsidRPr="001974BD">
        <w:t>este</w:t>
      </w:r>
      <w:proofErr w:type="gramEnd"/>
      <w:r w:rsidRPr="001974BD">
        <w:t xml:space="preserve"> prezentata sintaxa TensorFlow </w:t>
      </w:r>
      <w:r w:rsidR="00C50928">
        <w:t xml:space="preserve">(descrisa in limbajul Python) </w:t>
      </w:r>
      <w:r w:rsidRPr="001974BD">
        <w:t>urmata de sintaxa Kera</w:t>
      </w:r>
      <w:r>
        <w:t>s.</w:t>
      </w:r>
    </w:p>
    <w:tbl>
      <w:tblPr>
        <w:tblStyle w:val="Heading5Char"/>
        <w:tblW w:w="0" w:type="auto"/>
        <w:jc w:val="center"/>
        <w:tblLook w:val="04A0" w:firstRow="1" w:lastRow="0" w:firstColumn="1" w:lastColumn="0" w:noHBand="0" w:noVBand="1"/>
      </w:tblPr>
      <w:tblGrid>
        <w:gridCol w:w="8095"/>
      </w:tblGrid>
      <w:tr w:rsidR="001974BD" w:rsidRPr="001974BD" w:rsidTr="00C50928">
        <w:trPr>
          <w:jc w:val="center"/>
        </w:trPr>
        <w:tc>
          <w:tcPr>
            <w:tcW w:w="8095" w:type="dxa"/>
          </w:tcPr>
          <w:p w:rsidR="001974BD" w:rsidRPr="001974BD" w:rsidRDefault="00C50928" w:rsidP="00C50928">
            <w:pPr>
              <w:spacing w:after="160"/>
              <w:rPr>
                <w:rFonts w:ascii="Courier New" w:hAnsi="Courier New" w:cs="Courier New"/>
                <w:sz w:val="18"/>
              </w:rPr>
            </w:pPr>
            <w:r>
              <w:rPr>
                <w:rFonts w:ascii="Courier New" w:hAnsi="Courier New" w:cs="Courier New"/>
                <w:sz w:val="18"/>
              </w:rPr>
              <w:t>i</w:t>
            </w:r>
            <w:r w:rsidR="001974BD" w:rsidRPr="001974BD">
              <w:rPr>
                <w:rFonts w:ascii="Courier New" w:hAnsi="Courier New" w:cs="Courier New"/>
                <w:sz w:val="18"/>
              </w:rPr>
              <w:t>mport tensorflow as tf</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import numpy as np</w:t>
            </w:r>
          </w:p>
          <w:p w:rsidR="001974BD" w:rsidRPr="001974BD" w:rsidRDefault="001974BD" w:rsidP="00C50928">
            <w:pPr>
              <w:spacing w:after="160"/>
              <w:rPr>
                <w:rFonts w:ascii="Courier New" w:hAnsi="Courier New" w:cs="Courier New"/>
                <w:sz w:val="18"/>
              </w:rPr>
            </w:pP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Create 100 phony x, y data points in NumPy, y = x * 0.1 + 0.3</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x_data = np.random.rand(100).astype(np.float32)</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y_data = x_data * 0.1 + 0.3</w:t>
            </w:r>
          </w:p>
          <w:p w:rsidR="001974BD" w:rsidRPr="001974BD" w:rsidRDefault="001974BD" w:rsidP="00C50928">
            <w:pPr>
              <w:spacing w:after="160"/>
              <w:rPr>
                <w:rFonts w:ascii="Courier New" w:hAnsi="Courier New" w:cs="Courier New"/>
                <w:sz w:val="18"/>
              </w:rPr>
            </w:pP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Try to find values for W and b that compute y_data = W * x_data + b</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(We know that W should be 0.1 and b 0.3, but TensorFlow will</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figure that out for us.)</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W = tf.Variable(tf.random_uniform([1], -1.0, 1.0))</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b = tf.Variable(tf.zeros([1]))</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y = W * x_data + b</w:t>
            </w:r>
          </w:p>
          <w:p w:rsidR="001974BD" w:rsidRPr="001974BD" w:rsidRDefault="001974BD" w:rsidP="00C50928">
            <w:pPr>
              <w:spacing w:after="160"/>
              <w:rPr>
                <w:rFonts w:ascii="Courier New" w:hAnsi="Courier New" w:cs="Courier New"/>
                <w:sz w:val="18"/>
              </w:rPr>
            </w:pP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Minimize the mean squared errors.</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loss = tf.reduce_mean(tf.square(y - y_data))</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optimizer = tf.train.GradientDescentOptimizer(0.5)</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train = optimizer.minimize(loss)</w:t>
            </w:r>
          </w:p>
          <w:p w:rsidR="001974BD" w:rsidRPr="001974BD" w:rsidRDefault="001974BD" w:rsidP="00C50928">
            <w:pPr>
              <w:spacing w:after="160"/>
              <w:rPr>
                <w:rFonts w:ascii="Courier New" w:hAnsi="Courier New" w:cs="Courier New"/>
                <w:sz w:val="18"/>
              </w:rPr>
            </w:pP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lastRenderedPageBreak/>
              <w:t># Before starting, initialize the variables.  We will 'run' this first.</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init = tf.global_variables_initializer()</w:t>
            </w:r>
          </w:p>
          <w:p w:rsidR="001974BD" w:rsidRPr="001974BD" w:rsidRDefault="001974BD" w:rsidP="00C50928">
            <w:pPr>
              <w:spacing w:after="160"/>
              <w:rPr>
                <w:rFonts w:ascii="Courier New" w:hAnsi="Courier New" w:cs="Courier New"/>
                <w:sz w:val="18"/>
              </w:rPr>
            </w:pP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Launch the graph.</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sess = tf.Session()</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sess.run(init)</w:t>
            </w:r>
          </w:p>
          <w:p w:rsidR="001974BD" w:rsidRPr="001974BD" w:rsidRDefault="001974BD" w:rsidP="00C50928">
            <w:pPr>
              <w:spacing w:after="160"/>
              <w:rPr>
                <w:rFonts w:ascii="Courier New" w:hAnsi="Courier New" w:cs="Courier New"/>
                <w:sz w:val="18"/>
              </w:rPr>
            </w:pP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Fit the line.</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for step in range(201):</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xml:space="preserve">    sess.run(train)</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xml:space="preserve">    if step % 20 == 0:</w:t>
            </w: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xml:space="preserve">        print(step, sess.run(W), sess.run(b))</w:t>
            </w:r>
          </w:p>
          <w:p w:rsidR="001974BD" w:rsidRPr="001974BD" w:rsidRDefault="001974BD" w:rsidP="00C50928">
            <w:pPr>
              <w:spacing w:after="160"/>
              <w:rPr>
                <w:rFonts w:ascii="Courier New" w:hAnsi="Courier New" w:cs="Courier New"/>
                <w:sz w:val="18"/>
              </w:rPr>
            </w:pPr>
          </w:p>
          <w:p w:rsidR="001974BD" w:rsidRPr="001974BD" w:rsidRDefault="001974BD" w:rsidP="00C50928">
            <w:pPr>
              <w:spacing w:after="160"/>
              <w:rPr>
                <w:rFonts w:ascii="Courier New" w:hAnsi="Courier New" w:cs="Courier New"/>
                <w:sz w:val="18"/>
              </w:rPr>
            </w:pPr>
            <w:r w:rsidRPr="001974BD">
              <w:rPr>
                <w:rFonts w:ascii="Courier New" w:hAnsi="Courier New" w:cs="Courier New"/>
                <w:sz w:val="18"/>
              </w:rPr>
              <w:t># Learns best fit is W: [0.1], b: [0.3]</w:t>
            </w:r>
          </w:p>
        </w:tc>
      </w:tr>
    </w:tbl>
    <w:p w:rsidR="001974BD" w:rsidRPr="001974BD" w:rsidRDefault="001974BD" w:rsidP="00804B18">
      <w:pPr>
        <w:spacing w:after="160" w:line="360" w:lineRule="auto"/>
      </w:pPr>
    </w:p>
    <w:p w:rsidR="00DE254E" w:rsidRDefault="00DE254E" w:rsidP="008413E3">
      <w:pPr>
        <w:pStyle w:val="Heading3"/>
      </w:pPr>
      <w:bookmarkStart w:id="20" w:name="_Toc470948490"/>
      <w:r w:rsidRPr="00C50928">
        <w:t>Framework-ul state-of-the-art Keras</w:t>
      </w:r>
      <w:bookmarkEnd w:id="20"/>
    </w:p>
    <w:p w:rsidR="00C50928" w:rsidRPr="00C50928" w:rsidRDefault="00C50928" w:rsidP="00C50928"/>
    <w:tbl>
      <w:tblPr>
        <w:tblStyle w:val="Heading5Char"/>
        <w:tblW w:w="0" w:type="auto"/>
        <w:jc w:val="center"/>
        <w:tblLook w:val="04A0" w:firstRow="1" w:lastRow="0" w:firstColumn="1" w:lastColumn="0" w:noHBand="0" w:noVBand="1"/>
      </w:tblPr>
      <w:tblGrid>
        <w:gridCol w:w="7645"/>
      </w:tblGrid>
      <w:tr w:rsidR="00C50928" w:rsidRPr="00C50928" w:rsidTr="00C50928">
        <w:trPr>
          <w:jc w:val="center"/>
        </w:trPr>
        <w:tc>
          <w:tcPr>
            <w:tcW w:w="7645" w:type="dxa"/>
          </w:tcPr>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b/>
                <w:bCs/>
                <w:color w:val="333333"/>
                <w:sz w:val="18"/>
                <w:szCs w:val="19"/>
                <w:lang w:val="en-US"/>
              </w:rPr>
              <w:t>from</w:t>
            </w:r>
            <w:r w:rsidRPr="00C50928">
              <w:rPr>
                <w:rFonts w:ascii="Consolas" w:hAnsi="Consolas" w:cs="Consolas"/>
                <w:color w:val="333333"/>
                <w:sz w:val="18"/>
                <w:szCs w:val="19"/>
                <w:shd w:val="clear" w:color="auto" w:fill="FFFAFA"/>
                <w:lang w:val="en-US"/>
              </w:rPr>
              <w:t xml:space="preserve"> keras.models </w:t>
            </w:r>
            <w:r w:rsidRPr="00C50928">
              <w:rPr>
                <w:rFonts w:ascii="Consolas" w:hAnsi="Consolas" w:cs="Consolas"/>
                <w:b/>
                <w:bCs/>
                <w:color w:val="333333"/>
                <w:sz w:val="18"/>
                <w:szCs w:val="19"/>
                <w:lang w:val="en-US"/>
              </w:rPr>
              <w:t>import</w:t>
            </w:r>
            <w:r w:rsidRPr="00C50928">
              <w:rPr>
                <w:rFonts w:ascii="Consolas" w:hAnsi="Consolas" w:cs="Consolas"/>
                <w:color w:val="333333"/>
                <w:sz w:val="18"/>
                <w:szCs w:val="19"/>
                <w:shd w:val="clear" w:color="auto" w:fill="FFFAFA"/>
                <w:lang w:val="en-US"/>
              </w:rPr>
              <w:t xml:space="preserve"> Sequential</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b/>
                <w:bCs/>
                <w:color w:val="333333"/>
                <w:sz w:val="18"/>
                <w:szCs w:val="19"/>
                <w:lang w:val="en-US"/>
              </w:rPr>
              <w:t>from</w:t>
            </w:r>
            <w:r w:rsidRPr="00C50928">
              <w:rPr>
                <w:rFonts w:ascii="Consolas" w:hAnsi="Consolas" w:cs="Consolas"/>
                <w:color w:val="333333"/>
                <w:sz w:val="18"/>
                <w:szCs w:val="19"/>
                <w:shd w:val="clear" w:color="auto" w:fill="FFFAFA"/>
                <w:lang w:val="en-US"/>
              </w:rPr>
              <w:t xml:space="preserve"> keras.layers </w:t>
            </w:r>
            <w:r w:rsidRPr="00C50928">
              <w:rPr>
                <w:rFonts w:ascii="Consolas" w:hAnsi="Consolas" w:cs="Consolas"/>
                <w:b/>
                <w:bCs/>
                <w:color w:val="333333"/>
                <w:sz w:val="18"/>
                <w:szCs w:val="19"/>
                <w:lang w:val="en-US"/>
              </w:rPr>
              <w:t>import</w:t>
            </w:r>
            <w:r w:rsidRPr="00C50928">
              <w:rPr>
                <w:rFonts w:ascii="Consolas" w:hAnsi="Consolas" w:cs="Consolas"/>
                <w:color w:val="333333"/>
                <w:sz w:val="18"/>
                <w:szCs w:val="19"/>
                <w:shd w:val="clear" w:color="auto" w:fill="FFFAFA"/>
                <w:lang w:val="en-US"/>
              </w:rPr>
              <w:t xml:space="preserve"> Dense, Dropout, Activation</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b/>
                <w:bCs/>
                <w:color w:val="333333"/>
                <w:sz w:val="18"/>
                <w:szCs w:val="19"/>
                <w:lang w:val="en-US"/>
              </w:rPr>
              <w:t>from</w:t>
            </w:r>
            <w:r w:rsidRPr="00C50928">
              <w:rPr>
                <w:rFonts w:ascii="Consolas" w:hAnsi="Consolas" w:cs="Consolas"/>
                <w:color w:val="333333"/>
                <w:sz w:val="18"/>
                <w:szCs w:val="19"/>
                <w:shd w:val="clear" w:color="auto" w:fill="FFFAFA"/>
                <w:lang w:val="en-US"/>
              </w:rPr>
              <w:t xml:space="preserve"> keras.optimizers </w:t>
            </w:r>
            <w:r w:rsidRPr="00C50928">
              <w:rPr>
                <w:rFonts w:ascii="Consolas" w:hAnsi="Consolas" w:cs="Consolas"/>
                <w:b/>
                <w:bCs/>
                <w:color w:val="333333"/>
                <w:sz w:val="18"/>
                <w:szCs w:val="19"/>
                <w:lang w:val="en-US"/>
              </w:rPr>
              <w:t>import</w:t>
            </w:r>
            <w:r w:rsidRPr="00C50928">
              <w:rPr>
                <w:rFonts w:ascii="Consolas" w:hAnsi="Consolas" w:cs="Consolas"/>
                <w:color w:val="333333"/>
                <w:sz w:val="18"/>
                <w:szCs w:val="19"/>
                <w:shd w:val="clear" w:color="auto" w:fill="FFFAFA"/>
                <w:lang w:val="en-US"/>
              </w:rPr>
              <w:t xml:space="preserve"> SGD</w:t>
            </w:r>
          </w:p>
          <w:p w:rsidR="00C50928" w:rsidRPr="00C50928" w:rsidRDefault="00C50928" w:rsidP="00C50928">
            <w:pPr>
              <w:jc w:val="left"/>
              <w:rPr>
                <w:rFonts w:ascii="Consolas" w:hAnsi="Consolas" w:cs="Consolas"/>
                <w:color w:val="333333"/>
                <w:sz w:val="18"/>
                <w:szCs w:val="19"/>
                <w:shd w:val="clear" w:color="auto" w:fill="FFFAFA"/>
                <w:lang w:val="en-US"/>
              </w:rPr>
            </w:pP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 = Sequential()</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i/>
                <w:iCs/>
                <w:color w:val="999988"/>
                <w:sz w:val="18"/>
                <w:szCs w:val="19"/>
                <w:lang w:val="en-US"/>
              </w:rPr>
              <w:t xml:space="preserve"># </w:t>
            </w:r>
            <w:proofErr w:type="gramStart"/>
            <w:r w:rsidRPr="00C50928">
              <w:rPr>
                <w:rFonts w:ascii="Consolas" w:hAnsi="Consolas" w:cs="Consolas"/>
                <w:i/>
                <w:iCs/>
                <w:color w:val="999988"/>
                <w:sz w:val="18"/>
                <w:szCs w:val="19"/>
                <w:lang w:val="en-US"/>
              </w:rPr>
              <w:t>Dense(</w:t>
            </w:r>
            <w:proofErr w:type="gramEnd"/>
            <w:r w:rsidRPr="00C50928">
              <w:rPr>
                <w:rFonts w:ascii="Consolas" w:hAnsi="Consolas" w:cs="Consolas"/>
                <w:i/>
                <w:iCs/>
                <w:color w:val="999988"/>
                <w:sz w:val="18"/>
                <w:szCs w:val="19"/>
                <w:lang w:val="en-US"/>
              </w:rPr>
              <w:t>64) is a fully-connected layer with 64 hidden units.</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i/>
                <w:iCs/>
                <w:color w:val="999988"/>
                <w:sz w:val="18"/>
                <w:szCs w:val="19"/>
                <w:lang w:val="en-US"/>
              </w:rPr>
              <w:t># in the first layer, you must specify the expected input data shape:</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i/>
                <w:iCs/>
                <w:color w:val="999988"/>
                <w:sz w:val="18"/>
                <w:szCs w:val="19"/>
                <w:lang w:val="en-US"/>
              </w:rPr>
              <w:t xml:space="preserve"># </w:t>
            </w:r>
            <w:proofErr w:type="gramStart"/>
            <w:r w:rsidRPr="00C50928">
              <w:rPr>
                <w:rFonts w:ascii="Consolas" w:hAnsi="Consolas" w:cs="Consolas"/>
                <w:i/>
                <w:iCs/>
                <w:color w:val="999988"/>
                <w:sz w:val="18"/>
                <w:szCs w:val="19"/>
                <w:lang w:val="en-US"/>
              </w:rPr>
              <w:t>here</w:t>
            </w:r>
            <w:proofErr w:type="gramEnd"/>
            <w:r w:rsidRPr="00C50928">
              <w:rPr>
                <w:rFonts w:ascii="Consolas" w:hAnsi="Consolas" w:cs="Consolas"/>
                <w:i/>
                <w:iCs/>
                <w:color w:val="999988"/>
                <w:sz w:val="18"/>
                <w:szCs w:val="19"/>
                <w:lang w:val="en-US"/>
              </w:rPr>
              <w:t>, 20-dimensional vectors.</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model.add(Dense(</w:t>
            </w:r>
            <w:r w:rsidRPr="00C50928">
              <w:rPr>
                <w:rFonts w:ascii="Consolas" w:hAnsi="Consolas" w:cs="Consolas"/>
                <w:color w:val="008080"/>
                <w:sz w:val="18"/>
                <w:szCs w:val="19"/>
                <w:lang w:val="en-US"/>
              </w:rPr>
              <w:t>64</w:t>
            </w:r>
            <w:r w:rsidRPr="00C50928">
              <w:rPr>
                <w:rFonts w:ascii="Consolas" w:hAnsi="Consolas" w:cs="Consolas"/>
                <w:color w:val="333333"/>
                <w:sz w:val="18"/>
                <w:szCs w:val="19"/>
                <w:shd w:val="clear" w:color="auto" w:fill="FFFAFA"/>
                <w:lang w:val="en-US"/>
              </w:rPr>
              <w:t>, input_dim=</w:t>
            </w:r>
            <w:r w:rsidRPr="00C50928">
              <w:rPr>
                <w:rFonts w:ascii="Consolas" w:hAnsi="Consolas" w:cs="Consolas"/>
                <w:color w:val="008080"/>
                <w:sz w:val="18"/>
                <w:szCs w:val="19"/>
                <w:lang w:val="en-US"/>
              </w:rPr>
              <w:t>20</w:t>
            </w:r>
            <w:r w:rsidRPr="00C50928">
              <w:rPr>
                <w:rFonts w:ascii="Consolas" w:hAnsi="Consolas" w:cs="Consolas"/>
                <w:color w:val="333333"/>
                <w:sz w:val="18"/>
                <w:szCs w:val="19"/>
                <w:shd w:val="clear" w:color="auto" w:fill="FFFAFA"/>
                <w:lang w:val="en-US"/>
              </w:rPr>
              <w:t>, init=</w:t>
            </w:r>
            <w:r w:rsidRPr="00C50928">
              <w:rPr>
                <w:rFonts w:ascii="Consolas" w:hAnsi="Consolas" w:cs="Consolas"/>
                <w:color w:val="DD1144"/>
                <w:sz w:val="18"/>
                <w:szCs w:val="19"/>
                <w:lang w:val="en-US"/>
              </w:rPr>
              <w:t>'uniform'</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model.add(Activation(</w:t>
            </w:r>
            <w:r w:rsidRPr="00C50928">
              <w:rPr>
                <w:rFonts w:ascii="Consolas" w:hAnsi="Consolas" w:cs="Consolas"/>
                <w:color w:val="DD1144"/>
                <w:sz w:val="18"/>
                <w:szCs w:val="19"/>
                <w:lang w:val="en-US"/>
              </w:rPr>
              <w:t>'tanh'</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model.add(Dropout(</w:t>
            </w:r>
            <w:r w:rsidRPr="00C50928">
              <w:rPr>
                <w:rFonts w:ascii="Consolas" w:hAnsi="Consolas" w:cs="Consolas"/>
                <w:color w:val="008080"/>
                <w:sz w:val="18"/>
                <w:szCs w:val="19"/>
                <w:lang w:val="en-US"/>
              </w:rPr>
              <w:t>0.5</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model.add(Dense(</w:t>
            </w:r>
            <w:r w:rsidRPr="00C50928">
              <w:rPr>
                <w:rFonts w:ascii="Consolas" w:hAnsi="Consolas" w:cs="Consolas"/>
                <w:color w:val="008080"/>
                <w:sz w:val="18"/>
                <w:szCs w:val="19"/>
                <w:lang w:val="en-US"/>
              </w:rPr>
              <w:t>64</w:t>
            </w:r>
            <w:r w:rsidRPr="00C50928">
              <w:rPr>
                <w:rFonts w:ascii="Consolas" w:hAnsi="Consolas" w:cs="Consolas"/>
                <w:color w:val="333333"/>
                <w:sz w:val="18"/>
                <w:szCs w:val="19"/>
                <w:shd w:val="clear" w:color="auto" w:fill="FFFAFA"/>
                <w:lang w:val="en-US"/>
              </w:rPr>
              <w:t>, init=</w:t>
            </w:r>
            <w:r w:rsidRPr="00C50928">
              <w:rPr>
                <w:rFonts w:ascii="Consolas" w:hAnsi="Consolas" w:cs="Consolas"/>
                <w:color w:val="DD1144"/>
                <w:sz w:val="18"/>
                <w:szCs w:val="19"/>
                <w:lang w:val="en-US"/>
              </w:rPr>
              <w:t>'uniform'</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model.add(Activation(</w:t>
            </w:r>
            <w:r w:rsidRPr="00C50928">
              <w:rPr>
                <w:rFonts w:ascii="Consolas" w:hAnsi="Consolas" w:cs="Consolas"/>
                <w:color w:val="DD1144"/>
                <w:sz w:val="18"/>
                <w:szCs w:val="19"/>
                <w:lang w:val="en-US"/>
              </w:rPr>
              <w:t>'tanh'</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model.add(Dropout(</w:t>
            </w:r>
            <w:r w:rsidRPr="00C50928">
              <w:rPr>
                <w:rFonts w:ascii="Consolas" w:hAnsi="Consolas" w:cs="Consolas"/>
                <w:color w:val="008080"/>
                <w:sz w:val="18"/>
                <w:szCs w:val="19"/>
                <w:lang w:val="en-US"/>
              </w:rPr>
              <w:t>0.5</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model.add(Dense(</w:t>
            </w:r>
            <w:r w:rsidRPr="00C50928">
              <w:rPr>
                <w:rFonts w:ascii="Consolas" w:hAnsi="Consolas" w:cs="Consolas"/>
                <w:color w:val="008080"/>
                <w:sz w:val="18"/>
                <w:szCs w:val="19"/>
                <w:lang w:val="en-US"/>
              </w:rPr>
              <w:t>10</w:t>
            </w:r>
            <w:r w:rsidRPr="00C50928">
              <w:rPr>
                <w:rFonts w:ascii="Consolas" w:hAnsi="Consolas" w:cs="Consolas"/>
                <w:color w:val="333333"/>
                <w:sz w:val="18"/>
                <w:szCs w:val="19"/>
                <w:shd w:val="clear" w:color="auto" w:fill="FFFAFA"/>
                <w:lang w:val="en-US"/>
              </w:rPr>
              <w:t>, init=</w:t>
            </w:r>
            <w:r w:rsidRPr="00C50928">
              <w:rPr>
                <w:rFonts w:ascii="Consolas" w:hAnsi="Consolas" w:cs="Consolas"/>
                <w:color w:val="DD1144"/>
                <w:sz w:val="18"/>
                <w:szCs w:val="19"/>
                <w:lang w:val="en-US"/>
              </w:rPr>
              <w:t>'uniform'</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model.add(Activation(</w:t>
            </w:r>
            <w:r w:rsidRPr="00C50928">
              <w:rPr>
                <w:rFonts w:ascii="Consolas" w:hAnsi="Consolas" w:cs="Consolas"/>
                <w:color w:val="DD1144"/>
                <w:sz w:val="18"/>
                <w:szCs w:val="19"/>
                <w:lang w:val="en-US"/>
              </w:rPr>
              <w:t>'softmax'</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sgd = SGD(lr=</w:t>
            </w:r>
            <w:r w:rsidRPr="00C50928">
              <w:rPr>
                <w:rFonts w:ascii="Consolas" w:hAnsi="Consolas" w:cs="Consolas"/>
                <w:color w:val="008080"/>
                <w:sz w:val="18"/>
                <w:szCs w:val="19"/>
                <w:lang w:val="en-US"/>
              </w:rPr>
              <w:t>0.1</w:t>
            </w:r>
            <w:r w:rsidRPr="00C50928">
              <w:rPr>
                <w:rFonts w:ascii="Consolas" w:hAnsi="Consolas" w:cs="Consolas"/>
                <w:color w:val="333333"/>
                <w:sz w:val="18"/>
                <w:szCs w:val="19"/>
                <w:shd w:val="clear" w:color="auto" w:fill="FFFAFA"/>
                <w:lang w:val="en-US"/>
              </w:rPr>
              <w:t>, decay=</w:t>
            </w:r>
            <w:r w:rsidRPr="00C50928">
              <w:rPr>
                <w:rFonts w:ascii="Consolas" w:hAnsi="Consolas" w:cs="Consolas"/>
                <w:color w:val="008080"/>
                <w:sz w:val="18"/>
                <w:szCs w:val="19"/>
                <w:lang w:val="en-US"/>
              </w:rPr>
              <w:t>1e-6</w:t>
            </w:r>
            <w:r w:rsidRPr="00C50928">
              <w:rPr>
                <w:rFonts w:ascii="Consolas" w:hAnsi="Consolas" w:cs="Consolas"/>
                <w:color w:val="333333"/>
                <w:sz w:val="18"/>
                <w:szCs w:val="19"/>
                <w:shd w:val="clear" w:color="auto" w:fill="FFFAFA"/>
                <w:lang w:val="en-US"/>
              </w:rPr>
              <w:t>, momentum=</w:t>
            </w:r>
            <w:r w:rsidRPr="00C50928">
              <w:rPr>
                <w:rFonts w:ascii="Consolas" w:hAnsi="Consolas" w:cs="Consolas"/>
                <w:color w:val="008080"/>
                <w:sz w:val="18"/>
                <w:szCs w:val="19"/>
                <w:lang w:val="en-US"/>
              </w:rPr>
              <w:t>0.9</w:t>
            </w:r>
            <w:r w:rsidRPr="00C50928">
              <w:rPr>
                <w:rFonts w:ascii="Consolas" w:hAnsi="Consolas" w:cs="Consolas"/>
                <w:color w:val="333333"/>
                <w:sz w:val="18"/>
                <w:szCs w:val="19"/>
                <w:shd w:val="clear" w:color="auto" w:fill="FFFAFA"/>
                <w:lang w:val="en-US"/>
              </w:rPr>
              <w:t>, nesterov=</w:t>
            </w:r>
            <w:r w:rsidRPr="00C50928">
              <w:rPr>
                <w:rFonts w:ascii="Consolas" w:hAnsi="Consolas" w:cs="Consolas"/>
                <w:b/>
                <w:bCs/>
                <w:color w:val="333333"/>
                <w:sz w:val="18"/>
                <w:szCs w:val="19"/>
                <w:lang w:val="en-US"/>
              </w:rPr>
              <w:t>True</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model.compile(loss=</w:t>
            </w:r>
            <w:r w:rsidRPr="00C50928">
              <w:rPr>
                <w:rFonts w:ascii="Consolas" w:hAnsi="Consolas" w:cs="Consolas"/>
                <w:color w:val="DD1144"/>
                <w:sz w:val="18"/>
                <w:szCs w:val="19"/>
                <w:lang w:val="en-US"/>
              </w:rPr>
              <w:t>'categorical_crossentropy'</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 xml:space="preserve">              optimizer=sgd,</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 xml:space="preserve">              metrics=[</w:t>
            </w:r>
            <w:r w:rsidRPr="00C50928">
              <w:rPr>
                <w:rFonts w:ascii="Consolas" w:hAnsi="Consolas" w:cs="Consolas"/>
                <w:color w:val="DD1144"/>
                <w:sz w:val="18"/>
                <w:szCs w:val="19"/>
                <w:lang w:val="en-US"/>
              </w:rPr>
              <w:t>'accuracy'</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model.fit(X_train, y_train,</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 xml:space="preserve">          nb_epoch=</w:t>
            </w:r>
            <w:r w:rsidRPr="00C50928">
              <w:rPr>
                <w:rFonts w:ascii="Consolas" w:hAnsi="Consolas" w:cs="Consolas"/>
                <w:color w:val="008080"/>
                <w:sz w:val="18"/>
                <w:szCs w:val="19"/>
                <w:lang w:val="en-US"/>
              </w:rPr>
              <w:t>20</w:t>
            </w:r>
            <w:r w:rsidRPr="00C50928">
              <w:rPr>
                <w:rFonts w:ascii="Consolas" w:hAnsi="Consolas" w:cs="Consolas"/>
                <w:color w:val="333333"/>
                <w:sz w:val="18"/>
                <w:szCs w:val="19"/>
                <w:shd w:val="clear" w:color="auto" w:fill="FFFAFA"/>
                <w:lang w:val="en-US"/>
              </w:rPr>
              <w:t>,</w:t>
            </w:r>
          </w:p>
          <w:p w:rsidR="00C50928" w:rsidRPr="00C50928" w:rsidRDefault="00C50928" w:rsidP="00C50928">
            <w:pPr>
              <w:jc w:val="left"/>
              <w:rPr>
                <w:rFonts w:ascii="Consolas" w:hAnsi="Consolas" w:cs="Consolas"/>
                <w:color w:val="333333"/>
                <w:sz w:val="18"/>
                <w:szCs w:val="19"/>
                <w:shd w:val="clear" w:color="auto" w:fill="FFFAFA"/>
                <w:lang w:val="en-US"/>
              </w:rPr>
            </w:pPr>
            <w:r w:rsidRPr="00C50928">
              <w:rPr>
                <w:rFonts w:ascii="Consolas" w:hAnsi="Consolas" w:cs="Consolas"/>
                <w:color w:val="333333"/>
                <w:sz w:val="18"/>
                <w:szCs w:val="19"/>
                <w:shd w:val="clear" w:color="auto" w:fill="FFFAFA"/>
                <w:lang w:val="en-US"/>
              </w:rPr>
              <w:t xml:space="preserve">          batch_size=</w:t>
            </w:r>
            <w:r w:rsidRPr="00C50928">
              <w:rPr>
                <w:rFonts w:ascii="Consolas" w:hAnsi="Consolas" w:cs="Consolas"/>
                <w:color w:val="008080"/>
                <w:sz w:val="18"/>
                <w:szCs w:val="19"/>
                <w:lang w:val="en-US"/>
              </w:rPr>
              <w:t>16</w:t>
            </w:r>
            <w:r w:rsidRPr="00C50928">
              <w:rPr>
                <w:rFonts w:ascii="Consolas" w:hAnsi="Consolas" w:cs="Consolas"/>
                <w:color w:val="333333"/>
                <w:sz w:val="18"/>
                <w:szCs w:val="19"/>
                <w:shd w:val="clear" w:color="auto" w:fill="FFFAFA"/>
                <w:lang w:val="en-US"/>
              </w:rPr>
              <w:t>)</w:t>
            </w:r>
          </w:p>
          <w:p w:rsidR="00C50928" w:rsidRPr="00C50928" w:rsidRDefault="00C50928" w:rsidP="00C50928">
            <w:pPr>
              <w:spacing w:after="160" w:line="360" w:lineRule="auto"/>
              <w:rPr>
                <w:sz w:val="18"/>
                <w:highlight w:val="yellow"/>
              </w:rPr>
            </w:pPr>
            <w:r w:rsidRPr="00C50928">
              <w:rPr>
                <w:rFonts w:ascii="Consolas" w:hAnsi="Consolas" w:cs="Consolas"/>
                <w:color w:val="333333"/>
                <w:sz w:val="18"/>
                <w:szCs w:val="19"/>
                <w:shd w:val="clear" w:color="auto" w:fill="FFFAFA"/>
                <w:lang w:val="en-US"/>
              </w:rPr>
              <w:t>score = model.evaluate(X_test, y_test, batch_size=</w:t>
            </w:r>
            <w:r w:rsidRPr="00C50928">
              <w:rPr>
                <w:rFonts w:ascii="Consolas" w:hAnsi="Consolas" w:cs="Consolas"/>
                <w:color w:val="008080"/>
                <w:sz w:val="18"/>
                <w:szCs w:val="19"/>
                <w:lang w:val="en-US"/>
              </w:rPr>
              <w:t>16</w:t>
            </w:r>
            <w:r w:rsidRPr="00C50928">
              <w:rPr>
                <w:rFonts w:ascii="Consolas" w:hAnsi="Consolas" w:cs="Consolas"/>
                <w:color w:val="333333"/>
                <w:sz w:val="18"/>
                <w:szCs w:val="19"/>
                <w:shd w:val="clear" w:color="auto" w:fill="FFFAFA"/>
                <w:lang w:val="en-US"/>
              </w:rPr>
              <w:t>)</w:t>
            </w:r>
          </w:p>
        </w:tc>
      </w:tr>
    </w:tbl>
    <w:p w:rsidR="00513093" w:rsidRPr="00804B18" w:rsidRDefault="00513093" w:rsidP="00804B18">
      <w:pPr>
        <w:spacing w:after="160" w:line="360" w:lineRule="auto"/>
        <w:rPr>
          <w:highlight w:val="yellow"/>
        </w:rPr>
      </w:pPr>
    </w:p>
    <w:p w:rsidR="00C50928" w:rsidRDefault="00C50928">
      <w:pPr>
        <w:spacing w:after="160" w:line="259" w:lineRule="auto"/>
        <w:jc w:val="left"/>
      </w:pPr>
      <w:r>
        <w:br w:type="page"/>
      </w:r>
    </w:p>
    <w:p w:rsidR="005619C1" w:rsidRDefault="005619C1" w:rsidP="008F5EB9">
      <w:pPr>
        <w:spacing w:after="160" w:line="360" w:lineRule="auto"/>
        <w:jc w:val="left"/>
      </w:pPr>
    </w:p>
    <w:p w:rsidR="005619C1" w:rsidRDefault="005619C1" w:rsidP="008F5EB9">
      <w:pPr>
        <w:pStyle w:val="Heading1"/>
        <w:spacing w:line="360" w:lineRule="auto"/>
      </w:pPr>
      <w:bookmarkStart w:id="21" w:name="_Toc470948491"/>
      <w:r>
        <w:t>Anexa – Rapoarte lunare</w:t>
      </w:r>
      <w:bookmarkEnd w:id="21"/>
    </w:p>
    <w:p w:rsidR="005619C1" w:rsidRDefault="005619C1" w:rsidP="008F5EB9">
      <w:pPr>
        <w:spacing w:line="360" w:lineRule="auto"/>
      </w:pPr>
    </w:p>
    <w:p w:rsidR="005619C1" w:rsidRDefault="005619C1" w:rsidP="008F5EB9">
      <w:pPr>
        <w:pStyle w:val="Heading2"/>
        <w:spacing w:line="360" w:lineRule="auto"/>
      </w:pPr>
      <w:bookmarkStart w:id="22" w:name="_Toc470948492"/>
      <w:r w:rsidRPr="005619C1">
        <w:t>Raport stiintific lunar</w:t>
      </w:r>
      <w:r>
        <w:t xml:space="preserve"> 1</w:t>
      </w:r>
      <w:bookmarkEnd w:id="22"/>
    </w:p>
    <w:p w:rsidR="005619C1" w:rsidRDefault="005619C1" w:rsidP="008F5EB9">
      <w:pPr>
        <w:spacing w:line="360" w:lineRule="auto"/>
      </w:pPr>
    </w:p>
    <w:p w:rsidR="005619C1" w:rsidRDefault="005619C1" w:rsidP="008F5EB9">
      <w:pPr>
        <w:spacing w:line="360" w:lineRule="auto"/>
        <w:jc w:val="center"/>
        <w:rPr>
          <w:b/>
          <w:sz w:val="40"/>
          <w:szCs w:val="24"/>
        </w:rPr>
      </w:pPr>
      <w:r w:rsidRPr="006921F0">
        <w:rPr>
          <w:b/>
          <w:sz w:val="40"/>
          <w:szCs w:val="24"/>
        </w:rPr>
        <w:t xml:space="preserve">Raport </w:t>
      </w:r>
      <w:r>
        <w:rPr>
          <w:b/>
          <w:sz w:val="40"/>
          <w:szCs w:val="24"/>
        </w:rPr>
        <w:t xml:space="preserve">stiintific </w:t>
      </w:r>
    </w:p>
    <w:p w:rsidR="005619C1" w:rsidRPr="008B141A" w:rsidRDefault="005619C1" w:rsidP="008F5EB9">
      <w:pPr>
        <w:spacing w:line="360" w:lineRule="auto"/>
        <w:jc w:val="center"/>
        <w:rPr>
          <w:b/>
          <w:sz w:val="28"/>
          <w:szCs w:val="24"/>
        </w:rPr>
      </w:pPr>
      <w:proofErr w:type="gramStart"/>
      <w:r w:rsidRPr="008B141A">
        <w:rPr>
          <w:b/>
          <w:sz w:val="28"/>
          <w:szCs w:val="24"/>
        </w:rPr>
        <w:t>de</w:t>
      </w:r>
      <w:proofErr w:type="gramEnd"/>
      <w:r w:rsidRPr="008B141A">
        <w:rPr>
          <w:b/>
          <w:sz w:val="28"/>
          <w:szCs w:val="24"/>
        </w:rPr>
        <w:t xml:space="preserve"> cercetare-dezvoltare in cadrul Cloudifier SRL</w:t>
      </w:r>
    </w:p>
    <w:p w:rsidR="005619C1" w:rsidRPr="00656903" w:rsidRDefault="005619C1" w:rsidP="008F5EB9">
      <w:pPr>
        <w:spacing w:line="360" w:lineRule="auto"/>
        <w:jc w:val="center"/>
        <w:rPr>
          <w:b/>
          <w:sz w:val="28"/>
          <w:szCs w:val="24"/>
        </w:rPr>
      </w:pPr>
      <w:r w:rsidRPr="00656903">
        <w:rPr>
          <w:b/>
          <w:sz w:val="28"/>
          <w:szCs w:val="24"/>
        </w:rPr>
        <w:t>Nr. 62/31.10.2016</w:t>
      </w:r>
    </w:p>
    <w:p w:rsidR="005619C1" w:rsidRPr="006921F0" w:rsidRDefault="005619C1" w:rsidP="008F5EB9">
      <w:pPr>
        <w:spacing w:line="360" w:lineRule="auto"/>
        <w:rPr>
          <w:szCs w:val="24"/>
        </w:rPr>
      </w:pPr>
    </w:p>
    <w:tbl>
      <w:tblPr>
        <w:tblStyle w:val="Heading5Char"/>
        <w:tblW w:w="0" w:type="auto"/>
        <w:tblLook w:val="04A0" w:firstRow="1" w:lastRow="0" w:firstColumn="1" w:lastColumn="0" w:noHBand="0" w:noVBand="1"/>
      </w:tblPr>
      <w:tblGrid>
        <w:gridCol w:w="2245"/>
        <w:gridCol w:w="6390"/>
      </w:tblGrid>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Nume proiect</w:t>
            </w:r>
          </w:p>
        </w:tc>
        <w:tc>
          <w:tcPr>
            <w:tcW w:w="6390" w:type="dxa"/>
            <w:vAlign w:val="center"/>
          </w:tcPr>
          <w:p w:rsidR="005619C1" w:rsidRPr="006921F0" w:rsidRDefault="005619C1" w:rsidP="008F5EB9">
            <w:pPr>
              <w:spacing w:line="360" w:lineRule="auto"/>
              <w:jc w:val="left"/>
              <w:rPr>
                <w:szCs w:val="24"/>
              </w:rPr>
            </w:pPr>
            <w:r w:rsidRPr="006921F0">
              <w:rPr>
                <w:szCs w:val="24"/>
              </w:rPr>
              <w:t>Platforma de migrare automatizată în cloud a aplicațiilor și sistemelor informatice clasice cloudifier.net</w:t>
            </w:r>
          </w:p>
        </w:tc>
      </w:tr>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Beneficiar</w:t>
            </w:r>
          </w:p>
        </w:tc>
        <w:tc>
          <w:tcPr>
            <w:tcW w:w="6390" w:type="dxa"/>
            <w:vAlign w:val="center"/>
          </w:tcPr>
          <w:p w:rsidR="005619C1" w:rsidRPr="006921F0" w:rsidRDefault="005619C1" w:rsidP="008F5EB9">
            <w:pPr>
              <w:spacing w:line="360" w:lineRule="auto"/>
              <w:jc w:val="left"/>
              <w:rPr>
                <w:szCs w:val="24"/>
              </w:rPr>
            </w:pPr>
            <w:r>
              <w:rPr>
                <w:szCs w:val="24"/>
              </w:rPr>
              <w:t>CLOUDIFIER SRL</w:t>
            </w:r>
          </w:p>
        </w:tc>
      </w:tr>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Cod MySMIS</w:t>
            </w:r>
          </w:p>
        </w:tc>
        <w:tc>
          <w:tcPr>
            <w:tcW w:w="6390" w:type="dxa"/>
            <w:vAlign w:val="center"/>
          </w:tcPr>
          <w:p w:rsidR="005619C1" w:rsidRPr="006921F0" w:rsidRDefault="005619C1" w:rsidP="008F5EB9">
            <w:pPr>
              <w:spacing w:line="360" w:lineRule="auto"/>
              <w:jc w:val="left"/>
              <w:rPr>
                <w:szCs w:val="24"/>
              </w:rPr>
            </w:pPr>
            <w:r w:rsidRPr="006921F0">
              <w:rPr>
                <w:szCs w:val="24"/>
              </w:rPr>
              <w:t>104349</w:t>
            </w:r>
          </w:p>
        </w:tc>
      </w:tr>
      <w:tr w:rsidR="005619C1" w:rsidRPr="006921F0" w:rsidTr="005619C1">
        <w:trPr>
          <w:trHeight w:val="737"/>
        </w:trPr>
        <w:tc>
          <w:tcPr>
            <w:tcW w:w="2245" w:type="dxa"/>
            <w:vAlign w:val="center"/>
          </w:tcPr>
          <w:p w:rsidR="005619C1" w:rsidRPr="00F1369C" w:rsidRDefault="005619C1" w:rsidP="008F5EB9">
            <w:pPr>
              <w:spacing w:line="360" w:lineRule="auto"/>
              <w:jc w:val="left"/>
              <w:rPr>
                <w:b/>
                <w:szCs w:val="24"/>
              </w:rPr>
            </w:pPr>
            <w:r w:rsidRPr="00F1369C">
              <w:rPr>
                <w:b/>
                <w:szCs w:val="24"/>
              </w:rPr>
              <w:t>Nr. iregistrare</w:t>
            </w:r>
          </w:p>
        </w:tc>
        <w:tc>
          <w:tcPr>
            <w:tcW w:w="6390" w:type="dxa"/>
            <w:vAlign w:val="center"/>
          </w:tcPr>
          <w:p w:rsidR="005619C1" w:rsidRPr="006921F0" w:rsidRDefault="005619C1" w:rsidP="008F5EB9">
            <w:pPr>
              <w:spacing w:line="360" w:lineRule="auto"/>
              <w:jc w:val="left"/>
              <w:rPr>
                <w:szCs w:val="24"/>
              </w:rPr>
            </w:pPr>
            <w:r w:rsidRPr="006921F0">
              <w:rPr>
                <w:szCs w:val="24"/>
              </w:rPr>
              <w:t>P_38_543</w:t>
            </w:r>
          </w:p>
        </w:tc>
      </w:tr>
      <w:tr w:rsidR="005619C1" w:rsidRPr="006921F0" w:rsidTr="005619C1">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Director Proiect</w:t>
            </w:r>
          </w:p>
        </w:tc>
        <w:tc>
          <w:tcPr>
            <w:tcW w:w="6390" w:type="dxa"/>
            <w:vAlign w:val="center"/>
          </w:tcPr>
          <w:p w:rsidR="005619C1" w:rsidRPr="006921F0" w:rsidRDefault="005619C1" w:rsidP="008F5EB9">
            <w:pPr>
              <w:spacing w:line="360" w:lineRule="auto"/>
              <w:jc w:val="left"/>
              <w:rPr>
                <w:szCs w:val="24"/>
              </w:rPr>
            </w:pPr>
            <w:r>
              <w:rPr>
                <w:szCs w:val="24"/>
              </w:rPr>
              <w:t>Andrei Ionut DAMIAN</w:t>
            </w:r>
          </w:p>
        </w:tc>
      </w:tr>
      <w:tr w:rsidR="005619C1" w:rsidRPr="006921F0" w:rsidTr="005619C1">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Activitate conform planului de proiect</w:t>
            </w:r>
          </w:p>
        </w:tc>
        <w:tc>
          <w:tcPr>
            <w:tcW w:w="6390" w:type="dxa"/>
            <w:vAlign w:val="center"/>
          </w:tcPr>
          <w:p w:rsidR="005619C1" w:rsidRDefault="005619C1" w:rsidP="008F5EB9">
            <w:pPr>
              <w:spacing w:line="360" w:lineRule="auto"/>
              <w:jc w:val="left"/>
              <w:rPr>
                <w:szCs w:val="24"/>
              </w:rPr>
            </w:pPr>
            <w:r w:rsidRPr="000D1BAA">
              <w:rPr>
                <w:szCs w:val="24"/>
              </w:rPr>
              <w:t xml:space="preserve">1. Activităţi de cercetare-dezvoltare (cercetare industrială şi/sau dezvoltare experimentală)  </w:t>
            </w:r>
            <w:r>
              <w:rPr>
                <w:szCs w:val="24"/>
              </w:rPr>
              <w:t xml:space="preserve">- </w:t>
            </w:r>
            <w:r w:rsidRPr="00CD50C8">
              <w:rPr>
                <w:noProof/>
                <w:lang w:val="ro-RO"/>
              </w:rPr>
              <w:t xml:space="preserve">1.1 </w:t>
            </w:r>
            <w:r w:rsidRPr="00CD50C8">
              <w:rPr>
                <w:color w:val="000000"/>
              </w:rPr>
              <w:t>State-of-the-art</w:t>
            </w:r>
          </w:p>
          <w:p w:rsidR="005619C1" w:rsidRPr="006921F0" w:rsidRDefault="005619C1" w:rsidP="008F5EB9">
            <w:pPr>
              <w:spacing w:line="360" w:lineRule="auto"/>
              <w:jc w:val="left"/>
              <w:rPr>
                <w:szCs w:val="24"/>
              </w:rPr>
            </w:pPr>
          </w:p>
        </w:tc>
      </w:tr>
      <w:tr w:rsidR="005619C1" w:rsidRPr="006921F0" w:rsidTr="005619C1">
        <w:trPr>
          <w:trHeight w:val="530"/>
        </w:trPr>
        <w:tc>
          <w:tcPr>
            <w:tcW w:w="2245" w:type="dxa"/>
            <w:vAlign w:val="center"/>
          </w:tcPr>
          <w:p w:rsidR="005619C1" w:rsidRPr="00F1369C" w:rsidRDefault="005619C1" w:rsidP="008F5EB9">
            <w:pPr>
              <w:spacing w:line="360" w:lineRule="auto"/>
              <w:jc w:val="left"/>
              <w:rPr>
                <w:b/>
                <w:szCs w:val="24"/>
              </w:rPr>
            </w:pPr>
            <w:r w:rsidRPr="00F1369C">
              <w:rPr>
                <w:b/>
                <w:szCs w:val="24"/>
              </w:rPr>
              <w:t>Luna</w:t>
            </w:r>
          </w:p>
        </w:tc>
        <w:tc>
          <w:tcPr>
            <w:tcW w:w="6390" w:type="dxa"/>
            <w:vAlign w:val="center"/>
          </w:tcPr>
          <w:p w:rsidR="005619C1" w:rsidRPr="006921F0" w:rsidRDefault="005619C1" w:rsidP="008F5EB9">
            <w:pPr>
              <w:spacing w:line="360" w:lineRule="auto"/>
              <w:jc w:val="left"/>
              <w:rPr>
                <w:szCs w:val="24"/>
              </w:rPr>
            </w:pPr>
            <w:r w:rsidRPr="006921F0">
              <w:rPr>
                <w:szCs w:val="24"/>
              </w:rPr>
              <w:t>Octombrie 2016</w:t>
            </w: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Pr>
                <w:b/>
                <w:szCs w:val="24"/>
              </w:rPr>
              <w:t>Echipa de cercetare-dezvoltare</w:t>
            </w:r>
          </w:p>
        </w:tc>
        <w:tc>
          <w:tcPr>
            <w:tcW w:w="6390" w:type="dxa"/>
            <w:vAlign w:val="center"/>
          </w:tcPr>
          <w:p w:rsidR="005619C1" w:rsidRDefault="005619C1" w:rsidP="008F5EB9">
            <w:pPr>
              <w:spacing w:line="360" w:lineRule="auto"/>
              <w:jc w:val="left"/>
              <w:rPr>
                <w:szCs w:val="24"/>
              </w:rPr>
            </w:pPr>
            <w:r>
              <w:rPr>
                <w:szCs w:val="24"/>
              </w:rPr>
              <w:t>Andrei Ionut DAMIAN</w:t>
            </w:r>
          </w:p>
          <w:p w:rsidR="005619C1" w:rsidRDefault="005619C1" w:rsidP="008F5EB9">
            <w:pPr>
              <w:spacing w:line="360" w:lineRule="auto"/>
              <w:jc w:val="left"/>
              <w:rPr>
                <w:szCs w:val="24"/>
              </w:rPr>
            </w:pPr>
            <w:r>
              <w:rPr>
                <w:szCs w:val="24"/>
              </w:rPr>
              <w:t>Octavian BULIE</w:t>
            </w:r>
          </w:p>
        </w:tc>
      </w:tr>
      <w:tr w:rsidR="005619C1" w:rsidRPr="006921F0" w:rsidTr="005619C1">
        <w:trPr>
          <w:trHeight w:val="1160"/>
        </w:trPr>
        <w:tc>
          <w:tcPr>
            <w:tcW w:w="2245" w:type="dxa"/>
            <w:vAlign w:val="center"/>
          </w:tcPr>
          <w:p w:rsidR="005619C1" w:rsidRPr="00F1369C" w:rsidRDefault="005619C1" w:rsidP="008F5EB9">
            <w:pPr>
              <w:spacing w:line="360" w:lineRule="auto"/>
              <w:jc w:val="left"/>
              <w:rPr>
                <w:b/>
                <w:szCs w:val="24"/>
              </w:rPr>
            </w:pPr>
            <w:r w:rsidRPr="00F1369C">
              <w:rPr>
                <w:b/>
                <w:szCs w:val="24"/>
              </w:rPr>
              <w:t>Descrierea activitatilor desfasurate activitatii</w:t>
            </w:r>
          </w:p>
        </w:tc>
        <w:tc>
          <w:tcPr>
            <w:tcW w:w="6390" w:type="dxa"/>
            <w:vAlign w:val="center"/>
          </w:tcPr>
          <w:p w:rsidR="005619C1" w:rsidRPr="006921F0" w:rsidRDefault="005619C1" w:rsidP="008F5EB9">
            <w:pPr>
              <w:spacing w:line="360" w:lineRule="auto"/>
              <w:jc w:val="left"/>
              <w:rPr>
                <w:szCs w:val="24"/>
              </w:rPr>
            </w:pPr>
            <w:r w:rsidRPr="006921F0">
              <w:rPr>
                <w:szCs w:val="24"/>
              </w:rPr>
              <w:t xml:space="preserve">In decursul acestei luni a inceput procesul de analiza a stadiului curent al tehnologiei in domeniul sistemelor de tip Machine Learning cu accent pe zona de Deep Learning, domeniu de </w:t>
            </w:r>
            <w:r w:rsidRPr="006921F0">
              <w:rPr>
                <w:szCs w:val="24"/>
              </w:rPr>
              <w:lastRenderedPageBreak/>
              <w:t>cercetare in dezvoltare la nivel international ce a luat amploare deosebita in ultimii 5 ani.</w:t>
            </w:r>
          </w:p>
          <w:p w:rsidR="005619C1" w:rsidRPr="006921F0" w:rsidRDefault="005619C1" w:rsidP="008F5EB9">
            <w:pPr>
              <w:spacing w:line="360" w:lineRule="auto"/>
              <w:jc w:val="left"/>
              <w:rPr>
                <w:szCs w:val="24"/>
              </w:rPr>
            </w:pPr>
          </w:p>
          <w:p w:rsidR="005619C1" w:rsidRPr="006921F0" w:rsidRDefault="005619C1" w:rsidP="008F5EB9">
            <w:pPr>
              <w:spacing w:line="360" w:lineRule="auto"/>
              <w:jc w:val="left"/>
              <w:rPr>
                <w:szCs w:val="24"/>
              </w:rPr>
            </w:pPr>
            <w:r w:rsidRPr="006921F0">
              <w:rPr>
                <w:szCs w:val="24"/>
              </w:rPr>
              <w:t>Scopul analizei stadiului actual al tehnologiei este acela de a determina metodele cele mai moderne/actuale de realizare a predictiilor/inferentelor in imagistica – in particular in cazul proiectului CLOUDIFIER referindu-ne la analiza imaginilor captate in timp real in timpul functionarii aplicatiilor si implicit analiza automatizata cu ajutorul recunoasterii avansate de forme/imagini a aplicatiilor “legacy” in vederea transalatarii acestora automatizate.</w:t>
            </w:r>
          </w:p>
          <w:p w:rsidR="005619C1" w:rsidRPr="006921F0" w:rsidRDefault="005619C1" w:rsidP="008F5EB9">
            <w:pPr>
              <w:spacing w:line="360" w:lineRule="auto"/>
              <w:jc w:val="left"/>
              <w:rPr>
                <w:szCs w:val="24"/>
              </w:rPr>
            </w:pPr>
          </w:p>
          <w:p w:rsidR="005619C1" w:rsidRDefault="005619C1" w:rsidP="008F5EB9">
            <w:pPr>
              <w:spacing w:line="360" w:lineRule="auto"/>
              <w:jc w:val="left"/>
              <w:rPr>
                <w:szCs w:val="24"/>
              </w:rPr>
            </w:pPr>
            <w:r w:rsidRPr="006921F0">
              <w:rPr>
                <w:szCs w:val="24"/>
              </w:rPr>
              <w:t xml:space="preserve">In </w:t>
            </w:r>
            <w:r>
              <w:rPr>
                <w:szCs w:val="24"/>
              </w:rPr>
              <w:t>decursul lunii octombrie 2016 au fost analizate cele mai recente si avansate lucrari de cercetare fundamentala si industriala provenite de la cele mai prestigioase institute si universitati printre care enumeram:</w:t>
            </w:r>
          </w:p>
          <w:p w:rsidR="005619C1" w:rsidRDefault="005619C1" w:rsidP="008F5EB9">
            <w:pPr>
              <w:pStyle w:val="ListParagraph"/>
              <w:numPr>
                <w:ilvl w:val="0"/>
                <w:numId w:val="18"/>
              </w:numPr>
              <w:spacing w:line="360" w:lineRule="auto"/>
              <w:jc w:val="left"/>
              <w:rPr>
                <w:szCs w:val="24"/>
              </w:rPr>
            </w:pPr>
            <w:r>
              <w:rPr>
                <w:szCs w:val="24"/>
              </w:rPr>
              <w:t>Caltech – California Institute for Technology</w:t>
            </w:r>
          </w:p>
          <w:p w:rsidR="005619C1" w:rsidRDefault="005619C1" w:rsidP="008F5EB9">
            <w:pPr>
              <w:pStyle w:val="ListParagraph"/>
              <w:numPr>
                <w:ilvl w:val="0"/>
                <w:numId w:val="18"/>
              </w:numPr>
              <w:spacing w:line="360" w:lineRule="auto"/>
              <w:jc w:val="left"/>
              <w:rPr>
                <w:szCs w:val="24"/>
              </w:rPr>
            </w:pPr>
            <w:r>
              <w:rPr>
                <w:szCs w:val="24"/>
              </w:rPr>
              <w:t>MIT – Massachusetts Institute for Technology</w:t>
            </w:r>
          </w:p>
          <w:p w:rsidR="005619C1" w:rsidRDefault="005619C1" w:rsidP="008F5EB9">
            <w:pPr>
              <w:pStyle w:val="ListParagraph"/>
              <w:numPr>
                <w:ilvl w:val="0"/>
                <w:numId w:val="18"/>
              </w:numPr>
              <w:spacing w:line="360" w:lineRule="auto"/>
              <w:jc w:val="left"/>
              <w:rPr>
                <w:szCs w:val="24"/>
              </w:rPr>
            </w:pPr>
            <w:r>
              <w:rPr>
                <w:szCs w:val="24"/>
              </w:rPr>
              <w:t>Stanford</w:t>
            </w:r>
          </w:p>
          <w:p w:rsidR="005619C1" w:rsidRDefault="005619C1" w:rsidP="008F5EB9">
            <w:pPr>
              <w:pStyle w:val="ListParagraph"/>
              <w:numPr>
                <w:ilvl w:val="0"/>
                <w:numId w:val="18"/>
              </w:numPr>
              <w:spacing w:line="360" w:lineRule="auto"/>
              <w:jc w:val="left"/>
              <w:rPr>
                <w:szCs w:val="24"/>
              </w:rPr>
            </w:pPr>
            <w:r>
              <w:rPr>
                <w:szCs w:val="24"/>
              </w:rPr>
              <w:t>University of Toronto</w:t>
            </w:r>
          </w:p>
          <w:p w:rsidR="005619C1" w:rsidRDefault="005619C1" w:rsidP="008F5EB9">
            <w:pPr>
              <w:pStyle w:val="ListParagraph"/>
              <w:numPr>
                <w:ilvl w:val="0"/>
                <w:numId w:val="18"/>
              </w:numPr>
              <w:spacing w:line="360" w:lineRule="auto"/>
              <w:jc w:val="left"/>
              <w:rPr>
                <w:szCs w:val="24"/>
              </w:rPr>
            </w:pPr>
            <w:r>
              <w:rPr>
                <w:szCs w:val="24"/>
              </w:rPr>
              <w:t>Harvard</w:t>
            </w:r>
          </w:p>
          <w:p w:rsidR="005619C1" w:rsidRDefault="005619C1" w:rsidP="008F5EB9">
            <w:pPr>
              <w:pStyle w:val="ListParagraph"/>
              <w:numPr>
                <w:ilvl w:val="0"/>
                <w:numId w:val="18"/>
              </w:numPr>
              <w:spacing w:line="360" w:lineRule="auto"/>
              <w:jc w:val="left"/>
              <w:rPr>
                <w:szCs w:val="24"/>
              </w:rPr>
            </w:pPr>
            <w:r>
              <w:rPr>
                <w:szCs w:val="24"/>
              </w:rPr>
              <w:t>University of Washington</w:t>
            </w:r>
          </w:p>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Principalele zone analizate au fost:</w:t>
            </w:r>
          </w:p>
          <w:p w:rsidR="005619C1" w:rsidRDefault="005619C1" w:rsidP="008F5EB9">
            <w:pPr>
              <w:pStyle w:val="ListParagraph"/>
              <w:numPr>
                <w:ilvl w:val="0"/>
                <w:numId w:val="19"/>
              </w:numPr>
              <w:spacing w:line="360" w:lineRule="auto"/>
              <w:jc w:val="left"/>
              <w:rPr>
                <w:szCs w:val="24"/>
              </w:rPr>
            </w:pPr>
            <w:r>
              <w:rPr>
                <w:szCs w:val="24"/>
              </w:rPr>
              <w:t>Metodele de tip Deep Learning bazate pe Retele Neuronale Convolutionale – Deep Convolutional Neural Networks</w:t>
            </w:r>
          </w:p>
          <w:p w:rsidR="005619C1" w:rsidRDefault="005619C1" w:rsidP="008F5EB9">
            <w:pPr>
              <w:pStyle w:val="ListParagraph"/>
              <w:numPr>
                <w:ilvl w:val="0"/>
                <w:numId w:val="19"/>
              </w:numPr>
              <w:spacing w:line="360" w:lineRule="auto"/>
              <w:jc w:val="left"/>
              <w:rPr>
                <w:szCs w:val="24"/>
              </w:rPr>
            </w:pPr>
            <w:r>
              <w:rPr>
                <w:szCs w:val="24"/>
              </w:rPr>
              <w:t>Metode de tip shallow learning pentru invatarea supervizata a structurilor si a elementelor de imagistica utilizand modele de invatare in timp real (online learning)</w:t>
            </w:r>
          </w:p>
          <w:p w:rsidR="005619C1" w:rsidRDefault="005619C1" w:rsidP="008F5EB9">
            <w:pPr>
              <w:pStyle w:val="ListParagraph"/>
              <w:numPr>
                <w:ilvl w:val="0"/>
                <w:numId w:val="19"/>
              </w:numPr>
              <w:spacing w:line="360" w:lineRule="auto"/>
              <w:jc w:val="left"/>
              <w:rPr>
                <w:szCs w:val="24"/>
              </w:rPr>
            </w:pPr>
            <w:r>
              <w:rPr>
                <w:szCs w:val="24"/>
              </w:rPr>
              <w:lastRenderedPageBreak/>
              <w:t>Cele mai moderne abordari in Deep Learning – Tensor Flow</w:t>
            </w:r>
          </w:p>
          <w:p w:rsidR="005619C1" w:rsidRPr="00137333" w:rsidRDefault="005619C1" w:rsidP="008F5EB9">
            <w:pPr>
              <w:pStyle w:val="ListParagraph"/>
              <w:numPr>
                <w:ilvl w:val="0"/>
                <w:numId w:val="19"/>
              </w:numPr>
              <w:spacing w:line="360" w:lineRule="auto"/>
              <w:jc w:val="left"/>
              <w:rPr>
                <w:szCs w:val="24"/>
              </w:rPr>
            </w:pPr>
            <w:r>
              <w:rPr>
                <w:szCs w:val="24"/>
              </w:rPr>
              <w:t>Cele mai moderne abordari in shallow learning – Extreme Boosted Decision Trees / Random Forests - XGBoost</w:t>
            </w:r>
          </w:p>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In decursul lunilor  noiembrie si decembrie se va continua analiza conform graficului de implementare a proiectului cu accent pe urmatoarele:</w:t>
            </w:r>
          </w:p>
          <w:p w:rsidR="005619C1" w:rsidRDefault="005619C1" w:rsidP="008F5EB9">
            <w:pPr>
              <w:pStyle w:val="ListParagraph"/>
              <w:numPr>
                <w:ilvl w:val="0"/>
                <w:numId w:val="21"/>
              </w:numPr>
              <w:spacing w:line="360" w:lineRule="auto"/>
              <w:jc w:val="left"/>
              <w:rPr>
                <w:szCs w:val="24"/>
              </w:rPr>
            </w:pPr>
            <w:r>
              <w:rPr>
                <w:szCs w:val="24"/>
              </w:rPr>
              <w:t>Determinarea unui algoritm ideal pentru identificarea primitivelor de interfata grafica (butoane, campuri, ferestre, texte statice, etc) si a pozitiei acestora in cadrul ecranelor interfetelor grafice</w:t>
            </w:r>
          </w:p>
          <w:p w:rsidR="005619C1" w:rsidRDefault="005619C1" w:rsidP="008F5EB9">
            <w:pPr>
              <w:pStyle w:val="ListParagraph"/>
              <w:numPr>
                <w:ilvl w:val="0"/>
                <w:numId w:val="21"/>
              </w:numPr>
              <w:spacing w:line="360" w:lineRule="auto"/>
              <w:jc w:val="left"/>
              <w:rPr>
                <w:szCs w:val="24"/>
              </w:rPr>
            </w:pPr>
            <w:r>
              <w:rPr>
                <w:szCs w:val="24"/>
              </w:rPr>
              <w:t>Determinarea unui algoritm de tip Machine Learning pentru generarea AUTOMATA de interfe grafice si cod sursa aferente pe baza schitelor facute manual pe suport de hartie, tabla, etc</w:t>
            </w:r>
          </w:p>
          <w:p w:rsidR="005619C1" w:rsidRDefault="005619C1" w:rsidP="008F5EB9">
            <w:pPr>
              <w:pStyle w:val="ListParagraph"/>
              <w:numPr>
                <w:ilvl w:val="0"/>
                <w:numId w:val="21"/>
              </w:numPr>
              <w:spacing w:line="360" w:lineRule="auto"/>
              <w:jc w:val="left"/>
              <w:rPr>
                <w:szCs w:val="24"/>
              </w:rPr>
            </w:pPr>
            <w:r>
              <w:rPr>
                <w:szCs w:val="24"/>
              </w:rPr>
              <w:t>Analiza  TensorFlow</w:t>
            </w:r>
          </w:p>
          <w:p w:rsidR="005619C1" w:rsidRDefault="005619C1" w:rsidP="008F5EB9">
            <w:pPr>
              <w:pStyle w:val="ListParagraph"/>
              <w:numPr>
                <w:ilvl w:val="0"/>
                <w:numId w:val="21"/>
              </w:numPr>
              <w:spacing w:line="360" w:lineRule="auto"/>
              <w:jc w:val="left"/>
              <w:rPr>
                <w:szCs w:val="24"/>
              </w:rPr>
            </w:pPr>
            <w:r>
              <w:rPr>
                <w:szCs w:val="24"/>
              </w:rPr>
              <w:t>Analiza XGBoost</w:t>
            </w:r>
          </w:p>
          <w:p w:rsidR="005619C1" w:rsidRDefault="005619C1" w:rsidP="008F5EB9">
            <w:pPr>
              <w:pStyle w:val="ListParagraph"/>
              <w:numPr>
                <w:ilvl w:val="0"/>
                <w:numId w:val="21"/>
              </w:numPr>
              <w:spacing w:line="360" w:lineRule="auto"/>
              <w:jc w:val="left"/>
              <w:rPr>
                <w:szCs w:val="24"/>
              </w:rPr>
            </w:pPr>
            <w:r>
              <w:rPr>
                <w:szCs w:val="24"/>
              </w:rPr>
              <w:t>Analiza metode si propuneri pentru biblioteci interne</w:t>
            </w:r>
          </w:p>
          <w:p w:rsidR="005619C1" w:rsidRPr="003320AF" w:rsidRDefault="005619C1" w:rsidP="008F5EB9">
            <w:pPr>
              <w:pStyle w:val="ListParagraph"/>
              <w:numPr>
                <w:ilvl w:val="0"/>
                <w:numId w:val="21"/>
              </w:numPr>
              <w:spacing w:line="360" w:lineRule="auto"/>
              <w:jc w:val="left"/>
              <w:rPr>
                <w:szCs w:val="24"/>
              </w:rPr>
            </w:pPr>
            <w:r>
              <w:rPr>
                <w:szCs w:val="24"/>
              </w:rPr>
              <w:t>Analiza si testarea experimentala a mediilor de procesare numerica masiv paralela cu ajutorul GPU (tehnologiile bazate pe nuclee de calul masiv paralel CUDA)</w:t>
            </w:r>
          </w:p>
        </w:tc>
      </w:tr>
    </w:tbl>
    <w:p w:rsidR="005619C1" w:rsidRPr="006921F0" w:rsidRDefault="005619C1" w:rsidP="008F5EB9">
      <w:pPr>
        <w:spacing w:line="360" w:lineRule="auto"/>
        <w:rPr>
          <w:szCs w:val="24"/>
        </w:rPr>
      </w:pPr>
    </w:p>
    <w:tbl>
      <w:tblPr>
        <w:tblStyle w:val="Heading5Char"/>
        <w:tblW w:w="9085" w:type="dxa"/>
        <w:tblLook w:val="04A0" w:firstRow="1" w:lastRow="0" w:firstColumn="1" w:lastColumn="0" w:noHBand="0" w:noVBand="1"/>
      </w:tblPr>
      <w:tblGrid>
        <w:gridCol w:w="1795"/>
        <w:gridCol w:w="1080"/>
        <w:gridCol w:w="6210"/>
      </w:tblGrid>
      <w:tr w:rsidR="005619C1" w:rsidRPr="006921F0" w:rsidTr="005619C1">
        <w:tc>
          <w:tcPr>
            <w:tcW w:w="1795" w:type="dxa"/>
            <w:vAlign w:val="center"/>
          </w:tcPr>
          <w:p w:rsidR="005619C1" w:rsidRPr="006921F0" w:rsidRDefault="005619C1" w:rsidP="008F5EB9">
            <w:pPr>
              <w:spacing w:line="360" w:lineRule="auto"/>
              <w:jc w:val="left"/>
              <w:rPr>
                <w:szCs w:val="24"/>
              </w:rPr>
            </w:pPr>
            <w:r w:rsidRPr="006921F0">
              <w:rPr>
                <w:szCs w:val="24"/>
              </w:rPr>
              <w:t>Perioada</w:t>
            </w:r>
          </w:p>
        </w:tc>
        <w:tc>
          <w:tcPr>
            <w:tcW w:w="1080" w:type="dxa"/>
            <w:vAlign w:val="center"/>
          </w:tcPr>
          <w:p w:rsidR="005619C1" w:rsidRPr="006921F0" w:rsidRDefault="005619C1" w:rsidP="008F5EB9">
            <w:pPr>
              <w:spacing w:line="360" w:lineRule="auto"/>
              <w:jc w:val="left"/>
              <w:rPr>
                <w:szCs w:val="24"/>
              </w:rPr>
            </w:pPr>
            <w:r w:rsidRPr="006921F0">
              <w:rPr>
                <w:szCs w:val="24"/>
              </w:rPr>
              <w:t>Efort in ore-om</w:t>
            </w:r>
          </w:p>
        </w:tc>
        <w:tc>
          <w:tcPr>
            <w:tcW w:w="6210" w:type="dxa"/>
            <w:vAlign w:val="center"/>
          </w:tcPr>
          <w:p w:rsidR="005619C1" w:rsidRPr="006921F0" w:rsidRDefault="005619C1" w:rsidP="008F5EB9">
            <w:pPr>
              <w:spacing w:line="360" w:lineRule="auto"/>
              <w:jc w:val="left"/>
              <w:rPr>
                <w:szCs w:val="24"/>
              </w:rPr>
            </w:pPr>
            <w:r w:rsidRPr="006921F0">
              <w:rPr>
                <w:szCs w:val="24"/>
              </w:rPr>
              <w:t>Descriere</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3.10.2016-</w:t>
            </w:r>
          </w:p>
          <w:p w:rsidR="005619C1" w:rsidRDefault="005619C1" w:rsidP="008F5EB9">
            <w:pPr>
              <w:spacing w:line="360" w:lineRule="auto"/>
              <w:jc w:val="left"/>
              <w:rPr>
                <w:szCs w:val="24"/>
              </w:rPr>
            </w:pPr>
            <w:r>
              <w:rPr>
                <w:szCs w:val="24"/>
              </w:rPr>
              <w:t>14.10.2016</w:t>
            </w:r>
          </w:p>
          <w:p w:rsidR="005619C1" w:rsidRPr="006921F0" w:rsidRDefault="005619C1" w:rsidP="008F5EB9">
            <w:pPr>
              <w:spacing w:line="360" w:lineRule="auto"/>
              <w:jc w:val="left"/>
              <w:rPr>
                <w:szCs w:val="24"/>
              </w:rPr>
            </w:pPr>
          </w:p>
        </w:tc>
        <w:tc>
          <w:tcPr>
            <w:tcW w:w="1080" w:type="dxa"/>
            <w:vAlign w:val="center"/>
          </w:tcPr>
          <w:p w:rsidR="005619C1" w:rsidRPr="006921F0" w:rsidRDefault="005619C1" w:rsidP="008F5EB9">
            <w:pPr>
              <w:spacing w:line="360" w:lineRule="auto"/>
              <w:jc w:val="left"/>
              <w:rPr>
                <w:szCs w:val="24"/>
              </w:rPr>
            </w:pPr>
            <w:r>
              <w:rPr>
                <w:szCs w:val="24"/>
              </w:rPr>
              <w:t>160</w:t>
            </w:r>
          </w:p>
        </w:tc>
        <w:tc>
          <w:tcPr>
            <w:tcW w:w="6210" w:type="dxa"/>
            <w:vAlign w:val="center"/>
          </w:tcPr>
          <w:p w:rsidR="005619C1" w:rsidRPr="006921F0" w:rsidRDefault="005619C1" w:rsidP="008F5EB9">
            <w:pPr>
              <w:spacing w:line="360" w:lineRule="auto"/>
              <w:jc w:val="left"/>
              <w:rPr>
                <w:szCs w:val="24"/>
              </w:rPr>
            </w:pPr>
            <w:r>
              <w:rPr>
                <w:szCs w:val="24"/>
              </w:rPr>
              <w:t xml:space="preserve">Selectia si analiza preliminara a celor mai importante lucrcari din domeniul recunoasterii de imagini cu ajutorul retelelor adanci neurale convolutionale (Deep Convolutional Neural Networks). A fost inceputa analiza state-of-the-art pe ultimile </w:t>
            </w:r>
            <w:r>
              <w:rPr>
                <w:szCs w:val="24"/>
              </w:rPr>
              <w:lastRenderedPageBreak/>
              <w:t>cercetari realizate de laboratoarele de cercetare ale Google in Inteligenta Artificiala – biblioteca TensorFlow</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lastRenderedPageBreak/>
              <w:t>17.10.2016-</w:t>
            </w:r>
          </w:p>
          <w:p w:rsidR="005619C1" w:rsidRPr="006921F0" w:rsidRDefault="005619C1" w:rsidP="008F5EB9">
            <w:pPr>
              <w:spacing w:line="360" w:lineRule="auto"/>
              <w:jc w:val="left"/>
              <w:rPr>
                <w:szCs w:val="24"/>
              </w:rPr>
            </w:pPr>
            <w:r>
              <w:rPr>
                <w:szCs w:val="24"/>
              </w:rPr>
              <w:t>21.10.2016</w:t>
            </w:r>
          </w:p>
        </w:tc>
        <w:tc>
          <w:tcPr>
            <w:tcW w:w="1080" w:type="dxa"/>
            <w:vAlign w:val="center"/>
          </w:tcPr>
          <w:p w:rsidR="005619C1" w:rsidRPr="006921F0" w:rsidRDefault="005619C1" w:rsidP="008F5EB9">
            <w:pPr>
              <w:spacing w:line="360" w:lineRule="auto"/>
              <w:jc w:val="left"/>
              <w:rPr>
                <w:szCs w:val="24"/>
              </w:rPr>
            </w:pPr>
            <w:r>
              <w:rPr>
                <w:szCs w:val="24"/>
              </w:rPr>
              <w:t>80</w:t>
            </w:r>
          </w:p>
        </w:tc>
        <w:tc>
          <w:tcPr>
            <w:tcW w:w="6210" w:type="dxa"/>
            <w:vAlign w:val="center"/>
          </w:tcPr>
          <w:p w:rsidR="005619C1" w:rsidRPr="006921F0" w:rsidRDefault="005619C1" w:rsidP="008F5EB9">
            <w:pPr>
              <w:spacing w:line="360" w:lineRule="auto"/>
              <w:jc w:val="left"/>
              <w:rPr>
                <w:szCs w:val="24"/>
              </w:rPr>
            </w:pPr>
            <w:r>
              <w:rPr>
                <w:szCs w:val="24"/>
              </w:rPr>
              <w:t>Analiza XGBoost – actualmente cea mai puternica infrastructura si biblioteca de shallow learning bazata pe modele de tip ansamblu</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24.10.2016-</w:t>
            </w:r>
          </w:p>
          <w:p w:rsidR="005619C1" w:rsidRPr="006921F0" w:rsidRDefault="005619C1" w:rsidP="008F5EB9">
            <w:pPr>
              <w:spacing w:line="360" w:lineRule="auto"/>
              <w:jc w:val="left"/>
              <w:rPr>
                <w:szCs w:val="24"/>
              </w:rPr>
            </w:pPr>
            <w:r>
              <w:rPr>
                <w:szCs w:val="24"/>
              </w:rPr>
              <w:t>31.10.2016</w:t>
            </w:r>
          </w:p>
        </w:tc>
        <w:tc>
          <w:tcPr>
            <w:tcW w:w="1080" w:type="dxa"/>
            <w:vAlign w:val="center"/>
          </w:tcPr>
          <w:p w:rsidR="005619C1" w:rsidRPr="006921F0" w:rsidRDefault="005619C1" w:rsidP="008F5EB9">
            <w:pPr>
              <w:spacing w:line="360" w:lineRule="auto"/>
              <w:jc w:val="left"/>
              <w:rPr>
                <w:szCs w:val="24"/>
              </w:rPr>
            </w:pPr>
            <w:r>
              <w:rPr>
                <w:szCs w:val="24"/>
              </w:rPr>
              <w:t>96</w:t>
            </w:r>
          </w:p>
        </w:tc>
        <w:tc>
          <w:tcPr>
            <w:tcW w:w="6210" w:type="dxa"/>
            <w:vAlign w:val="center"/>
          </w:tcPr>
          <w:p w:rsidR="005619C1" w:rsidRDefault="005619C1" w:rsidP="008F5EB9">
            <w:pPr>
              <w:spacing w:line="360" w:lineRule="auto"/>
              <w:jc w:val="left"/>
              <w:rPr>
                <w:szCs w:val="24"/>
              </w:rPr>
            </w:pPr>
            <w:r>
              <w:rPr>
                <w:szCs w:val="24"/>
              </w:rPr>
              <w:t xml:space="preserve">Inceperea efectuarii de teste experimentale pe modele arhitecturale simple bazate pe regresii logistice adaptate si optimizate online si retele neural cu conectare completa. </w:t>
            </w:r>
          </w:p>
          <w:p w:rsidR="005619C1" w:rsidRDefault="005619C1" w:rsidP="008F5EB9">
            <w:pPr>
              <w:spacing w:line="360" w:lineRule="auto"/>
              <w:jc w:val="left"/>
              <w:rPr>
                <w:szCs w:val="24"/>
              </w:rPr>
            </w:pPr>
            <w:r>
              <w:rPr>
                <w:szCs w:val="24"/>
              </w:rPr>
              <w:t>Testele s-au realizat dupa cum urmeaza:</w:t>
            </w:r>
          </w:p>
          <w:p w:rsidR="005619C1" w:rsidRDefault="005619C1" w:rsidP="008F5EB9">
            <w:pPr>
              <w:pStyle w:val="ListParagraph"/>
              <w:numPr>
                <w:ilvl w:val="0"/>
                <w:numId w:val="20"/>
              </w:numPr>
              <w:spacing w:line="360" w:lineRule="auto"/>
              <w:jc w:val="left"/>
              <w:rPr>
                <w:szCs w:val="24"/>
              </w:rPr>
            </w:pPr>
            <w:r w:rsidRPr="003320AF">
              <w:rPr>
                <w:szCs w:val="24"/>
              </w:rPr>
              <w:t>Python cu ajutorul</w:t>
            </w:r>
            <w:r>
              <w:rPr>
                <w:szCs w:val="24"/>
              </w:rPr>
              <w:t>:</w:t>
            </w:r>
          </w:p>
          <w:p w:rsidR="005619C1" w:rsidRDefault="005619C1" w:rsidP="008F5EB9">
            <w:pPr>
              <w:pStyle w:val="ListParagraph"/>
              <w:numPr>
                <w:ilvl w:val="1"/>
                <w:numId w:val="20"/>
              </w:numPr>
              <w:spacing w:line="360" w:lineRule="auto"/>
              <w:jc w:val="left"/>
              <w:rPr>
                <w:szCs w:val="24"/>
              </w:rPr>
            </w:pPr>
            <w:r w:rsidRPr="003320AF">
              <w:rPr>
                <w:szCs w:val="24"/>
              </w:rPr>
              <w:t>Sci-Kit-Learn</w:t>
            </w:r>
          </w:p>
          <w:p w:rsidR="005619C1" w:rsidRDefault="005619C1" w:rsidP="008F5EB9">
            <w:pPr>
              <w:pStyle w:val="ListParagraph"/>
              <w:numPr>
                <w:ilvl w:val="1"/>
                <w:numId w:val="20"/>
              </w:numPr>
              <w:spacing w:line="360" w:lineRule="auto"/>
              <w:jc w:val="left"/>
              <w:rPr>
                <w:szCs w:val="24"/>
              </w:rPr>
            </w:pPr>
            <w:r>
              <w:rPr>
                <w:szCs w:val="24"/>
              </w:rPr>
              <w:t>Biblioteca dezvoltata intern in cadrul Cloudifier pentru regresii logistice avansate (OnlineClassifierEngine.py)</w:t>
            </w:r>
          </w:p>
          <w:p w:rsidR="005619C1" w:rsidRDefault="005619C1" w:rsidP="008F5EB9">
            <w:pPr>
              <w:pStyle w:val="ListParagraph"/>
              <w:numPr>
                <w:ilvl w:val="1"/>
                <w:numId w:val="20"/>
              </w:numPr>
              <w:spacing w:line="360" w:lineRule="auto"/>
              <w:jc w:val="left"/>
              <w:rPr>
                <w:szCs w:val="24"/>
              </w:rPr>
            </w:pPr>
            <w:r>
              <w:rPr>
                <w:szCs w:val="24"/>
              </w:rPr>
              <w:t>Biblioteca de retele neurale cu conectivitate completa realizata in cadrul Cloudifier</w:t>
            </w:r>
          </w:p>
          <w:p w:rsidR="005619C1" w:rsidRPr="003320AF" w:rsidRDefault="005619C1" w:rsidP="008F5EB9">
            <w:pPr>
              <w:pStyle w:val="ListParagraph"/>
              <w:numPr>
                <w:ilvl w:val="0"/>
                <w:numId w:val="20"/>
              </w:numPr>
              <w:spacing w:line="360" w:lineRule="auto"/>
              <w:jc w:val="left"/>
              <w:rPr>
                <w:szCs w:val="24"/>
              </w:rPr>
            </w:pPr>
            <w:r>
              <w:rPr>
                <w:szCs w:val="24"/>
              </w:rPr>
              <w:t>C++ cu ajutorul bibliotecii de calcul numeric optimizat Eigen</w:t>
            </w:r>
          </w:p>
        </w:tc>
      </w:tr>
    </w:tbl>
    <w:p w:rsidR="005619C1" w:rsidRDefault="005619C1" w:rsidP="008F5EB9">
      <w:pPr>
        <w:spacing w:line="360" w:lineRule="auto"/>
        <w:rPr>
          <w:szCs w:val="24"/>
        </w:rPr>
      </w:pPr>
    </w:p>
    <w:p w:rsidR="005619C1" w:rsidRDefault="005619C1" w:rsidP="008F5EB9">
      <w:pPr>
        <w:spacing w:after="160" w:line="360" w:lineRule="auto"/>
        <w:jc w:val="left"/>
        <w:rPr>
          <w:szCs w:val="24"/>
        </w:rPr>
      </w:pPr>
      <w:r>
        <w:rPr>
          <w:szCs w:val="24"/>
        </w:rPr>
        <w:br w:type="page"/>
      </w:r>
    </w:p>
    <w:p w:rsidR="005619C1" w:rsidRDefault="005619C1" w:rsidP="008F5EB9">
      <w:pPr>
        <w:pStyle w:val="Heading2"/>
        <w:spacing w:line="360" w:lineRule="auto"/>
      </w:pPr>
      <w:bookmarkStart w:id="23" w:name="_Toc470948493"/>
      <w:r w:rsidRPr="005619C1">
        <w:lastRenderedPageBreak/>
        <w:t>Raport stiintific lunar</w:t>
      </w:r>
      <w:r>
        <w:t xml:space="preserve"> 2</w:t>
      </w:r>
      <w:bookmarkEnd w:id="23"/>
    </w:p>
    <w:p w:rsidR="005619C1" w:rsidRDefault="005619C1" w:rsidP="008F5EB9">
      <w:pPr>
        <w:spacing w:line="360" w:lineRule="auto"/>
        <w:jc w:val="center"/>
        <w:rPr>
          <w:b/>
          <w:sz w:val="40"/>
          <w:szCs w:val="24"/>
        </w:rPr>
      </w:pPr>
    </w:p>
    <w:p w:rsidR="005619C1" w:rsidRDefault="005619C1" w:rsidP="008F5EB9">
      <w:pPr>
        <w:spacing w:line="360" w:lineRule="auto"/>
        <w:jc w:val="center"/>
        <w:rPr>
          <w:b/>
          <w:sz w:val="40"/>
          <w:szCs w:val="24"/>
        </w:rPr>
      </w:pPr>
      <w:r w:rsidRPr="006921F0">
        <w:rPr>
          <w:b/>
          <w:sz w:val="40"/>
          <w:szCs w:val="24"/>
        </w:rPr>
        <w:t xml:space="preserve">Raport </w:t>
      </w:r>
      <w:r>
        <w:rPr>
          <w:b/>
          <w:sz w:val="40"/>
          <w:szCs w:val="24"/>
        </w:rPr>
        <w:t xml:space="preserve">stiintific </w:t>
      </w:r>
    </w:p>
    <w:p w:rsidR="005619C1" w:rsidRPr="008B141A" w:rsidRDefault="005619C1" w:rsidP="008F5EB9">
      <w:pPr>
        <w:spacing w:line="360" w:lineRule="auto"/>
        <w:jc w:val="center"/>
        <w:rPr>
          <w:b/>
          <w:sz w:val="28"/>
          <w:szCs w:val="24"/>
        </w:rPr>
      </w:pPr>
      <w:proofErr w:type="gramStart"/>
      <w:r w:rsidRPr="008B141A">
        <w:rPr>
          <w:b/>
          <w:sz w:val="28"/>
          <w:szCs w:val="24"/>
        </w:rPr>
        <w:t>de</w:t>
      </w:r>
      <w:proofErr w:type="gramEnd"/>
      <w:r w:rsidRPr="008B141A">
        <w:rPr>
          <w:b/>
          <w:sz w:val="28"/>
          <w:szCs w:val="24"/>
        </w:rPr>
        <w:t xml:space="preserve"> cercetare-dezvoltare in cadrul Cloudifier SRL</w:t>
      </w:r>
    </w:p>
    <w:p w:rsidR="005619C1" w:rsidRPr="00DF5FE8" w:rsidRDefault="005619C1" w:rsidP="008F5EB9">
      <w:pPr>
        <w:spacing w:line="360" w:lineRule="auto"/>
        <w:jc w:val="center"/>
        <w:rPr>
          <w:b/>
          <w:sz w:val="28"/>
          <w:szCs w:val="24"/>
        </w:rPr>
      </w:pPr>
      <w:r w:rsidRPr="00DF5FE8">
        <w:rPr>
          <w:b/>
          <w:sz w:val="28"/>
          <w:szCs w:val="24"/>
        </w:rPr>
        <w:t>Nr. 98/29.12.2016</w:t>
      </w:r>
    </w:p>
    <w:p w:rsidR="005619C1" w:rsidRPr="006921F0" w:rsidRDefault="005619C1" w:rsidP="008F5EB9">
      <w:pPr>
        <w:spacing w:line="360" w:lineRule="auto"/>
        <w:rPr>
          <w:szCs w:val="24"/>
        </w:rPr>
      </w:pPr>
    </w:p>
    <w:tbl>
      <w:tblPr>
        <w:tblStyle w:val="Heading5Char"/>
        <w:tblW w:w="0" w:type="auto"/>
        <w:tblLook w:val="04A0" w:firstRow="1" w:lastRow="0" w:firstColumn="1" w:lastColumn="0" w:noHBand="0" w:noVBand="1"/>
      </w:tblPr>
      <w:tblGrid>
        <w:gridCol w:w="2245"/>
        <w:gridCol w:w="6390"/>
      </w:tblGrid>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Nume proiect</w:t>
            </w:r>
          </w:p>
        </w:tc>
        <w:tc>
          <w:tcPr>
            <w:tcW w:w="6390" w:type="dxa"/>
            <w:vAlign w:val="center"/>
          </w:tcPr>
          <w:p w:rsidR="005619C1" w:rsidRPr="006921F0" w:rsidRDefault="005619C1" w:rsidP="008F5EB9">
            <w:pPr>
              <w:spacing w:line="360" w:lineRule="auto"/>
              <w:jc w:val="left"/>
              <w:rPr>
                <w:szCs w:val="24"/>
              </w:rPr>
            </w:pPr>
            <w:r w:rsidRPr="006921F0">
              <w:rPr>
                <w:szCs w:val="24"/>
              </w:rPr>
              <w:t>Platforma de migrare automatizată în cloud a aplicațiilor și sistemelor informatice clasice cloudifier.net</w:t>
            </w:r>
          </w:p>
        </w:tc>
      </w:tr>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Beneficiar</w:t>
            </w:r>
          </w:p>
        </w:tc>
        <w:tc>
          <w:tcPr>
            <w:tcW w:w="6390" w:type="dxa"/>
            <w:vAlign w:val="center"/>
          </w:tcPr>
          <w:p w:rsidR="005619C1" w:rsidRPr="006921F0" w:rsidRDefault="005619C1" w:rsidP="008F5EB9">
            <w:pPr>
              <w:spacing w:line="360" w:lineRule="auto"/>
              <w:jc w:val="left"/>
              <w:rPr>
                <w:szCs w:val="24"/>
              </w:rPr>
            </w:pPr>
            <w:r>
              <w:rPr>
                <w:szCs w:val="24"/>
              </w:rPr>
              <w:t>CLOUDIFIER SRL</w:t>
            </w:r>
          </w:p>
        </w:tc>
      </w:tr>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Cod MySMIS</w:t>
            </w:r>
          </w:p>
        </w:tc>
        <w:tc>
          <w:tcPr>
            <w:tcW w:w="6390" w:type="dxa"/>
            <w:vAlign w:val="center"/>
          </w:tcPr>
          <w:p w:rsidR="005619C1" w:rsidRPr="006921F0" w:rsidRDefault="005619C1" w:rsidP="008F5EB9">
            <w:pPr>
              <w:spacing w:line="360" w:lineRule="auto"/>
              <w:jc w:val="left"/>
              <w:rPr>
                <w:szCs w:val="24"/>
              </w:rPr>
            </w:pPr>
            <w:r w:rsidRPr="006921F0">
              <w:rPr>
                <w:szCs w:val="24"/>
              </w:rPr>
              <w:t>104349</w:t>
            </w:r>
          </w:p>
        </w:tc>
      </w:tr>
      <w:tr w:rsidR="005619C1" w:rsidRPr="006921F0" w:rsidTr="005619C1">
        <w:trPr>
          <w:trHeight w:val="737"/>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Nr. iregistrare</w:t>
            </w:r>
          </w:p>
        </w:tc>
        <w:tc>
          <w:tcPr>
            <w:tcW w:w="6390" w:type="dxa"/>
            <w:vAlign w:val="center"/>
          </w:tcPr>
          <w:p w:rsidR="005619C1" w:rsidRPr="006921F0" w:rsidRDefault="005619C1" w:rsidP="008F5EB9">
            <w:pPr>
              <w:spacing w:line="360" w:lineRule="auto"/>
              <w:jc w:val="left"/>
              <w:rPr>
                <w:szCs w:val="24"/>
              </w:rPr>
            </w:pPr>
            <w:r w:rsidRPr="006921F0">
              <w:rPr>
                <w:szCs w:val="24"/>
              </w:rPr>
              <w:t>P_38_543</w:t>
            </w:r>
          </w:p>
        </w:tc>
      </w:tr>
      <w:tr w:rsidR="005619C1" w:rsidRPr="006921F0" w:rsidTr="005619C1">
        <w:trPr>
          <w:trHeight w:val="530"/>
        </w:trPr>
        <w:tc>
          <w:tcPr>
            <w:tcW w:w="2245" w:type="dxa"/>
            <w:vAlign w:val="center"/>
          </w:tcPr>
          <w:p w:rsidR="005619C1" w:rsidRPr="005E164E" w:rsidRDefault="005619C1" w:rsidP="008F5EB9">
            <w:pPr>
              <w:spacing w:line="360" w:lineRule="auto"/>
              <w:jc w:val="left"/>
              <w:rPr>
                <w:b/>
                <w:szCs w:val="24"/>
              </w:rPr>
            </w:pPr>
            <w:r w:rsidRPr="005E164E">
              <w:rPr>
                <w:b/>
                <w:szCs w:val="24"/>
              </w:rPr>
              <w:t>Director Proiect</w:t>
            </w:r>
          </w:p>
        </w:tc>
        <w:tc>
          <w:tcPr>
            <w:tcW w:w="6390" w:type="dxa"/>
            <w:vAlign w:val="center"/>
          </w:tcPr>
          <w:p w:rsidR="005619C1" w:rsidRPr="006921F0" w:rsidRDefault="005619C1" w:rsidP="008F5EB9">
            <w:pPr>
              <w:spacing w:line="360" w:lineRule="auto"/>
              <w:jc w:val="left"/>
              <w:rPr>
                <w:szCs w:val="24"/>
              </w:rPr>
            </w:pPr>
            <w:r>
              <w:rPr>
                <w:szCs w:val="24"/>
              </w:rPr>
              <w:t>Andrei Ionut DAMIAN</w:t>
            </w:r>
          </w:p>
        </w:tc>
      </w:tr>
      <w:tr w:rsidR="005619C1" w:rsidRPr="006921F0" w:rsidTr="005619C1">
        <w:trPr>
          <w:trHeight w:val="530"/>
        </w:trPr>
        <w:tc>
          <w:tcPr>
            <w:tcW w:w="2245" w:type="dxa"/>
            <w:vAlign w:val="center"/>
          </w:tcPr>
          <w:p w:rsidR="005619C1" w:rsidRPr="005E164E" w:rsidRDefault="005619C1" w:rsidP="008F5EB9">
            <w:pPr>
              <w:spacing w:line="360" w:lineRule="auto"/>
              <w:jc w:val="left"/>
              <w:rPr>
                <w:b/>
                <w:szCs w:val="24"/>
              </w:rPr>
            </w:pPr>
            <w:r w:rsidRPr="005E164E">
              <w:rPr>
                <w:b/>
                <w:szCs w:val="24"/>
              </w:rPr>
              <w:t>Activitate conform planului de proiect</w:t>
            </w:r>
          </w:p>
        </w:tc>
        <w:tc>
          <w:tcPr>
            <w:tcW w:w="6390" w:type="dxa"/>
            <w:vAlign w:val="center"/>
          </w:tcPr>
          <w:p w:rsidR="005619C1" w:rsidRDefault="005619C1" w:rsidP="008F5EB9">
            <w:pPr>
              <w:spacing w:line="360" w:lineRule="auto"/>
              <w:jc w:val="left"/>
              <w:rPr>
                <w:szCs w:val="24"/>
              </w:rPr>
            </w:pPr>
            <w:r w:rsidRPr="000D1BAA">
              <w:rPr>
                <w:szCs w:val="24"/>
              </w:rPr>
              <w:t xml:space="preserve">1. Activităţi de cercetare-dezvoltare (cercetare industrială şi/sau dezvoltare experimentală)  </w:t>
            </w:r>
            <w:r>
              <w:rPr>
                <w:szCs w:val="24"/>
              </w:rPr>
              <w:t xml:space="preserve">- </w:t>
            </w:r>
            <w:r w:rsidRPr="00CD50C8">
              <w:rPr>
                <w:noProof/>
                <w:lang w:val="ro-RO"/>
              </w:rPr>
              <w:t xml:space="preserve">1.1 </w:t>
            </w:r>
            <w:r w:rsidRPr="00CD50C8">
              <w:rPr>
                <w:color w:val="000000"/>
              </w:rPr>
              <w:t>State-of-the-art</w:t>
            </w:r>
          </w:p>
          <w:p w:rsidR="005619C1" w:rsidRPr="006921F0" w:rsidRDefault="005619C1" w:rsidP="008F5EB9">
            <w:pPr>
              <w:spacing w:line="360" w:lineRule="auto"/>
              <w:jc w:val="left"/>
              <w:rPr>
                <w:szCs w:val="24"/>
              </w:rPr>
            </w:pP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Luna</w:t>
            </w:r>
          </w:p>
        </w:tc>
        <w:tc>
          <w:tcPr>
            <w:tcW w:w="6390" w:type="dxa"/>
            <w:vAlign w:val="center"/>
          </w:tcPr>
          <w:p w:rsidR="005619C1" w:rsidRPr="006921F0" w:rsidRDefault="005619C1" w:rsidP="008F5EB9">
            <w:pPr>
              <w:spacing w:line="360" w:lineRule="auto"/>
              <w:jc w:val="left"/>
              <w:rPr>
                <w:szCs w:val="24"/>
              </w:rPr>
            </w:pPr>
            <w:r>
              <w:rPr>
                <w:szCs w:val="24"/>
              </w:rPr>
              <w:t>Noiembrie</w:t>
            </w:r>
            <w:r w:rsidRPr="006921F0">
              <w:rPr>
                <w:szCs w:val="24"/>
              </w:rPr>
              <w:t xml:space="preserve"> 2016</w:t>
            </w: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Pr>
                <w:b/>
                <w:szCs w:val="24"/>
              </w:rPr>
              <w:t>Echipa de cercetare-dezvoltare</w:t>
            </w:r>
          </w:p>
        </w:tc>
        <w:tc>
          <w:tcPr>
            <w:tcW w:w="6390" w:type="dxa"/>
            <w:vAlign w:val="center"/>
          </w:tcPr>
          <w:p w:rsidR="005619C1" w:rsidRDefault="005619C1" w:rsidP="008F5EB9">
            <w:pPr>
              <w:spacing w:line="360" w:lineRule="auto"/>
              <w:jc w:val="left"/>
              <w:rPr>
                <w:szCs w:val="24"/>
              </w:rPr>
            </w:pPr>
            <w:r>
              <w:rPr>
                <w:szCs w:val="24"/>
              </w:rPr>
              <w:t>Andrei Ionut DAMIAN</w:t>
            </w:r>
          </w:p>
          <w:p w:rsidR="005619C1" w:rsidRDefault="005619C1" w:rsidP="008F5EB9">
            <w:pPr>
              <w:spacing w:line="360" w:lineRule="auto"/>
              <w:jc w:val="left"/>
              <w:rPr>
                <w:szCs w:val="24"/>
              </w:rPr>
            </w:pPr>
            <w:r>
              <w:rPr>
                <w:szCs w:val="24"/>
              </w:rPr>
              <w:t>Octavian BULIE</w:t>
            </w:r>
          </w:p>
        </w:tc>
      </w:tr>
      <w:tr w:rsidR="005619C1" w:rsidRPr="006921F0" w:rsidTr="005619C1">
        <w:trPr>
          <w:trHeight w:val="116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Descrierea activitatilor desfasurate activitatii</w:t>
            </w:r>
          </w:p>
        </w:tc>
        <w:tc>
          <w:tcPr>
            <w:tcW w:w="6390" w:type="dxa"/>
            <w:vAlign w:val="center"/>
          </w:tcPr>
          <w:p w:rsidR="005619C1" w:rsidRPr="006921F0" w:rsidRDefault="005619C1" w:rsidP="008F5EB9">
            <w:pPr>
              <w:spacing w:line="360" w:lineRule="auto"/>
              <w:jc w:val="left"/>
              <w:rPr>
                <w:szCs w:val="24"/>
              </w:rPr>
            </w:pPr>
            <w:r w:rsidRPr="006921F0">
              <w:rPr>
                <w:szCs w:val="24"/>
              </w:rPr>
              <w:t xml:space="preserve">In decursul acestei luni a </w:t>
            </w:r>
            <w:r>
              <w:rPr>
                <w:szCs w:val="24"/>
              </w:rPr>
              <w:t>fost continuat</w:t>
            </w:r>
            <w:r w:rsidRPr="006921F0">
              <w:rPr>
                <w:szCs w:val="24"/>
              </w:rPr>
              <w:t xml:space="preserve"> procesul de analiza a stadiului curent al tehnologiei in domeniul sistemelor de tip Machine Learning cu accent pe zona de Deep Learning, domeniu de cercetare in dezvoltare la nivel international ce a luat amploare deosebita in ultimii 5 ani.</w:t>
            </w:r>
            <w:r>
              <w:rPr>
                <w:szCs w:val="24"/>
              </w:rPr>
              <w:t xml:space="preserve"> </w:t>
            </w:r>
            <w:r w:rsidRPr="006921F0">
              <w:rPr>
                <w:szCs w:val="24"/>
              </w:rPr>
              <w:t xml:space="preserve">Scopul analizei stadiului actual al tehnologiei este acela de a determina metodele cele mai moderne/actuale de realizare a </w:t>
            </w:r>
            <w:r w:rsidRPr="006921F0">
              <w:rPr>
                <w:szCs w:val="24"/>
              </w:rPr>
              <w:lastRenderedPageBreak/>
              <w:t>predictiilor/inferentelor in imagistica – in particular in cazul proiectului CLOUDIFIER referindu-ne la analiza imaginilor captate in timp real in timpul functionarii aplicatiilor si implicit analiza automatizata cu ajutorul recunoasterii avansate de forme/imagini a aplicatiilor “legacy” in vederea transalatarii acestora automatizate.</w:t>
            </w:r>
          </w:p>
          <w:p w:rsidR="005619C1" w:rsidRPr="006921F0" w:rsidRDefault="005619C1" w:rsidP="008F5EB9">
            <w:pPr>
              <w:spacing w:line="360" w:lineRule="auto"/>
              <w:jc w:val="left"/>
              <w:rPr>
                <w:szCs w:val="24"/>
              </w:rPr>
            </w:pPr>
          </w:p>
          <w:p w:rsidR="005619C1" w:rsidRPr="00EE08A6" w:rsidRDefault="005619C1" w:rsidP="008F5EB9">
            <w:pPr>
              <w:spacing w:line="360" w:lineRule="auto"/>
              <w:jc w:val="left"/>
              <w:rPr>
                <w:szCs w:val="24"/>
              </w:rPr>
            </w:pPr>
            <w:r w:rsidRPr="00EE08A6">
              <w:rPr>
                <w:szCs w:val="24"/>
              </w:rPr>
              <w:t>In decursul lunii noiembrie 2016 au fost analizate cele mai recente si avansate lucrari de cercetare fundamentala</w:t>
            </w:r>
            <w:r>
              <w:rPr>
                <w:szCs w:val="24"/>
              </w:rPr>
              <w:t xml:space="preserve"> in vederea determinarii</w:t>
            </w:r>
            <w:r w:rsidRPr="00EE08A6">
              <w:rPr>
                <w:szCs w:val="24"/>
              </w:rPr>
              <w:t xml:space="preserve"> unui </w:t>
            </w:r>
            <w:r>
              <w:rPr>
                <w:szCs w:val="24"/>
              </w:rPr>
              <w:t xml:space="preserve">set de </w:t>
            </w:r>
            <w:r w:rsidRPr="00EE08A6">
              <w:rPr>
                <w:szCs w:val="24"/>
              </w:rPr>
              <w:t>algoritm</w:t>
            </w:r>
            <w:r>
              <w:rPr>
                <w:szCs w:val="24"/>
              </w:rPr>
              <w:t>i</w:t>
            </w:r>
            <w:r w:rsidRPr="00EE08A6">
              <w:rPr>
                <w:szCs w:val="24"/>
              </w:rPr>
              <w:t xml:space="preserve"> </w:t>
            </w:r>
            <w:r>
              <w:rPr>
                <w:szCs w:val="24"/>
              </w:rPr>
              <w:t xml:space="preserve">de Machine Learning </w:t>
            </w:r>
            <w:r w:rsidRPr="00EE08A6">
              <w:rPr>
                <w:szCs w:val="24"/>
              </w:rPr>
              <w:t>ideal</w:t>
            </w:r>
            <w:r>
              <w:rPr>
                <w:szCs w:val="24"/>
              </w:rPr>
              <w:t>i</w:t>
            </w:r>
            <w:r w:rsidRPr="00EE08A6">
              <w:rPr>
                <w:szCs w:val="24"/>
              </w:rPr>
              <w:t xml:space="preserve"> pentru identificarea primitivelor de interfata grafica (butoane, campuri, ferestre, texte statice, etc) si a pozitiei acestora in cadrul ecranelor interfetelor grafice</w:t>
            </w:r>
          </w:p>
          <w:p w:rsidR="005619C1" w:rsidRDefault="005619C1" w:rsidP="008F5EB9">
            <w:pPr>
              <w:pStyle w:val="ListParagraph"/>
              <w:numPr>
                <w:ilvl w:val="0"/>
                <w:numId w:val="21"/>
              </w:numPr>
              <w:spacing w:line="360" w:lineRule="auto"/>
              <w:jc w:val="left"/>
              <w:rPr>
                <w:szCs w:val="24"/>
              </w:rPr>
            </w:pPr>
            <w:r>
              <w:rPr>
                <w:szCs w:val="24"/>
              </w:rPr>
              <w:t>Determinarea unui algoritm de tip Machine Learning pentru generarea AUTOMATA de interfe grafice si cod sursa aferente pe baza schitelor facute manual pe suport de hartie, tabla, etc</w:t>
            </w:r>
          </w:p>
          <w:p w:rsidR="005619C1" w:rsidRDefault="005619C1" w:rsidP="008F5EB9">
            <w:pPr>
              <w:pStyle w:val="ListParagraph"/>
              <w:numPr>
                <w:ilvl w:val="0"/>
                <w:numId w:val="21"/>
              </w:numPr>
              <w:spacing w:line="360" w:lineRule="auto"/>
              <w:jc w:val="left"/>
              <w:rPr>
                <w:szCs w:val="24"/>
              </w:rPr>
            </w:pPr>
            <w:r>
              <w:rPr>
                <w:szCs w:val="24"/>
              </w:rPr>
              <w:t>Analiza  TensorFlow</w:t>
            </w:r>
          </w:p>
          <w:p w:rsidR="005619C1" w:rsidRDefault="005619C1" w:rsidP="008F5EB9">
            <w:pPr>
              <w:pStyle w:val="ListParagraph"/>
              <w:numPr>
                <w:ilvl w:val="0"/>
                <w:numId w:val="21"/>
              </w:numPr>
              <w:spacing w:line="360" w:lineRule="auto"/>
              <w:jc w:val="left"/>
              <w:rPr>
                <w:szCs w:val="24"/>
              </w:rPr>
            </w:pPr>
            <w:r>
              <w:rPr>
                <w:szCs w:val="24"/>
              </w:rPr>
              <w:t>Analiza XGBoost</w:t>
            </w:r>
          </w:p>
          <w:p w:rsidR="005619C1" w:rsidRDefault="005619C1" w:rsidP="008F5EB9">
            <w:pPr>
              <w:pStyle w:val="ListParagraph"/>
              <w:numPr>
                <w:ilvl w:val="0"/>
                <w:numId w:val="21"/>
              </w:numPr>
              <w:spacing w:line="360" w:lineRule="auto"/>
              <w:jc w:val="left"/>
              <w:rPr>
                <w:szCs w:val="24"/>
              </w:rPr>
            </w:pPr>
            <w:r>
              <w:rPr>
                <w:szCs w:val="24"/>
              </w:rPr>
              <w:t>Analiza metode si propuneri pentru biblioteci interne</w:t>
            </w:r>
          </w:p>
          <w:p w:rsidR="005619C1" w:rsidRPr="00137333" w:rsidRDefault="005619C1" w:rsidP="008F5EB9">
            <w:pPr>
              <w:pStyle w:val="ListParagraph"/>
              <w:numPr>
                <w:ilvl w:val="0"/>
                <w:numId w:val="19"/>
              </w:numPr>
              <w:spacing w:line="360" w:lineRule="auto"/>
              <w:jc w:val="left"/>
              <w:rPr>
                <w:szCs w:val="24"/>
              </w:rPr>
            </w:pPr>
            <w:r>
              <w:rPr>
                <w:szCs w:val="24"/>
              </w:rPr>
              <w:t>Analiza si testarea experimentala a mediilor de procesare numerica masiv paralela cu ajutorul GPU (tehnologiile bazate pe nuclee de calul masiv paralel CUDA)</w:t>
            </w:r>
          </w:p>
          <w:p w:rsidR="005619C1" w:rsidRDefault="005619C1" w:rsidP="008F5EB9">
            <w:pPr>
              <w:spacing w:line="360" w:lineRule="auto"/>
              <w:jc w:val="left"/>
              <w:rPr>
                <w:szCs w:val="24"/>
              </w:rPr>
            </w:pPr>
          </w:p>
          <w:p w:rsidR="005619C1" w:rsidRPr="00EE08A6" w:rsidRDefault="005619C1" w:rsidP="008F5EB9">
            <w:pPr>
              <w:spacing w:line="360" w:lineRule="auto"/>
              <w:jc w:val="left"/>
              <w:rPr>
                <w:szCs w:val="24"/>
              </w:rPr>
            </w:pPr>
            <w:r>
              <w:rPr>
                <w:szCs w:val="24"/>
              </w:rPr>
              <w:t>In decursul lunii decembrie se va continua analiza inceputa in lunile octombrie si noiembrie conform graficului de implementare a proiectului.</w:t>
            </w:r>
          </w:p>
        </w:tc>
      </w:tr>
    </w:tbl>
    <w:p w:rsidR="005619C1" w:rsidRDefault="005619C1" w:rsidP="008F5EB9">
      <w:pPr>
        <w:spacing w:line="360" w:lineRule="auto"/>
        <w:rPr>
          <w:szCs w:val="24"/>
        </w:rPr>
      </w:pPr>
    </w:p>
    <w:p w:rsidR="005619C1" w:rsidRPr="006921F0" w:rsidRDefault="005619C1" w:rsidP="008F5EB9">
      <w:pPr>
        <w:spacing w:line="360" w:lineRule="auto"/>
        <w:rPr>
          <w:szCs w:val="24"/>
        </w:rPr>
      </w:pPr>
    </w:p>
    <w:tbl>
      <w:tblPr>
        <w:tblStyle w:val="Heading5Char"/>
        <w:tblW w:w="9085" w:type="dxa"/>
        <w:tblLook w:val="04A0" w:firstRow="1" w:lastRow="0" w:firstColumn="1" w:lastColumn="0" w:noHBand="0" w:noVBand="1"/>
      </w:tblPr>
      <w:tblGrid>
        <w:gridCol w:w="1795"/>
        <w:gridCol w:w="1080"/>
        <w:gridCol w:w="6210"/>
      </w:tblGrid>
      <w:tr w:rsidR="005619C1" w:rsidRPr="00EE08A6" w:rsidTr="005619C1">
        <w:trPr>
          <w:tblHeader/>
        </w:trPr>
        <w:tc>
          <w:tcPr>
            <w:tcW w:w="1795"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lastRenderedPageBreak/>
              <w:t>Perioada</w:t>
            </w:r>
          </w:p>
        </w:tc>
        <w:tc>
          <w:tcPr>
            <w:tcW w:w="1080"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Efort in ore-om</w:t>
            </w:r>
            <w:r>
              <w:rPr>
                <w:b/>
                <w:szCs w:val="24"/>
              </w:rPr>
              <w:t xml:space="preserve"> </w:t>
            </w:r>
          </w:p>
        </w:tc>
        <w:tc>
          <w:tcPr>
            <w:tcW w:w="6210"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Descriere</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01.11.2016-</w:t>
            </w:r>
          </w:p>
          <w:p w:rsidR="005619C1" w:rsidRPr="006921F0" w:rsidRDefault="005619C1" w:rsidP="008F5EB9">
            <w:pPr>
              <w:spacing w:line="360" w:lineRule="auto"/>
              <w:jc w:val="left"/>
              <w:rPr>
                <w:szCs w:val="24"/>
              </w:rPr>
            </w:pPr>
            <w:r>
              <w:rPr>
                <w:szCs w:val="24"/>
              </w:rPr>
              <w:t>11.11.2016</w:t>
            </w:r>
          </w:p>
        </w:tc>
        <w:tc>
          <w:tcPr>
            <w:tcW w:w="1080" w:type="dxa"/>
            <w:vAlign w:val="center"/>
          </w:tcPr>
          <w:p w:rsidR="005619C1" w:rsidRPr="006921F0" w:rsidRDefault="005619C1" w:rsidP="008F5EB9">
            <w:pPr>
              <w:spacing w:line="360" w:lineRule="auto"/>
              <w:jc w:val="left"/>
              <w:rPr>
                <w:szCs w:val="24"/>
              </w:rPr>
            </w:pPr>
            <w:r>
              <w:rPr>
                <w:szCs w:val="24"/>
              </w:rPr>
              <w:t>144</w:t>
            </w:r>
          </w:p>
        </w:tc>
        <w:tc>
          <w:tcPr>
            <w:tcW w:w="6210" w:type="dxa"/>
            <w:vAlign w:val="center"/>
          </w:tcPr>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 xml:space="preserve">Analiza model arhitectural de Retea Neurala total conectata in Python pentru analiza elementelor de interfata grafica si testarea experimentala </w:t>
            </w:r>
            <w:proofErr w:type="gramStart"/>
            <w:r>
              <w:rPr>
                <w:szCs w:val="24"/>
              </w:rPr>
              <w:t>a</w:t>
            </w:r>
            <w:proofErr w:type="gramEnd"/>
            <w:r>
              <w:rPr>
                <w:szCs w:val="24"/>
              </w:rPr>
              <w:t xml:space="preserve"> acesteia pe seturi de data de imagistica. Analiza PyCUDA – infrastructura programabila pentru procesoarele de  calcul numeric masiv paralel CUDA</w:t>
            </w:r>
          </w:p>
          <w:p w:rsidR="005619C1" w:rsidRPr="006921F0" w:rsidRDefault="005619C1" w:rsidP="008F5EB9">
            <w:pPr>
              <w:spacing w:line="360" w:lineRule="auto"/>
              <w:jc w:val="left"/>
              <w:rPr>
                <w:szCs w:val="24"/>
              </w:rPr>
            </w:pP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14.11.2016-</w:t>
            </w:r>
          </w:p>
          <w:p w:rsidR="005619C1" w:rsidRPr="006921F0" w:rsidRDefault="005619C1" w:rsidP="008F5EB9">
            <w:pPr>
              <w:spacing w:line="360" w:lineRule="auto"/>
              <w:jc w:val="left"/>
              <w:rPr>
                <w:szCs w:val="24"/>
              </w:rPr>
            </w:pPr>
            <w:r>
              <w:rPr>
                <w:szCs w:val="24"/>
              </w:rPr>
              <w:t>30.11.2016</w:t>
            </w:r>
          </w:p>
        </w:tc>
        <w:tc>
          <w:tcPr>
            <w:tcW w:w="1080" w:type="dxa"/>
            <w:vAlign w:val="center"/>
          </w:tcPr>
          <w:p w:rsidR="005619C1" w:rsidRPr="006921F0" w:rsidRDefault="005619C1" w:rsidP="008F5EB9">
            <w:pPr>
              <w:spacing w:line="360" w:lineRule="auto"/>
              <w:jc w:val="left"/>
              <w:rPr>
                <w:szCs w:val="24"/>
              </w:rPr>
            </w:pPr>
            <w:r>
              <w:rPr>
                <w:szCs w:val="24"/>
              </w:rPr>
              <w:t>208</w:t>
            </w:r>
          </w:p>
        </w:tc>
        <w:tc>
          <w:tcPr>
            <w:tcW w:w="6210" w:type="dxa"/>
            <w:vAlign w:val="center"/>
          </w:tcPr>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Testarea in regim CPU si GPU a celui mai recent framework de Deep Learning realizat de laboaratoarele de cercetare ale Google – TensorFlow</w:t>
            </w:r>
          </w:p>
          <w:p w:rsidR="005619C1" w:rsidRDefault="005619C1" w:rsidP="008F5EB9">
            <w:pPr>
              <w:spacing w:line="360" w:lineRule="auto"/>
              <w:jc w:val="left"/>
              <w:rPr>
                <w:szCs w:val="24"/>
              </w:rPr>
            </w:pPr>
          </w:p>
          <w:p w:rsidR="005619C1" w:rsidRPr="006921F0" w:rsidRDefault="005619C1" w:rsidP="008F5EB9">
            <w:pPr>
              <w:spacing w:line="360" w:lineRule="auto"/>
              <w:jc w:val="left"/>
              <w:rPr>
                <w:szCs w:val="24"/>
              </w:rPr>
            </w:pPr>
          </w:p>
        </w:tc>
      </w:tr>
    </w:tbl>
    <w:p w:rsidR="005619C1" w:rsidRDefault="005619C1" w:rsidP="008F5EB9">
      <w:pPr>
        <w:spacing w:line="360" w:lineRule="auto"/>
        <w:rPr>
          <w:szCs w:val="24"/>
        </w:rPr>
      </w:pPr>
    </w:p>
    <w:p w:rsidR="005619C1" w:rsidRDefault="005619C1" w:rsidP="008F5EB9">
      <w:pPr>
        <w:spacing w:after="160" w:line="360" w:lineRule="auto"/>
        <w:jc w:val="left"/>
        <w:rPr>
          <w:szCs w:val="24"/>
        </w:rPr>
      </w:pPr>
      <w:r>
        <w:rPr>
          <w:szCs w:val="24"/>
        </w:rPr>
        <w:br w:type="page"/>
      </w:r>
    </w:p>
    <w:p w:rsidR="005619C1" w:rsidRDefault="005619C1" w:rsidP="008F5EB9">
      <w:pPr>
        <w:pStyle w:val="Heading2"/>
        <w:spacing w:line="360" w:lineRule="auto"/>
      </w:pPr>
      <w:bookmarkStart w:id="24" w:name="_Toc470948494"/>
      <w:r w:rsidRPr="005619C1">
        <w:lastRenderedPageBreak/>
        <w:t>Raport stiintific lunar</w:t>
      </w:r>
      <w:r>
        <w:t xml:space="preserve"> 3</w:t>
      </w:r>
      <w:bookmarkEnd w:id="24"/>
    </w:p>
    <w:p w:rsidR="005619C1" w:rsidRDefault="005619C1" w:rsidP="008F5EB9">
      <w:pPr>
        <w:spacing w:line="360" w:lineRule="auto"/>
      </w:pPr>
    </w:p>
    <w:p w:rsidR="005619C1" w:rsidRPr="005619C1" w:rsidRDefault="005619C1" w:rsidP="008F5EB9">
      <w:pPr>
        <w:spacing w:line="360" w:lineRule="auto"/>
      </w:pPr>
    </w:p>
    <w:p w:rsidR="005619C1" w:rsidRDefault="005619C1" w:rsidP="008F5EB9">
      <w:pPr>
        <w:spacing w:line="360" w:lineRule="auto"/>
        <w:jc w:val="center"/>
        <w:rPr>
          <w:b/>
          <w:sz w:val="40"/>
          <w:szCs w:val="24"/>
        </w:rPr>
      </w:pPr>
      <w:r w:rsidRPr="006921F0">
        <w:rPr>
          <w:b/>
          <w:sz w:val="40"/>
          <w:szCs w:val="24"/>
        </w:rPr>
        <w:t xml:space="preserve">Raport </w:t>
      </w:r>
      <w:r>
        <w:rPr>
          <w:b/>
          <w:sz w:val="40"/>
          <w:szCs w:val="24"/>
        </w:rPr>
        <w:t>stiintific lunar</w:t>
      </w:r>
    </w:p>
    <w:p w:rsidR="005619C1" w:rsidRPr="008B141A" w:rsidRDefault="005619C1" w:rsidP="008F5EB9">
      <w:pPr>
        <w:spacing w:line="360" w:lineRule="auto"/>
        <w:jc w:val="center"/>
        <w:rPr>
          <w:b/>
          <w:sz w:val="28"/>
          <w:szCs w:val="24"/>
        </w:rPr>
      </w:pPr>
      <w:proofErr w:type="gramStart"/>
      <w:r w:rsidRPr="008B141A">
        <w:rPr>
          <w:b/>
          <w:sz w:val="28"/>
          <w:szCs w:val="24"/>
        </w:rPr>
        <w:t>de</w:t>
      </w:r>
      <w:proofErr w:type="gramEnd"/>
      <w:r w:rsidRPr="008B141A">
        <w:rPr>
          <w:b/>
          <w:sz w:val="28"/>
          <w:szCs w:val="24"/>
        </w:rPr>
        <w:t xml:space="preserve"> cercetare-dezvoltare in cadrul Cloudifier SRL</w:t>
      </w:r>
    </w:p>
    <w:p w:rsidR="005619C1" w:rsidRPr="008B141A" w:rsidRDefault="005619C1" w:rsidP="008F5EB9">
      <w:pPr>
        <w:spacing w:line="360" w:lineRule="auto"/>
        <w:jc w:val="center"/>
        <w:rPr>
          <w:b/>
          <w:sz w:val="32"/>
          <w:szCs w:val="24"/>
        </w:rPr>
      </w:pPr>
      <w:r w:rsidRPr="008B141A">
        <w:rPr>
          <w:b/>
          <w:sz w:val="32"/>
          <w:szCs w:val="24"/>
        </w:rPr>
        <w:t>Nr. 112/9.12.2016</w:t>
      </w:r>
    </w:p>
    <w:p w:rsidR="005619C1" w:rsidRPr="006921F0" w:rsidRDefault="005619C1" w:rsidP="008F5EB9">
      <w:pPr>
        <w:spacing w:line="360" w:lineRule="auto"/>
        <w:rPr>
          <w:szCs w:val="24"/>
        </w:rPr>
      </w:pPr>
    </w:p>
    <w:tbl>
      <w:tblPr>
        <w:tblStyle w:val="Heading5Char"/>
        <w:tblW w:w="0" w:type="auto"/>
        <w:tblLook w:val="04A0" w:firstRow="1" w:lastRow="0" w:firstColumn="1" w:lastColumn="0" w:noHBand="0" w:noVBand="1"/>
      </w:tblPr>
      <w:tblGrid>
        <w:gridCol w:w="2245"/>
        <w:gridCol w:w="6390"/>
      </w:tblGrid>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Nume proiect</w:t>
            </w:r>
          </w:p>
        </w:tc>
        <w:tc>
          <w:tcPr>
            <w:tcW w:w="6390" w:type="dxa"/>
            <w:vAlign w:val="center"/>
          </w:tcPr>
          <w:p w:rsidR="005619C1" w:rsidRPr="006921F0" w:rsidRDefault="005619C1" w:rsidP="008F5EB9">
            <w:pPr>
              <w:spacing w:line="360" w:lineRule="auto"/>
              <w:jc w:val="left"/>
              <w:rPr>
                <w:szCs w:val="24"/>
              </w:rPr>
            </w:pPr>
            <w:r w:rsidRPr="006921F0">
              <w:rPr>
                <w:szCs w:val="24"/>
              </w:rPr>
              <w:t>Platforma de migrare automatizată în cloud a aplicațiilor și sistemelor informatice clasice cloudifier.net</w:t>
            </w:r>
          </w:p>
        </w:tc>
      </w:tr>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Beneficiar</w:t>
            </w:r>
          </w:p>
        </w:tc>
        <w:tc>
          <w:tcPr>
            <w:tcW w:w="6390" w:type="dxa"/>
            <w:vAlign w:val="center"/>
          </w:tcPr>
          <w:p w:rsidR="005619C1" w:rsidRPr="006921F0" w:rsidRDefault="005619C1" w:rsidP="008F5EB9">
            <w:pPr>
              <w:spacing w:line="360" w:lineRule="auto"/>
              <w:jc w:val="left"/>
              <w:rPr>
                <w:szCs w:val="24"/>
              </w:rPr>
            </w:pPr>
            <w:r>
              <w:rPr>
                <w:szCs w:val="24"/>
              </w:rPr>
              <w:t>CLOUDIFIER SRL</w:t>
            </w:r>
          </w:p>
        </w:tc>
      </w:tr>
      <w:tr w:rsidR="005619C1" w:rsidRPr="006921F0" w:rsidTr="005619C1">
        <w:trPr>
          <w:trHeight w:val="737"/>
        </w:trPr>
        <w:tc>
          <w:tcPr>
            <w:tcW w:w="2245" w:type="dxa"/>
            <w:shd w:val="clear" w:color="auto" w:fill="FFFFFF" w:themeFill="background1"/>
            <w:vAlign w:val="center"/>
          </w:tcPr>
          <w:p w:rsidR="005619C1" w:rsidRPr="00EE08A6" w:rsidRDefault="005619C1" w:rsidP="008F5EB9">
            <w:pPr>
              <w:spacing w:line="360" w:lineRule="auto"/>
              <w:jc w:val="left"/>
              <w:rPr>
                <w:b/>
                <w:szCs w:val="24"/>
              </w:rPr>
            </w:pPr>
            <w:r w:rsidRPr="00EE08A6">
              <w:rPr>
                <w:b/>
                <w:szCs w:val="24"/>
              </w:rPr>
              <w:t>Cod MySMIS</w:t>
            </w:r>
          </w:p>
        </w:tc>
        <w:tc>
          <w:tcPr>
            <w:tcW w:w="6390" w:type="dxa"/>
            <w:vAlign w:val="center"/>
          </w:tcPr>
          <w:p w:rsidR="005619C1" w:rsidRPr="006921F0" w:rsidRDefault="005619C1" w:rsidP="008F5EB9">
            <w:pPr>
              <w:spacing w:line="360" w:lineRule="auto"/>
              <w:jc w:val="left"/>
              <w:rPr>
                <w:szCs w:val="24"/>
              </w:rPr>
            </w:pPr>
            <w:r w:rsidRPr="006921F0">
              <w:rPr>
                <w:szCs w:val="24"/>
              </w:rPr>
              <w:t>104349</w:t>
            </w:r>
          </w:p>
        </w:tc>
      </w:tr>
      <w:tr w:rsidR="005619C1" w:rsidRPr="006921F0" w:rsidTr="005619C1">
        <w:trPr>
          <w:trHeight w:val="737"/>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Nr. iregistrare</w:t>
            </w:r>
          </w:p>
        </w:tc>
        <w:tc>
          <w:tcPr>
            <w:tcW w:w="6390" w:type="dxa"/>
            <w:vAlign w:val="center"/>
          </w:tcPr>
          <w:p w:rsidR="005619C1" w:rsidRPr="006921F0" w:rsidRDefault="005619C1" w:rsidP="008F5EB9">
            <w:pPr>
              <w:spacing w:line="360" w:lineRule="auto"/>
              <w:jc w:val="left"/>
              <w:rPr>
                <w:szCs w:val="24"/>
              </w:rPr>
            </w:pPr>
            <w:r w:rsidRPr="006921F0">
              <w:rPr>
                <w:szCs w:val="24"/>
              </w:rPr>
              <w:t>P_38_543</w:t>
            </w:r>
          </w:p>
        </w:tc>
      </w:tr>
      <w:tr w:rsidR="005619C1" w:rsidRPr="006921F0" w:rsidTr="005619C1">
        <w:trPr>
          <w:trHeight w:val="530"/>
        </w:trPr>
        <w:tc>
          <w:tcPr>
            <w:tcW w:w="2245" w:type="dxa"/>
            <w:vAlign w:val="center"/>
          </w:tcPr>
          <w:p w:rsidR="005619C1" w:rsidRPr="005E164E" w:rsidRDefault="005619C1" w:rsidP="008F5EB9">
            <w:pPr>
              <w:spacing w:line="360" w:lineRule="auto"/>
              <w:jc w:val="left"/>
              <w:rPr>
                <w:b/>
                <w:szCs w:val="24"/>
              </w:rPr>
            </w:pPr>
            <w:r w:rsidRPr="005E164E">
              <w:rPr>
                <w:b/>
                <w:szCs w:val="24"/>
              </w:rPr>
              <w:t>Director Proiect</w:t>
            </w:r>
          </w:p>
        </w:tc>
        <w:tc>
          <w:tcPr>
            <w:tcW w:w="6390" w:type="dxa"/>
            <w:vAlign w:val="center"/>
          </w:tcPr>
          <w:p w:rsidR="005619C1" w:rsidRPr="006921F0" w:rsidRDefault="005619C1" w:rsidP="008F5EB9">
            <w:pPr>
              <w:spacing w:line="360" w:lineRule="auto"/>
              <w:jc w:val="left"/>
              <w:rPr>
                <w:szCs w:val="24"/>
              </w:rPr>
            </w:pPr>
            <w:r>
              <w:rPr>
                <w:szCs w:val="24"/>
              </w:rPr>
              <w:t>Andrei Ionut DAMIAN</w:t>
            </w:r>
          </w:p>
        </w:tc>
      </w:tr>
      <w:tr w:rsidR="005619C1" w:rsidRPr="006921F0" w:rsidTr="005619C1">
        <w:trPr>
          <w:trHeight w:val="530"/>
        </w:trPr>
        <w:tc>
          <w:tcPr>
            <w:tcW w:w="2245" w:type="dxa"/>
            <w:vAlign w:val="center"/>
          </w:tcPr>
          <w:p w:rsidR="005619C1" w:rsidRPr="005E164E" w:rsidRDefault="005619C1" w:rsidP="008F5EB9">
            <w:pPr>
              <w:spacing w:line="360" w:lineRule="auto"/>
              <w:jc w:val="left"/>
              <w:rPr>
                <w:b/>
                <w:szCs w:val="24"/>
              </w:rPr>
            </w:pPr>
            <w:r w:rsidRPr="005E164E">
              <w:rPr>
                <w:b/>
                <w:szCs w:val="24"/>
              </w:rPr>
              <w:t>Activitate conform planului de proiect</w:t>
            </w:r>
          </w:p>
        </w:tc>
        <w:tc>
          <w:tcPr>
            <w:tcW w:w="6390" w:type="dxa"/>
            <w:vAlign w:val="center"/>
          </w:tcPr>
          <w:p w:rsidR="005619C1" w:rsidRDefault="005619C1" w:rsidP="008F5EB9">
            <w:pPr>
              <w:spacing w:line="360" w:lineRule="auto"/>
              <w:jc w:val="left"/>
              <w:rPr>
                <w:szCs w:val="24"/>
              </w:rPr>
            </w:pPr>
            <w:r w:rsidRPr="000D1BAA">
              <w:rPr>
                <w:szCs w:val="24"/>
              </w:rPr>
              <w:t xml:space="preserve">1. Activităţi de cercetare-dezvoltare (cercetare industrială şi/sau dezvoltare experimentală)  </w:t>
            </w:r>
            <w:r>
              <w:rPr>
                <w:szCs w:val="24"/>
              </w:rPr>
              <w:t xml:space="preserve">- </w:t>
            </w:r>
            <w:r w:rsidRPr="00CD50C8">
              <w:rPr>
                <w:noProof/>
                <w:lang w:val="ro-RO"/>
              </w:rPr>
              <w:t xml:space="preserve">1.1 </w:t>
            </w:r>
            <w:r w:rsidRPr="00CD50C8">
              <w:rPr>
                <w:color w:val="000000"/>
              </w:rPr>
              <w:t>State-of-the-art</w:t>
            </w:r>
          </w:p>
          <w:p w:rsidR="005619C1" w:rsidRPr="006921F0" w:rsidRDefault="005619C1" w:rsidP="008F5EB9">
            <w:pPr>
              <w:spacing w:line="360" w:lineRule="auto"/>
              <w:jc w:val="left"/>
              <w:rPr>
                <w:szCs w:val="24"/>
              </w:rPr>
            </w:pP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Luna</w:t>
            </w:r>
          </w:p>
        </w:tc>
        <w:tc>
          <w:tcPr>
            <w:tcW w:w="6390" w:type="dxa"/>
            <w:vAlign w:val="center"/>
          </w:tcPr>
          <w:p w:rsidR="005619C1" w:rsidRPr="006921F0" w:rsidRDefault="005619C1" w:rsidP="008F5EB9">
            <w:pPr>
              <w:spacing w:line="360" w:lineRule="auto"/>
              <w:jc w:val="left"/>
              <w:rPr>
                <w:szCs w:val="24"/>
              </w:rPr>
            </w:pPr>
            <w:r>
              <w:rPr>
                <w:szCs w:val="24"/>
              </w:rPr>
              <w:t>decembrie</w:t>
            </w:r>
            <w:r w:rsidRPr="006921F0">
              <w:rPr>
                <w:szCs w:val="24"/>
              </w:rPr>
              <w:t xml:space="preserve"> 2016</w:t>
            </w:r>
          </w:p>
        </w:tc>
      </w:tr>
      <w:tr w:rsidR="005619C1" w:rsidRPr="006921F0" w:rsidTr="005619C1">
        <w:trPr>
          <w:trHeight w:val="53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Pr>
                <w:b/>
                <w:szCs w:val="24"/>
              </w:rPr>
              <w:t>Echipa de cercetare-dezvoltare</w:t>
            </w:r>
          </w:p>
        </w:tc>
        <w:tc>
          <w:tcPr>
            <w:tcW w:w="6390" w:type="dxa"/>
            <w:vAlign w:val="center"/>
          </w:tcPr>
          <w:p w:rsidR="005619C1" w:rsidRDefault="005619C1" w:rsidP="008F5EB9">
            <w:pPr>
              <w:spacing w:line="360" w:lineRule="auto"/>
              <w:jc w:val="left"/>
              <w:rPr>
                <w:szCs w:val="24"/>
              </w:rPr>
            </w:pPr>
            <w:r>
              <w:rPr>
                <w:szCs w:val="24"/>
              </w:rPr>
              <w:t>Andrei Ionut DAMIAN</w:t>
            </w:r>
          </w:p>
          <w:p w:rsidR="005619C1" w:rsidRDefault="005619C1" w:rsidP="008F5EB9">
            <w:pPr>
              <w:spacing w:line="360" w:lineRule="auto"/>
              <w:jc w:val="left"/>
              <w:rPr>
                <w:szCs w:val="24"/>
              </w:rPr>
            </w:pPr>
            <w:r>
              <w:rPr>
                <w:szCs w:val="24"/>
              </w:rPr>
              <w:t>Octavian BULIE</w:t>
            </w:r>
          </w:p>
        </w:tc>
      </w:tr>
      <w:tr w:rsidR="005619C1" w:rsidRPr="006921F0" w:rsidTr="005619C1">
        <w:trPr>
          <w:trHeight w:val="1160"/>
        </w:trPr>
        <w:tc>
          <w:tcPr>
            <w:tcW w:w="2245" w:type="dxa"/>
            <w:shd w:val="clear" w:color="auto" w:fill="FFFFFF" w:themeFill="background1"/>
            <w:vAlign w:val="center"/>
          </w:tcPr>
          <w:p w:rsidR="005619C1" w:rsidRPr="005E164E" w:rsidRDefault="005619C1" w:rsidP="008F5EB9">
            <w:pPr>
              <w:spacing w:line="360" w:lineRule="auto"/>
              <w:jc w:val="left"/>
              <w:rPr>
                <w:b/>
                <w:szCs w:val="24"/>
              </w:rPr>
            </w:pPr>
            <w:r w:rsidRPr="005E164E">
              <w:rPr>
                <w:b/>
                <w:szCs w:val="24"/>
              </w:rPr>
              <w:t>Descrierea activitatilor desfasurate activitatii</w:t>
            </w:r>
          </w:p>
        </w:tc>
        <w:tc>
          <w:tcPr>
            <w:tcW w:w="6390" w:type="dxa"/>
            <w:vAlign w:val="center"/>
          </w:tcPr>
          <w:p w:rsidR="005619C1" w:rsidRDefault="005619C1" w:rsidP="008F5EB9">
            <w:pPr>
              <w:spacing w:line="360" w:lineRule="auto"/>
              <w:jc w:val="left"/>
              <w:rPr>
                <w:szCs w:val="24"/>
              </w:rPr>
            </w:pPr>
            <w:r w:rsidRPr="006921F0">
              <w:rPr>
                <w:szCs w:val="24"/>
              </w:rPr>
              <w:t xml:space="preserve">In decursul acestei luni a </w:t>
            </w:r>
            <w:r>
              <w:rPr>
                <w:szCs w:val="24"/>
              </w:rPr>
              <w:t>fost continuat</w:t>
            </w:r>
            <w:r w:rsidRPr="006921F0">
              <w:rPr>
                <w:szCs w:val="24"/>
              </w:rPr>
              <w:t xml:space="preserve"> procesul de analiza a stadiului curent al tehnologiei in domeniul sistemelor de tip Machine Learning cu accent pe zona de Deep Learning</w:t>
            </w:r>
            <w:r>
              <w:rPr>
                <w:szCs w:val="24"/>
              </w:rPr>
              <w:t xml:space="preserve"> si in particular a sistemelor de analiza si recunoastere bazata pe inteligenta artificiala a imaginilor. </w:t>
            </w:r>
          </w:p>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lastRenderedPageBreak/>
              <w:t xml:space="preserve">In decursul acestei luni analiza stadiului curent al cercetarii fost fost axat in principal pe lucrarea stiintifica publicata recent de </w:t>
            </w:r>
            <w:r w:rsidRPr="008B141A">
              <w:rPr>
                <w:szCs w:val="24"/>
              </w:rPr>
              <w:t>J. Long</w:t>
            </w:r>
            <w:r>
              <w:rPr>
                <w:szCs w:val="24"/>
              </w:rPr>
              <w:t xml:space="preserve"> et al “</w:t>
            </w:r>
            <w:r w:rsidRPr="008B141A">
              <w:rPr>
                <w:szCs w:val="24"/>
              </w:rPr>
              <w:t>Fully Convolutional Networks for Semantic Segmentation</w:t>
            </w:r>
            <w:r>
              <w:rPr>
                <w:szCs w:val="24"/>
              </w:rPr>
              <w:t>”, lucrare considerata actualmente state-of-the-art in ceea priveste metodele de recunoastere si segmentare a componentelor in cadrul imaginilor. Pentru referinta prezentam anexat un scurt rezumat in limba engleza a lucrarii de referinta.</w:t>
            </w:r>
          </w:p>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t>Principalele puncte pe care le urmarim in cercetare sunt urmatoarele:</w:t>
            </w:r>
          </w:p>
          <w:p w:rsidR="005619C1" w:rsidRDefault="005619C1" w:rsidP="008F5EB9">
            <w:pPr>
              <w:pStyle w:val="ListParagraph"/>
              <w:numPr>
                <w:ilvl w:val="0"/>
                <w:numId w:val="22"/>
              </w:numPr>
              <w:spacing w:line="360" w:lineRule="auto"/>
              <w:jc w:val="left"/>
              <w:rPr>
                <w:szCs w:val="24"/>
              </w:rPr>
            </w:pPr>
            <w:r>
              <w:rPr>
                <w:szCs w:val="24"/>
              </w:rPr>
              <w:t>Determinarea metodelor optime bazate pe Deep Learning pentru recunoasterea si segmentarea (identificarea locatiei spatiale) a elementelor de interfata grafica pe care Cloudifier.NET va trebuie sa le translateze automatizat din aplicatiile legacy in aplicatiile din mediul cloud computing.</w:t>
            </w:r>
          </w:p>
          <w:p w:rsidR="005619C1" w:rsidRPr="006C69D9" w:rsidRDefault="005619C1" w:rsidP="008F5EB9">
            <w:pPr>
              <w:pStyle w:val="ListParagraph"/>
              <w:numPr>
                <w:ilvl w:val="0"/>
                <w:numId w:val="22"/>
              </w:numPr>
              <w:spacing w:line="360" w:lineRule="auto"/>
              <w:jc w:val="left"/>
              <w:rPr>
                <w:szCs w:val="24"/>
              </w:rPr>
            </w:pPr>
            <w:r>
              <w:rPr>
                <w:szCs w:val="24"/>
              </w:rPr>
              <w:t>Aplicarea de metode simple bazate pe algoritmi de machine learning superficiali (regresie logistica, arbori de decizie, clasificare naiva bazata pe teorema lui Bayes, clusterizare cu analiza distantelor euclidiene) precum si metode de segmentare iterativa a imaginilor analizate cum ar fi metoda ferestrelor deplasate continuu (“ferestre alunecatoare” sau sliding-windows algorithm)</w:t>
            </w:r>
          </w:p>
        </w:tc>
      </w:tr>
    </w:tbl>
    <w:p w:rsidR="005619C1" w:rsidRDefault="005619C1" w:rsidP="008F5EB9">
      <w:pPr>
        <w:spacing w:line="360" w:lineRule="auto"/>
        <w:rPr>
          <w:szCs w:val="24"/>
        </w:rPr>
      </w:pPr>
    </w:p>
    <w:p w:rsidR="005619C1" w:rsidRPr="006921F0" w:rsidRDefault="005619C1" w:rsidP="008F5EB9">
      <w:pPr>
        <w:spacing w:line="360" w:lineRule="auto"/>
        <w:rPr>
          <w:szCs w:val="24"/>
        </w:rPr>
      </w:pPr>
    </w:p>
    <w:tbl>
      <w:tblPr>
        <w:tblStyle w:val="Heading5Char"/>
        <w:tblW w:w="9085" w:type="dxa"/>
        <w:tblLook w:val="04A0" w:firstRow="1" w:lastRow="0" w:firstColumn="1" w:lastColumn="0" w:noHBand="0" w:noVBand="1"/>
      </w:tblPr>
      <w:tblGrid>
        <w:gridCol w:w="1795"/>
        <w:gridCol w:w="1080"/>
        <w:gridCol w:w="6210"/>
      </w:tblGrid>
      <w:tr w:rsidR="005619C1" w:rsidRPr="00EE08A6" w:rsidTr="005619C1">
        <w:trPr>
          <w:tblHeader/>
        </w:trPr>
        <w:tc>
          <w:tcPr>
            <w:tcW w:w="1795"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Perioada</w:t>
            </w:r>
          </w:p>
        </w:tc>
        <w:tc>
          <w:tcPr>
            <w:tcW w:w="1080"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Efort in ore-om</w:t>
            </w:r>
            <w:r>
              <w:rPr>
                <w:b/>
                <w:szCs w:val="24"/>
              </w:rPr>
              <w:t xml:space="preserve"> </w:t>
            </w:r>
          </w:p>
        </w:tc>
        <w:tc>
          <w:tcPr>
            <w:tcW w:w="6210" w:type="dxa"/>
            <w:shd w:val="clear" w:color="auto" w:fill="222A35" w:themeFill="text2" w:themeFillShade="80"/>
            <w:vAlign w:val="center"/>
          </w:tcPr>
          <w:p w:rsidR="005619C1" w:rsidRPr="00EE08A6" w:rsidRDefault="005619C1" w:rsidP="008F5EB9">
            <w:pPr>
              <w:spacing w:line="360" w:lineRule="auto"/>
              <w:jc w:val="left"/>
              <w:rPr>
                <w:b/>
                <w:szCs w:val="24"/>
              </w:rPr>
            </w:pPr>
            <w:r w:rsidRPr="00EE08A6">
              <w:rPr>
                <w:b/>
                <w:szCs w:val="24"/>
              </w:rPr>
              <w:t>Descriere</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01.12.2016-</w:t>
            </w:r>
          </w:p>
          <w:p w:rsidR="005619C1" w:rsidRPr="006921F0" w:rsidRDefault="005619C1" w:rsidP="008F5EB9">
            <w:pPr>
              <w:spacing w:line="360" w:lineRule="auto"/>
              <w:jc w:val="left"/>
              <w:rPr>
                <w:szCs w:val="24"/>
              </w:rPr>
            </w:pPr>
            <w:r>
              <w:rPr>
                <w:szCs w:val="24"/>
              </w:rPr>
              <w:t>09.12.2016</w:t>
            </w:r>
          </w:p>
        </w:tc>
        <w:tc>
          <w:tcPr>
            <w:tcW w:w="1080" w:type="dxa"/>
            <w:vAlign w:val="center"/>
          </w:tcPr>
          <w:p w:rsidR="005619C1" w:rsidRPr="006921F0" w:rsidRDefault="005619C1" w:rsidP="008F5EB9">
            <w:pPr>
              <w:spacing w:line="360" w:lineRule="auto"/>
              <w:jc w:val="left"/>
              <w:rPr>
                <w:szCs w:val="24"/>
              </w:rPr>
            </w:pPr>
            <w:r>
              <w:rPr>
                <w:szCs w:val="24"/>
              </w:rPr>
              <w:t>96</w:t>
            </w:r>
          </w:p>
        </w:tc>
        <w:tc>
          <w:tcPr>
            <w:tcW w:w="6210" w:type="dxa"/>
            <w:vAlign w:val="center"/>
          </w:tcPr>
          <w:p w:rsidR="005619C1" w:rsidRDefault="005619C1" w:rsidP="008F5EB9">
            <w:pPr>
              <w:spacing w:line="360" w:lineRule="auto"/>
              <w:jc w:val="left"/>
              <w:rPr>
                <w:szCs w:val="24"/>
              </w:rPr>
            </w:pPr>
          </w:p>
          <w:p w:rsidR="005619C1" w:rsidRPr="006921F0" w:rsidRDefault="005619C1" w:rsidP="008F5EB9">
            <w:pPr>
              <w:spacing w:line="360" w:lineRule="auto"/>
              <w:jc w:val="left"/>
              <w:rPr>
                <w:szCs w:val="24"/>
              </w:rPr>
            </w:pPr>
            <w:r>
              <w:rPr>
                <w:szCs w:val="24"/>
              </w:rPr>
              <w:t xml:space="preserve">Continuarea analizei metodelor de recunoastere a imaginilor prin CNN (Convolutional Deep Neural Networks) </w:t>
            </w:r>
          </w:p>
        </w:tc>
      </w:tr>
      <w:tr w:rsidR="005619C1" w:rsidRPr="006921F0" w:rsidTr="005619C1">
        <w:tc>
          <w:tcPr>
            <w:tcW w:w="1795" w:type="dxa"/>
            <w:vAlign w:val="center"/>
          </w:tcPr>
          <w:p w:rsidR="005619C1" w:rsidRDefault="005619C1" w:rsidP="008F5EB9">
            <w:pPr>
              <w:spacing w:line="360" w:lineRule="auto"/>
              <w:jc w:val="left"/>
              <w:rPr>
                <w:szCs w:val="24"/>
              </w:rPr>
            </w:pPr>
            <w:r>
              <w:rPr>
                <w:szCs w:val="24"/>
              </w:rPr>
              <w:t>12.12.2016-</w:t>
            </w:r>
          </w:p>
          <w:p w:rsidR="005619C1" w:rsidRPr="006921F0" w:rsidRDefault="005619C1" w:rsidP="008F5EB9">
            <w:pPr>
              <w:spacing w:line="360" w:lineRule="auto"/>
              <w:jc w:val="left"/>
              <w:rPr>
                <w:szCs w:val="24"/>
              </w:rPr>
            </w:pPr>
            <w:r>
              <w:rPr>
                <w:szCs w:val="24"/>
              </w:rPr>
              <w:lastRenderedPageBreak/>
              <w:t>31.12.2016</w:t>
            </w:r>
          </w:p>
        </w:tc>
        <w:tc>
          <w:tcPr>
            <w:tcW w:w="1080" w:type="dxa"/>
            <w:vAlign w:val="center"/>
          </w:tcPr>
          <w:p w:rsidR="005619C1" w:rsidRPr="006921F0" w:rsidRDefault="005619C1" w:rsidP="008F5EB9">
            <w:pPr>
              <w:spacing w:line="360" w:lineRule="auto"/>
              <w:jc w:val="left"/>
              <w:rPr>
                <w:szCs w:val="24"/>
              </w:rPr>
            </w:pPr>
            <w:r>
              <w:rPr>
                <w:szCs w:val="24"/>
              </w:rPr>
              <w:lastRenderedPageBreak/>
              <w:t xml:space="preserve">224 </w:t>
            </w:r>
          </w:p>
        </w:tc>
        <w:tc>
          <w:tcPr>
            <w:tcW w:w="6210" w:type="dxa"/>
            <w:vAlign w:val="center"/>
          </w:tcPr>
          <w:p w:rsidR="005619C1" w:rsidRDefault="005619C1" w:rsidP="008F5EB9">
            <w:pPr>
              <w:spacing w:line="360" w:lineRule="auto"/>
              <w:jc w:val="left"/>
              <w:rPr>
                <w:szCs w:val="24"/>
              </w:rPr>
            </w:pPr>
          </w:p>
          <w:p w:rsidR="005619C1" w:rsidRDefault="005619C1" w:rsidP="008F5EB9">
            <w:pPr>
              <w:spacing w:line="360" w:lineRule="auto"/>
              <w:jc w:val="left"/>
              <w:rPr>
                <w:szCs w:val="24"/>
              </w:rPr>
            </w:pPr>
            <w:r>
              <w:rPr>
                <w:szCs w:val="24"/>
              </w:rPr>
              <w:lastRenderedPageBreak/>
              <w:t>Analiza unui model arhitectural Alpha ce urmeaza a fi definitivat in cadrul activitatii 1.2 de cercetare. Sistemul/model arhitectural Alpha va consta in construirea unui model matematic predictiv care sa poate recunoaste elemente simple de interfata grafica de utilizator (meniu, buton, etc) si sa poata reda locatia si 1-2 alte atribute de baza ale acestora</w:t>
            </w:r>
          </w:p>
          <w:p w:rsidR="005619C1" w:rsidRPr="006921F0" w:rsidRDefault="005619C1" w:rsidP="008F5EB9">
            <w:pPr>
              <w:spacing w:line="360" w:lineRule="auto"/>
              <w:jc w:val="left"/>
              <w:rPr>
                <w:szCs w:val="24"/>
              </w:rPr>
            </w:pPr>
          </w:p>
        </w:tc>
      </w:tr>
    </w:tbl>
    <w:p w:rsidR="005619C1" w:rsidRDefault="005619C1" w:rsidP="008F5EB9">
      <w:pPr>
        <w:spacing w:line="360" w:lineRule="auto"/>
        <w:rPr>
          <w:szCs w:val="24"/>
        </w:rPr>
      </w:pPr>
    </w:p>
    <w:p w:rsidR="00632004" w:rsidRDefault="00632004">
      <w:pPr>
        <w:spacing w:after="160" w:line="259" w:lineRule="auto"/>
        <w:jc w:val="left"/>
        <w:rPr>
          <w:b/>
          <w:szCs w:val="24"/>
        </w:rPr>
      </w:pPr>
      <w:r>
        <w:rPr>
          <w:b/>
          <w:szCs w:val="24"/>
        </w:rPr>
        <w:br w:type="page"/>
      </w:r>
    </w:p>
    <w:p w:rsidR="005619C1" w:rsidRPr="00363138" w:rsidRDefault="005619C1" w:rsidP="008F5EB9">
      <w:pPr>
        <w:spacing w:line="360" w:lineRule="auto"/>
        <w:rPr>
          <w:b/>
          <w:szCs w:val="24"/>
        </w:rPr>
      </w:pPr>
      <w:r w:rsidRPr="00363138">
        <w:rPr>
          <w:b/>
          <w:szCs w:val="24"/>
        </w:rPr>
        <w:lastRenderedPageBreak/>
        <w:t>Fully Convolutional Networks for Semantic Segmentation</w:t>
      </w:r>
    </w:p>
    <w:p w:rsidR="005619C1" w:rsidRPr="006C69D9" w:rsidRDefault="005619C1" w:rsidP="008F5EB9">
      <w:pPr>
        <w:spacing w:line="360" w:lineRule="auto"/>
        <w:rPr>
          <w:szCs w:val="24"/>
        </w:rPr>
      </w:pPr>
    </w:p>
    <w:p w:rsidR="005619C1" w:rsidRPr="006C69D9" w:rsidRDefault="005619C1" w:rsidP="008F5EB9">
      <w:pPr>
        <w:spacing w:line="360" w:lineRule="auto"/>
        <w:rPr>
          <w:szCs w:val="24"/>
        </w:rPr>
      </w:pPr>
      <w:r w:rsidRPr="006C69D9">
        <w:rPr>
          <w:szCs w:val="24"/>
        </w:rPr>
        <w:t>Evan Shelhamer, Jonathan Long, Trevor Darrell</w:t>
      </w:r>
    </w:p>
    <w:p w:rsidR="005619C1" w:rsidRPr="006C69D9" w:rsidRDefault="005619C1" w:rsidP="008F5EB9">
      <w:pPr>
        <w:spacing w:line="360" w:lineRule="auto"/>
        <w:rPr>
          <w:szCs w:val="24"/>
        </w:rPr>
      </w:pPr>
      <w:r w:rsidRPr="006C69D9">
        <w:rPr>
          <w:szCs w:val="24"/>
        </w:rPr>
        <w:t>(Submitted on 20 May 2016)</w:t>
      </w:r>
    </w:p>
    <w:p w:rsidR="005619C1" w:rsidRPr="006C69D9" w:rsidRDefault="005619C1" w:rsidP="008F5EB9">
      <w:pPr>
        <w:spacing w:line="360" w:lineRule="auto"/>
        <w:rPr>
          <w:szCs w:val="24"/>
        </w:rPr>
      </w:pPr>
      <w:r w:rsidRPr="006C69D9">
        <w:rPr>
          <w:szCs w:val="24"/>
        </w:rPr>
        <w:t>Convolutional networks are powerful visual models that yield hierarchies of features. We show that convolutional networks by themselves, trained end-to-end, pixels-to-pixels, improve on the previous best result in semantic segmentation. Our key insight is to build "fully convolutional" networks that take input of arbitrary size and produce correspondingly-sized output with efficient inference and learning. We define and detail the space of fully convolutional networks, explain their application to spatially dense prediction tasks, and draw connections to prior models. We adapt contemporary classification networks (AlexNet, the VGG net, and GoogLeNet) into fully convolutional networks and transfer their learned representations by fine-tuning to the segmentation task. We then define a skip architecture that combines semantic information from a deep, coarse layer with appearance information from a shallow, fine layer to produce accurate and detailed segmentations. Our fully convolutional network achieves improved segmentation of PASCAL VOC (30% relative improvement to 67.2% mean IU on 2012), NYUDv2, SIFT Flow, and PASCAL-Context, while inference takes one tenth of a second for a typical image.</w:t>
      </w:r>
    </w:p>
    <w:p w:rsidR="005619C1" w:rsidRPr="006C69D9" w:rsidRDefault="005619C1" w:rsidP="008F5EB9">
      <w:pPr>
        <w:spacing w:line="360" w:lineRule="auto"/>
        <w:rPr>
          <w:szCs w:val="24"/>
        </w:rPr>
      </w:pPr>
      <w:r w:rsidRPr="006C69D9">
        <w:rPr>
          <w:szCs w:val="24"/>
        </w:rPr>
        <w:t>Comments:</w:t>
      </w:r>
      <w:r w:rsidRPr="006C69D9">
        <w:rPr>
          <w:szCs w:val="24"/>
        </w:rPr>
        <w:tab/>
        <w:t>to appear in PAMI (accepted May, 2016); journal edition of arXiv</w:t>
      </w:r>
      <w:proofErr w:type="gramStart"/>
      <w:r w:rsidRPr="006C69D9">
        <w:rPr>
          <w:szCs w:val="24"/>
        </w:rPr>
        <w:t>:1411.4038</w:t>
      </w:r>
      <w:proofErr w:type="gramEnd"/>
    </w:p>
    <w:p w:rsidR="005619C1" w:rsidRPr="006C69D9" w:rsidRDefault="005619C1" w:rsidP="008F5EB9">
      <w:pPr>
        <w:spacing w:line="360" w:lineRule="auto"/>
        <w:rPr>
          <w:szCs w:val="24"/>
        </w:rPr>
      </w:pPr>
      <w:r w:rsidRPr="006C69D9">
        <w:rPr>
          <w:szCs w:val="24"/>
        </w:rPr>
        <w:t>Subjects:</w:t>
      </w:r>
      <w:r w:rsidRPr="006C69D9">
        <w:rPr>
          <w:szCs w:val="24"/>
        </w:rPr>
        <w:tab/>
        <w:t>Computer Vision and Pattern Recognition (cs.CV)</w:t>
      </w:r>
    </w:p>
    <w:p w:rsidR="005619C1" w:rsidRDefault="005619C1" w:rsidP="008F5EB9">
      <w:pPr>
        <w:spacing w:line="360" w:lineRule="auto"/>
        <w:rPr>
          <w:szCs w:val="24"/>
        </w:rPr>
      </w:pPr>
      <w:r w:rsidRPr="006C69D9">
        <w:rPr>
          <w:szCs w:val="24"/>
        </w:rPr>
        <w:t>Cite as:</w:t>
      </w:r>
      <w:r w:rsidRPr="006C69D9">
        <w:rPr>
          <w:szCs w:val="24"/>
        </w:rPr>
        <w:tab/>
        <w:t>arXiv</w:t>
      </w:r>
      <w:proofErr w:type="gramStart"/>
      <w:r w:rsidRPr="006C69D9">
        <w:rPr>
          <w:szCs w:val="24"/>
        </w:rPr>
        <w:t>:1605.06211</w:t>
      </w:r>
      <w:proofErr w:type="gramEnd"/>
      <w:r w:rsidRPr="006C69D9">
        <w:rPr>
          <w:szCs w:val="24"/>
        </w:rPr>
        <w:t xml:space="preserve"> [cs.CV]</w:t>
      </w:r>
    </w:p>
    <w:p w:rsidR="005619C1" w:rsidRPr="006921F0" w:rsidRDefault="005619C1" w:rsidP="008F5EB9">
      <w:pPr>
        <w:spacing w:line="360" w:lineRule="auto"/>
        <w:rPr>
          <w:szCs w:val="24"/>
        </w:rPr>
      </w:pPr>
    </w:p>
    <w:p w:rsidR="005619C1" w:rsidRPr="006921F0" w:rsidRDefault="005619C1" w:rsidP="008F5EB9">
      <w:pPr>
        <w:spacing w:line="360" w:lineRule="auto"/>
        <w:rPr>
          <w:szCs w:val="24"/>
        </w:rPr>
      </w:pPr>
    </w:p>
    <w:p w:rsidR="005619C1" w:rsidRDefault="005619C1" w:rsidP="008F5EB9">
      <w:pPr>
        <w:spacing w:line="360" w:lineRule="auto"/>
      </w:pPr>
    </w:p>
    <w:sectPr w:rsidR="005619C1" w:rsidSect="00C743BD">
      <w:headerReference w:type="default" r:id="rId236"/>
      <w:footerReference w:type="default" r:id="rId237"/>
      <w:pgSz w:w="11906" w:h="16838"/>
      <w:pgMar w:top="1440" w:right="1440" w:bottom="1440" w:left="1440" w:header="5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4C4" w:rsidRDefault="007D74C4" w:rsidP="00C743BD">
      <w:r>
        <w:separator/>
      </w:r>
    </w:p>
  </w:endnote>
  <w:endnote w:type="continuationSeparator" w:id="0">
    <w:p w:rsidR="007D74C4" w:rsidRDefault="007D74C4" w:rsidP="00C74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928" w:rsidRPr="00C743BD" w:rsidRDefault="00C50928" w:rsidP="00C743BD">
    <w:pPr>
      <w:pStyle w:val="Footer"/>
      <w:pBdr>
        <w:bottom w:val="single" w:sz="4" w:space="1" w:color="auto"/>
      </w:pBdr>
      <w:jc w:val="center"/>
      <w:rPr>
        <w:rFonts w:ascii="Trebuchet MS" w:hAnsi="Trebuchet MS"/>
        <w:sz w:val="18"/>
        <w:szCs w:val="24"/>
        <w:lang w:val="en-US"/>
      </w:rPr>
    </w:pPr>
  </w:p>
  <w:p w:rsidR="00C50928" w:rsidRDefault="00C50928" w:rsidP="008F5EB9">
    <w:pPr>
      <w:tabs>
        <w:tab w:val="center" w:pos="4550"/>
        <w:tab w:val="left" w:pos="5818"/>
      </w:tabs>
      <w:ind w:right="260"/>
      <w:jc w:val="right"/>
      <w:rPr>
        <w:color w:val="323E4F" w:themeColor="text2" w:themeShade="BF"/>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DC734A">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DC734A">
      <w:rPr>
        <w:noProof/>
        <w:color w:val="323E4F" w:themeColor="text2" w:themeShade="BF"/>
        <w:szCs w:val="24"/>
      </w:rPr>
      <w:t>74</w:t>
    </w:r>
    <w:r>
      <w:rPr>
        <w:color w:val="323E4F" w:themeColor="text2" w:themeShade="BF"/>
        <w:szCs w:val="24"/>
      </w:rPr>
      <w:fldChar w:fldCharType="end"/>
    </w:r>
  </w:p>
  <w:p w:rsidR="00C50928" w:rsidRPr="008F5EB9" w:rsidRDefault="00C50928" w:rsidP="008F5EB9">
    <w:pPr>
      <w:tabs>
        <w:tab w:val="center" w:pos="4550"/>
        <w:tab w:val="left" w:pos="5818"/>
      </w:tabs>
      <w:ind w:right="260"/>
      <w:jc w:val="center"/>
      <w:rPr>
        <w:color w:val="323E4F" w:themeColor="text2" w:themeShade="BF"/>
        <w:szCs w:val="24"/>
      </w:rPr>
    </w:pPr>
    <w:r w:rsidRPr="00C743BD">
      <w:rPr>
        <w:rFonts w:ascii="Trebuchet MS" w:hAnsi="Trebuchet MS"/>
        <w:noProof/>
        <w:sz w:val="18"/>
        <w:szCs w:val="24"/>
        <w:lang w:val="en-US"/>
      </w:rPr>
      <w:drawing>
        <wp:inline distT="0" distB="0" distL="0" distR="0" wp14:anchorId="3A141FDB" wp14:editId="3116F059">
          <wp:extent cx="1609725" cy="353825"/>
          <wp:effectExtent l="0" t="0" r="0" b="8255"/>
          <wp:docPr id="8" name="Picture 8" descr="D:\Dropbox\DIVERSE_SHARE\PROIECTE\POC 1 STARTUP 2015\03. Cloudifi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IVERSE_SHARE\PROIECTE\POC 1 STARTUP 2015\03. Cloudifier\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3659" cy="378868"/>
                  </a:xfrm>
                  <a:prstGeom prst="rect">
                    <a:avLst/>
                  </a:prstGeom>
                  <a:noFill/>
                  <a:ln>
                    <a:noFill/>
                  </a:ln>
                </pic:spPr>
              </pic:pic>
            </a:graphicData>
          </a:graphic>
        </wp:inline>
      </w:drawing>
    </w:r>
  </w:p>
  <w:p w:rsidR="00C50928" w:rsidRPr="00C743BD" w:rsidRDefault="00C50928" w:rsidP="00C743BD">
    <w:pPr>
      <w:tabs>
        <w:tab w:val="center" w:pos="4680"/>
        <w:tab w:val="right" w:pos="9360"/>
      </w:tabs>
      <w:jc w:val="center"/>
      <w:rPr>
        <w:rFonts w:ascii="Trebuchet MS" w:hAnsi="Trebuchet MS"/>
        <w:sz w:val="8"/>
        <w:szCs w:val="24"/>
        <w:lang w:val="en-US"/>
      </w:rPr>
    </w:pPr>
  </w:p>
  <w:p w:rsidR="00C50928" w:rsidRPr="00C743BD" w:rsidRDefault="00C50928" w:rsidP="00C743BD">
    <w:pPr>
      <w:tabs>
        <w:tab w:val="center" w:pos="4680"/>
        <w:tab w:val="right" w:pos="9360"/>
      </w:tabs>
      <w:jc w:val="center"/>
      <w:rPr>
        <w:rFonts w:ascii="Trebuchet MS" w:hAnsi="Trebuchet MS"/>
        <w:sz w:val="18"/>
        <w:szCs w:val="24"/>
        <w:lang w:val="en-US"/>
      </w:rPr>
    </w:pPr>
    <w:r>
      <w:rPr>
        <w:rFonts w:ascii="Trebuchet MS" w:hAnsi="Trebuchet MS"/>
        <w:sz w:val="18"/>
        <w:szCs w:val="24"/>
        <w:lang w:val="en-US"/>
      </w:rPr>
      <w:t xml:space="preserve">ID </w:t>
    </w:r>
    <w:r w:rsidRPr="00C743BD">
      <w:rPr>
        <w:rFonts w:ascii="Trebuchet MS" w:hAnsi="Trebuchet MS"/>
        <w:sz w:val="18"/>
        <w:szCs w:val="24"/>
        <w:lang w:val="en-US"/>
      </w:rPr>
      <w:t>Proiect: P_38_543, Nr. Ctr. 98/09.09.2016,</w:t>
    </w:r>
    <w:r>
      <w:rPr>
        <w:rFonts w:ascii="Trebuchet MS" w:hAnsi="Trebuchet MS"/>
        <w:sz w:val="18"/>
        <w:szCs w:val="24"/>
        <w:lang w:val="en-US"/>
      </w:rPr>
      <w:t xml:space="preserve"> MySMIS:</w:t>
    </w:r>
    <w:r w:rsidRPr="00C743BD">
      <w:rPr>
        <w:rFonts w:ascii="Trebuchet MS" w:hAnsi="Trebuchet MS"/>
        <w:sz w:val="18"/>
        <w:szCs w:val="24"/>
        <w:lang w:val="en-US"/>
      </w:rPr>
      <w:t xml:space="preserve"> </w:t>
    </w:r>
    <w:r>
      <w:rPr>
        <w:rFonts w:ascii="Trebuchet MS" w:hAnsi="Trebuchet MS"/>
        <w:sz w:val="18"/>
        <w:szCs w:val="24"/>
        <w:lang w:val="en-US"/>
      </w:rPr>
      <w:t xml:space="preserve">104349, </w:t>
    </w:r>
    <w:r w:rsidRPr="00C743BD">
      <w:rPr>
        <w:rFonts w:ascii="Trebuchet MS" w:hAnsi="Trebuchet MS"/>
        <w:sz w:val="18"/>
        <w:szCs w:val="24"/>
        <w:lang w:val="it-IT"/>
      </w:rPr>
      <w:t>Apel - POC-A1-A1.2.1-C-2015</w:t>
    </w:r>
    <w:r>
      <w:rPr>
        <w:rFonts w:ascii="Trebuchet MS" w:hAnsi="Trebuchet MS"/>
        <w:sz w:val="18"/>
        <w:szCs w:val="24"/>
        <w:lang w:val="it-IT"/>
      </w:rPr>
      <w:t xml:space="preserve">, </w:t>
    </w:r>
  </w:p>
  <w:p w:rsidR="00C50928" w:rsidRDefault="00C509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4C4" w:rsidRDefault="007D74C4" w:rsidP="00C743BD">
      <w:r>
        <w:separator/>
      </w:r>
    </w:p>
  </w:footnote>
  <w:footnote w:type="continuationSeparator" w:id="0">
    <w:p w:rsidR="007D74C4" w:rsidRDefault="007D74C4" w:rsidP="00C743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928" w:rsidRPr="00C743BD" w:rsidRDefault="00C50928" w:rsidP="00C743BD">
    <w:pPr>
      <w:pStyle w:val="Header"/>
      <w:rPr>
        <w:color w:val="323E4F" w:themeColor="text2" w:themeShade="BF"/>
        <w:szCs w:val="24"/>
        <w:lang w:val="en-US"/>
      </w:rPr>
    </w:pPr>
  </w:p>
  <w:tbl>
    <w:tblPr>
      <w:tblW w:w="9782" w:type="dxa"/>
      <w:tblLook w:val="04A0" w:firstRow="1" w:lastRow="0" w:firstColumn="1" w:lastColumn="0" w:noHBand="0" w:noVBand="1"/>
    </w:tblPr>
    <w:tblGrid>
      <w:gridCol w:w="2927"/>
      <w:gridCol w:w="3590"/>
      <w:gridCol w:w="3265"/>
    </w:tblGrid>
    <w:tr w:rsidR="00C50928" w:rsidRPr="00C743BD" w:rsidTr="005619C1">
      <w:trPr>
        <w:trHeight w:val="1587"/>
      </w:trPr>
      <w:tc>
        <w:tcPr>
          <w:tcW w:w="2927" w:type="dxa"/>
          <w:shd w:val="clear" w:color="auto" w:fill="auto"/>
          <w:vAlign w:val="center"/>
        </w:tcPr>
        <w:p w:rsidR="00C50928" w:rsidRPr="00C743BD" w:rsidRDefault="00C50928" w:rsidP="00C743BD">
          <w:pPr>
            <w:widowControl w:val="0"/>
            <w:autoSpaceDE w:val="0"/>
            <w:autoSpaceDN w:val="0"/>
            <w:adjustRightInd w:val="0"/>
            <w:rPr>
              <w:rFonts w:ascii="Palatino Linotype" w:hAnsi="Palatino Linotype" w:cs="Palatino Linotype"/>
              <w:color w:val="000000"/>
              <w:szCs w:val="24"/>
              <w:lang w:val="it-IT"/>
            </w:rPr>
          </w:pPr>
          <w:r w:rsidRPr="00C743BD">
            <w:rPr>
              <w:rFonts w:ascii="Palatino Linotype" w:hAnsi="Palatino Linotype" w:cs="Palatino Linotype"/>
              <w:noProof/>
              <w:color w:val="000000"/>
              <w:szCs w:val="24"/>
              <w:lang w:val="en-US"/>
            </w:rPr>
            <w:drawing>
              <wp:inline distT="0" distB="0" distL="0" distR="0" wp14:anchorId="7D242889" wp14:editId="6F34076D">
                <wp:extent cx="965200" cy="965200"/>
                <wp:effectExtent l="0" t="0" r="6350" b="6350"/>
                <wp:docPr id="1" name="Picture 1" descr="logo 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go UE-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5200" cy="965200"/>
                        </a:xfrm>
                        <a:prstGeom prst="rect">
                          <a:avLst/>
                        </a:prstGeom>
                        <a:noFill/>
                        <a:ln>
                          <a:noFill/>
                        </a:ln>
                      </pic:spPr>
                    </pic:pic>
                  </a:graphicData>
                </a:graphic>
              </wp:inline>
            </w:drawing>
          </w:r>
        </w:p>
      </w:tc>
      <w:tc>
        <w:tcPr>
          <w:tcW w:w="3590" w:type="dxa"/>
          <w:shd w:val="clear" w:color="auto" w:fill="auto"/>
          <w:vAlign w:val="center"/>
        </w:tcPr>
        <w:p w:rsidR="00C50928" w:rsidRPr="00C743BD" w:rsidRDefault="00C50928" w:rsidP="00C743BD">
          <w:pPr>
            <w:widowControl w:val="0"/>
            <w:autoSpaceDE w:val="0"/>
            <w:autoSpaceDN w:val="0"/>
            <w:adjustRightInd w:val="0"/>
            <w:jc w:val="center"/>
            <w:rPr>
              <w:rFonts w:ascii="Palatino Linotype" w:hAnsi="Palatino Linotype" w:cs="Palatino Linotype"/>
              <w:color w:val="000000"/>
              <w:szCs w:val="24"/>
              <w:lang w:val="it-IT"/>
            </w:rPr>
          </w:pPr>
          <w:r w:rsidRPr="00C743BD">
            <w:rPr>
              <w:rFonts w:ascii="Palatino Linotype" w:hAnsi="Palatino Linotype" w:cs="Palatino Linotype"/>
              <w:noProof/>
              <w:color w:val="000000"/>
              <w:szCs w:val="24"/>
              <w:lang w:val="en-US"/>
            </w:rPr>
            <w:drawing>
              <wp:inline distT="0" distB="0" distL="0" distR="0" wp14:anchorId="3A0DE3F3" wp14:editId="41EEA4CA">
                <wp:extent cx="901700" cy="901700"/>
                <wp:effectExtent l="0" t="0" r="0" b="0"/>
                <wp:docPr id="2" name="Picture 2" descr="logo 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o GR-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1700" cy="901700"/>
                        </a:xfrm>
                        <a:prstGeom prst="rect">
                          <a:avLst/>
                        </a:prstGeom>
                        <a:noFill/>
                        <a:ln>
                          <a:noFill/>
                        </a:ln>
                      </pic:spPr>
                    </pic:pic>
                  </a:graphicData>
                </a:graphic>
              </wp:inline>
            </w:drawing>
          </w:r>
        </w:p>
      </w:tc>
      <w:tc>
        <w:tcPr>
          <w:tcW w:w="3265" w:type="dxa"/>
          <w:shd w:val="clear" w:color="auto" w:fill="auto"/>
          <w:vAlign w:val="center"/>
        </w:tcPr>
        <w:p w:rsidR="00C50928" w:rsidRPr="00C743BD" w:rsidRDefault="00C50928" w:rsidP="00C743BD">
          <w:pPr>
            <w:widowControl w:val="0"/>
            <w:autoSpaceDE w:val="0"/>
            <w:autoSpaceDN w:val="0"/>
            <w:adjustRightInd w:val="0"/>
            <w:jc w:val="right"/>
            <w:rPr>
              <w:rFonts w:ascii="Palatino Linotype" w:hAnsi="Palatino Linotype" w:cs="Palatino Linotype"/>
              <w:color w:val="000000"/>
              <w:szCs w:val="24"/>
              <w:lang w:val="it-IT"/>
            </w:rPr>
          </w:pPr>
          <w:r w:rsidRPr="00C743BD">
            <w:rPr>
              <w:rFonts w:ascii="Palatino Linotype" w:hAnsi="Palatino Linotype" w:cs="Palatino Linotype"/>
              <w:noProof/>
              <w:color w:val="000000"/>
              <w:szCs w:val="24"/>
              <w:lang w:val="en-US"/>
            </w:rPr>
            <w:drawing>
              <wp:inline distT="0" distB="0" distL="0" distR="0" wp14:anchorId="7B34A61B" wp14:editId="2DD55A03">
                <wp:extent cx="838200" cy="838200"/>
                <wp:effectExtent l="0" t="0" r="0" b="0"/>
                <wp:docPr id="3" name="Picture 3" descr="logo IS-2014-2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 IS-2014-2020-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tc>
    </w:tr>
  </w:tbl>
  <w:p w:rsidR="00C50928" w:rsidRDefault="00C509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D56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7B9487D"/>
    <w:multiLevelType w:val="hybridMultilevel"/>
    <w:tmpl w:val="72A81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022D3"/>
    <w:multiLevelType w:val="multilevel"/>
    <w:tmpl w:val="328CB4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B0A7CE0"/>
    <w:multiLevelType w:val="hybridMultilevel"/>
    <w:tmpl w:val="C310B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10D63"/>
    <w:multiLevelType w:val="hybridMultilevel"/>
    <w:tmpl w:val="D056F1EE"/>
    <w:lvl w:ilvl="0" w:tplc="21AE9078">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520BD"/>
    <w:multiLevelType w:val="hybridMultilevel"/>
    <w:tmpl w:val="3622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084BDE"/>
    <w:multiLevelType w:val="hybridMultilevel"/>
    <w:tmpl w:val="970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21C32"/>
    <w:multiLevelType w:val="hybridMultilevel"/>
    <w:tmpl w:val="C618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2706FE"/>
    <w:multiLevelType w:val="hybridMultilevel"/>
    <w:tmpl w:val="88F48874"/>
    <w:lvl w:ilvl="0" w:tplc="0409000D">
      <w:start w:val="1"/>
      <w:numFmt w:val="bullet"/>
      <w:lvlText w:val=""/>
      <w:lvlJc w:val="left"/>
      <w:pPr>
        <w:ind w:left="720" w:hanging="360"/>
      </w:pPr>
      <w:rPr>
        <w:rFonts w:ascii="Wingdings" w:hAnsi="Wingdings" w:hint="default"/>
      </w:rPr>
    </w:lvl>
    <w:lvl w:ilvl="1" w:tplc="5A5AB018">
      <w:start w:val="2"/>
      <w:numFmt w:val="bullet"/>
      <w:lvlText w:val="-"/>
      <w:lvlJc w:val="left"/>
      <w:pPr>
        <w:ind w:left="1785" w:hanging="705"/>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A6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F70004"/>
    <w:multiLevelType w:val="hybridMultilevel"/>
    <w:tmpl w:val="6AEAF0B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4F7047"/>
    <w:multiLevelType w:val="hybridMultilevel"/>
    <w:tmpl w:val="2918E01E"/>
    <w:lvl w:ilvl="0" w:tplc="0409000D">
      <w:start w:val="1"/>
      <w:numFmt w:val="bullet"/>
      <w:lvlText w:val=""/>
      <w:lvlJc w:val="left"/>
      <w:pPr>
        <w:ind w:left="1065" w:hanging="705"/>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816E82"/>
    <w:multiLevelType w:val="hybridMultilevel"/>
    <w:tmpl w:val="87A44428"/>
    <w:lvl w:ilvl="0" w:tplc="6240B866">
      <w:start w:val="2"/>
      <w:numFmt w:val="bullet"/>
      <w:lvlText w:val="•"/>
      <w:lvlJc w:val="left"/>
      <w:pPr>
        <w:ind w:left="1065" w:hanging="70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9071E"/>
    <w:multiLevelType w:val="hybridMultilevel"/>
    <w:tmpl w:val="A7005008"/>
    <w:lvl w:ilvl="0" w:tplc="DA801EF2">
      <w:start w:val="1"/>
      <w:numFmt w:val="decimal"/>
      <w:lvlText w:val="%1."/>
      <w:lvlJc w:val="left"/>
      <w:pPr>
        <w:ind w:left="1425" w:hanging="7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914A3E"/>
    <w:multiLevelType w:val="hybridMultilevel"/>
    <w:tmpl w:val="E0F496C2"/>
    <w:lvl w:ilvl="0" w:tplc="21AE9078">
      <w:start w:val="1"/>
      <w:numFmt w:val="decimal"/>
      <w:lvlText w:val="%1."/>
      <w:lvlJc w:val="left"/>
      <w:pPr>
        <w:ind w:left="1137" w:hanging="705"/>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58B67A7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DB41576"/>
    <w:multiLevelType w:val="hybridMultilevel"/>
    <w:tmpl w:val="EFD083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4702BB"/>
    <w:multiLevelType w:val="hybridMultilevel"/>
    <w:tmpl w:val="11F2E452"/>
    <w:lvl w:ilvl="0" w:tplc="FC02898A">
      <w:start w:val="1"/>
      <w:numFmt w:val="lowerLetter"/>
      <w:lvlText w:val="(%1)"/>
      <w:lvlJc w:val="left"/>
      <w:pPr>
        <w:ind w:left="465" w:hanging="405"/>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62076947"/>
    <w:multiLevelType w:val="hybridMultilevel"/>
    <w:tmpl w:val="3EACDC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017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AB3008"/>
    <w:multiLevelType w:val="hybridMultilevel"/>
    <w:tmpl w:val="D2549B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3E2479"/>
    <w:multiLevelType w:val="hybridMultilevel"/>
    <w:tmpl w:val="D048E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080F2B"/>
    <w:multiLevelType w:val="hybridMultilevel"/>
    <w:tmpl w:val="B92A1116"/>
    <w:lvl w:ilvl="0" w:tplc="6240B866">
      <w:start w:val="2"/>
      <w:numFmt w:val="bullet"/>
      <w:lvlText w:val="•"/>
      <w:lvlJc w:val="left"/>
      <w:pPr>
        <w:ind w:left="1065" w:hanging="70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BE5E95"/>
    <w:multiLevelType w:val="hybridMultilevel"/>
    <w:tmpl w:val="988EE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D435BF"/>
    <w:multiLevelType w:val="hybridMultilevel"/>
    <w:tmpl w:val="245AE3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255883"/>
    <w:multiLevelType w:val="hybridMultilevel"/>
    <w:tmpl w:val="D1262BF6"/>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AF72E59"/>
    <w:multiLevelType w:val="hybridMultilevel"/>
    <w:tmpl w:val="263C1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664B42"/>
    <w:multiLevelType w:val="hybridMultilevel"/>
    <w:tmpl w:val="E70A01D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25"/>
  </w:num>
  <w:num w:numId="4">
    <w:abstractNumId w:val="2"/>
  </w:num>
  <w:num w:numId="5">
    <w:abstractNumId w:val="15"/>
  </w:num>
  <w:num w:numId="6">
    <w:abstractNumId w:val="9"/>
  </w:num>
  <w:num w:numId="7">
    <w:abstractNumId w:val="20"/>
  </w:num>
  <w:num w:numId="8">
    <w:abstractNumId w:val="17"/>
  </w:num>
  <w:num w:numId="9">
    <w:abstractNumId w:val="6"/>
  </w:num>
  <w:num w:numId="10">
    <w:abstractNumId w:val="22"/>
  </w:num>
  <w:num w:numId="11">
    <w:abstractNumId w:val="12"/>
  </w:num>
  <w:num w:numId="12">
    <w:abstractNumId w:val="11"/>
  </w:num>
  <w:num w:numId="13">
    <w:abstractNumId w:val="24"/>
  </w:num>
  <w:num w:numId="14">
    <w:abstractNumId w:val="8"/>
  </w:num>
  <w:num w:numId="15">
    <w:abstractNumId w:val="18"/>
  </w:num>
  <w:num w:numId="16">
    <w:abstractNumId w:val="19"/>
  </w:num>
  <w:num w:numId="17">
    <w:abstractNumId w:val="0"/>
  </w:num>
  <w:num w:numId="18">
    <w:abstractNumId w:val="7"/>
  </w:num>
  <w:num w:numId="19">
    <w:abstractNumId w:val="5"/>
  </w:num>
  <w:num w:numId="20">
    <w:abstractNumId w:val="1"/>
  </w:num>
  <w:num w:numId="21">
    <w:abstractNumId w:val="21"/>
  </w:num>
  <w:num w:numId="22">
    <w:abstractNumId w:val="26"/>
  </w:num>
  <w:num w:numId="23">
    <w:abstractNumId w:val="3"/>
  </w:num>
  <w:num w:numId="24">
    <w:abstractNumId w:val="10"/>
  </w:num>
  <w:num w:numId="25">
    <w:abstractNumId w:val="27"/>
  </w:num>
  <w:num w:numId="26">
    <w:abstractNumId w:val="16"/>
  </w:num>
  <w:num w:numId="27">
    <w:abstractNumId w:val="23"/>
  </w:num>
  <w:num w:numId="28">
    <w:abstractNumId w:val="4"/>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A17"/>
    <w:rsid w:val="00036E1A"/>
    <w:rsid w:val="00097499"/>
    <w:rsid w:val="00155630"/>
    <w:rsid w:val="00180004"/>
    <w:rsid w:val="001974BD"/>
    <w:rsid w:val="002D5F14"/>
    <w:rsid w:val="002E3D18"/>
    <w:rsid w:val="00316445"/>
    <w:rsid w:val="003213B9"/>
    <w:rsid w:val="00321451"/>
    <w:rsid w:val="00347EA0"/>
    <w:rsid w:val="00352649"/>
    <w:rsid w:val="003769D1"/>
    <w:rsid w:val="00420778"/>
    <w:rsid w:val="00464A17"/>
    <w:rsid w:val="004A7AD5"/>
    <w:rsid w:val="004B0008"/>
    <w:rsid w:val="005008DD"/>
    <w:rsid w:val="00513093"/>
    <w:rsid w:val="005619C1"/>
    <w:rsid w:val="00574528"/>
    <w:rsid w:val="005D615D"/>
    <w:rsid w:val="00604A07"/>
    <w:rsid w:val="00632004"/>
    <w:rsid w:val="00680EEC"/>
    <w:rsid w:val="006C2662"/>
    <w:rsid w:val="00705930"/>
    <w:rsid w:val="007D74C4"/>
    <w:rsid w:val="00804B18"/>
    <w:rsid w:val="00810CEF"/>
    <w:rsid w:val="008413E3"/>
    <w:rsid w:val="0087062D"/>
    <w:rsid w:val="008B683A"/>
    <w:rsid w:val="008D793D"/>
    <w:rsid w:val="008F5EB9"/>
    <w:rsid w:val="0093445F"/>
    <w:rsid w:val="00974DCF"/>
    <w:rsid w:val="00995653"/>
    <w:rsid w:val="009A6894"/>
    <w:rsid w:val="009B730E"/>
    <w:rsid w:val="00A12A70"/>
    <w:rsid w:val="00A3393E"/>
    <w:rsid w:val="00A73958"/>
    <w:rsid w:val="00A8104C"/>
    <w:rsid w:val="00AE318B"/>
    <w:rsid w:val="00AF392C"/>
    <w:rsid w:val="00B25F56"/>
    <w:rsid w:val="00B41415"/>
    <w:rsid w:val="00B82669"/>
    <w:rsid w:val="00B927FE"/>
    <w:rsid w:val="00BA286D"/>
    <w:rsid w:val="00BF3A0B"/>
    <w:rsid w:val="00BF4E94"/>
    <w:rsid w:val="00C01C60"/>
    <w:rsid w:val="00C50928"/>
    <w:rsid w:val="00C74121"/>
    <w:rsid w:val="00C743BD"/>
    <w:rsid w:val="00C87F98"/>
    <w:rsid w:val="00D147C9"/>
    <w:rsid w:val="00D25EB9"/>
    <w:rsid w:val="00D41896"/>
    <w:rsid w:val="00D97897"/>
    <w:rsid w:val="00DA08C8"/>
    <w:rsid w:val="00DC734A"/>
    <w:rsid w:val="00DE254E"/>
    <w:rsid w:val="00DE3AAF"/>
    <w:rsid w:val="00E10E42"/>
    <w:rsid w:val="00F04182"/>
    <w:rsid w:val="00F7151E"/>
    <w:rsid w:val="00FA510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EC058F-3BFF-4E61-A7BF-B363844CE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92C"/>
    <w:pPr>
      <w:spacing w:after="0" w:line="240" w:lineRule="auto"/>
      <w:jc w:val="both"/>
    </w:pPr>
    <w:rPr>
      <w:rFonts w:ascii="Times New Roman" w:eastAsia="Times New Roman" w:hAnsi="Times New Roman" w:cs="Times New Roman"/>
      <w:sz w:val="24"/>
      <w:szCs w:val="20"/>
      <w:lang w:val="en-GB"/>
    </w:rPr>
  </w:style>
  <w:style w:type="paragraph" w:styleId="Heading1">
    <w:name w:val="heading 1"/>
    <w:aliases w:val="Heading 1 Char1 Char1,Heading 1 Char Char Char1,Heading 1 Char1 Char1 Char Char,Heading 1 Char Char Char1 Char Char,Heading 1 Char Char1,Heading 1 Char1 Char1 Char1,Heading 1 Char Char Char1 Char1"/>
    <w:basedOn w:val="Normal"/>
    <w:next w:val="Normal"/>
    <w:link w:val="Heading1Char"/>
    <w:qFormat/>
    <w:rsid w:val="00F04182"/>
    <w:pPr>
      <w:keepNext/>
      <w:numPr>
        <w:numId w:val="5"/>
      </w:numPr>
      <w:jc w:val="left"/>
      <w:outlineLvl w:val="0"/>
    </w:pPr>
    <w:rPr>
      <w:rFonts w:ascii="Arial Black" w:hAnsi="Arial Black"/>
      <w:b/>
      <w:bCs/>
      <w:kern w:val="32"/>
      <w:sz w:val="32"/>
      <w:szCs w:val="32"/>
      <w:lang w:val="en-US"/>
    </w:rPr>
  </w:style>
  <w:style w:type="paragraph" w:styleId="Heading2">
    <w:name w:val="heading 2"/>
    <w:basedOn w:val="Normal"/>
    <w:next w:val="Normal"/>
    <w:link w:val="Heading2Char"/>
    <w:uiPriority w:val="9"/>
    <w:unhideWhenUsed/>
    <w:qFormat/>
    <w:rsid w:val="00F04182"/>
    <w:pPr>
      <w:keepNext/>
      <w:keepLines/>
      <w:numPr>
        <w:ilvl w:val="1"/>
        <w:numId w:val="5"/>
      </w:numPr>
      <w:spacing w:before="40"/>
      <w:outlineLvl w:val="1"/>
    </w:pPr>
    <w:rPr>
      <w:rFonts w:ascii="Arial Black" w:eastAsiaTheme="majorEastAsia" w:hAnsi="Arial Black" w:cstheme="majorBidi"/>
      <w:b/>
      <w:color w:val="000000" w:themeColor="text1"/>
      <w:sz w:val="26"/>
      <w:szCs w:val="26"/>
    </w:rPr>
  </w:style>
  <w:style w:type="paragraph" w:styleId="Heading3">
    <w:name w:val="heading 3"/>
    <w:basedOn w:val="Normal"/>
    <w:next w:val="Normal"/>
    <w:link w:val="Heading3Char"/>
    <w:uiPriority w:val="9"/>
    <w:unhideWhenUsed/>
    <w:qFormat/>
    <w:rsid w:val="00804B18"/>
    <w:pPr>
      <w:keepNext/>
      <w:keepLines/>
      <w:numPr>
        <w:ilvl w:val="2"/>
        <w:numId w:val="5"/>
      </w:numPr>
      <w:spacing w:before="40"/>
      <w:outlineLvl w:val="2"/>
    </w:pPr>
    <w:rPr>
      <w:rFonts w:ascii="Arial Black" w:eastAsiaTheme="majorEastAsia" w:hAnsi="Arial Black" w:cstheme="majorBidi"/>
      <w:szCs w:val="24"/>
    </w:rPr>
  </w:style>
  <w:style w:type="paragraph" w:styleId="Heading4">
    <w:name w:val="heading 4"/>
    <w:basedOn w:val="Normal"/>
    <w:next w:val="Normal"/>
    <w:link w:val="Heading4Char"/>
    <w:uiPriority w:val="9"/>
    <w:unhideWhenUsed/>
    <w:qFormat/>
    <w:rsid w:val="00352649"/>
    <w:pPr>
      <w:keepNext/>
      <w:keepLines/>
      <w:numPr>
        <w:ilvl w:val="3"/>
        <w:numId w:val="5"/>
      </w:numPr>
      <w:spacing w:before="40"/>
      <w:outlineLvl w:val="3"/>
    </w:pPr>
    <w:rPr>
      <w:rFonts w:ascii="Arial Black" w:eastAsiaTheme="majorEastAsia" w:hAnsi="Arial Black" w:cstheme="majorBidi"/>
      <w:iCs/>
    </w:rPr>
  </w:style>
  <w:style w:type="paragraph" w:styleId="Heading5">
    <w:name w:val="heading 5"/>
    <w:basedOn w:val="Normal"/>
    <w:next w:val="Normal"/>
    <w:link w:val="Heading5Char"/>
    <w:uiPriority w:val="9"/>
    <w:semiHidden/>
    <w:unhideWhenUsed/>
    <w:qFormat/>
    <w:rsid w:val="00464A17"/>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4A17"/>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64A17"/>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64A17"/>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4A17"/>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1 Char1 Char,Heading 1 Char Char Char1 Char,Heading 1 Char1 Char1 Char Char Char,Heading 1 Char Char Char1 Char Char Char,Heading 1 Char Char1 Char,Heading 1 Char1 Char1 Char1 Char,Heading 1 Char Char Char1 Char1 Char"/>
    <w:basedOn w:val="DefaultParagraphFont"/>
    <w:link w:val="Heading1"/>
    <w:rsid w:val="00F04182"/>
    <w:rPr>
      <w:rFonts w:ascii="Arial Black" w:eastAsia="Times New Roman" w:hAnsi="Arial Black" w:cs="Times New Roman"/>
      <w:b/>
      <w:bCs/>
      <w:kern w:val="32"/>
      <w:sz w:val="32"/>
      <w:szCs w:val="32"/>
      <w:lang w:val="en-US"/>
    </w:rPr>
  </w:style>
  <w:style w:type="character" w:customStyle="1" w:styleId="Heading2Char">
    <w:name w:val="Heading 2 Char"/>
    <w:basedOn w:val="DefaultParagraphFont"/>
    <w:link w:val="Heading2"/>
    <w:uiPriority w:val="9"/>
    <w:rsid w:val="00F04182"/>
    <w:rPr>
      <w:rFonts w:ascii="Arial Black" w:eastAsiaTheme="majorEastAsia" w:hAnsi="Arial Black" w:cstheme="majorBidi"/>
      <w:b/>
      <w:color w:val="000000" w:themeColor="text1"/>
      <w:sz w:val="26"/>
      <w:szCs w:val="26"/>
      <w:lang w:val="en-GB"/>
    </w:rPr>
  </w:style>
  <w:style w:type="character" w:customStyle="1" w:styleId="Heading3Char">
    <w:name w:val="Heading 3 Char"/>
    <w:basedOn w:val="DefaultParagraphFont"/>
    <w:link w:val="Heading3"/>
    <w:uiPriority w:val="9"/>
    <w:rsid w:val="00804B18"/>
    <w:rPr>
      <w:rFonts w:ascii="Arial Black" w:eastAsiaTheme="majorEastAsia" w:hAnsi="Arial Black" w:cstheme="majorBidi"/>
      <w:sz w:val="24"/>
      <w:szCs w:val="24"/>
      <w:lang w:val="en-GB"/>
    </w:rPr>
  </w:style>
  <w:style w:type="character" w:customStyle="1" w:styleId="Heading4Char">
    <w:name w:val="Heading 4 Char"/>
    <w:basedOn w:val="DefaultParagraphFont"/>
    <w:link w:val="Heading4"/>
    <w:uiPriority w:val="9"/>
    <w:rsid w:val="00352649"/>
    <w:rPr>
      <w:rFonts w:ascii="Arial Black" w:eastAsiaTheme="majorEastAsia" w:hAnsi="Arial Black" w:cstheme="majorBidi"/>
      <w:iCs/>
      <w:sz w:val="24"/>
      <w:szCs w:val="20"/>
      <w:lang w:val="en-GB"/>
    </w:rPr>
  </w:style>
  <w:style w:type="character" w:customStyle="1" w:styleId="Heading5Char">
    <w:name w:val="Heading 5 Char"/>
    <w:basedOn w:val="DefaultParagraphFont"/>
    <w:link w:val="Heading5"/>
    <w:uiPriority w:val="9"/>
    <w:semiHidden/>
    <w:rsid w:val="00464A17"/>
    <w:rPr>
      <w:rFonts w:asciiTheme="majorHAnsi" w:eastAsiaTheme="majorEastAsia" w:hAnsiTheme="majorHAnsi" w:cstheme="majorBidi"/>
      <w:color w:val="2E74B5" w:themeColor="accent1" w:themeShade="BF"/>
      <w:sz w:val="24"/>
      <w:szCs w:val="20"/>
      <w:lang w:val="en-GB"/>
    </w:rPr>
  </w:style>
  <w:style w:type="character" w:customStyle="1" w:styleId="Heading6Char">
    <w:name w:val="Heading 6 Char"/>
    <w:basedOn w:val="DefaultParagraphFont"/>
    <w:link w:val="Heading6"/>
    <w:uiPriority w:val="9"/>
    <w:semiHidden/>
    <w:rsid w:val="00464A17"/>
    <w:rPr>
      <w:rFonts w:asciiTheme="majorHAnsi" w:eastAsiaTheme="majorEastAsia" w:hAnsiTheme="majorHAnsi" w:cstheme="majorBidi"/>
      <w:color w:val="1F4D78" w:themeColor="accent1" w:themeShade="7F"/>
      <w:sz w:val="24"/>
      <w:szCs w:val="20"/>
      <w:lang w:val="en-GB"/>
    </w:rPr>
  </w:style>
  <w:style w:type="character" w:customStyle="1" w:styleId="Heading7Char">
    <w:name w:val="Heading 7 Char"/>
    <w:basedOn w:val="DefaultParagraphFont"/>
    <w:link w:val="Heading7"/>
    <w:uiPriority w:val="9"/>
    <w:semiHidden/>
    <w:rsid w:val="00464A17"/>
    <w:rPr>
      <w:rFonts w:asciiTheme="majorHAnsi" w:eastAsiaTheme="majorEastAsia" w:hAnsiTheme="majorHAnsi" w:cstheme="majorBidi"/>
      <w:i/>
      <w:iCs/>
      <w:color w:val="1F4D78" w:themeColor="accent1" w:themeShade="7F"/>
      <w:sz w:val="24"/>
      <w:szCs w:val="20"/>
      <w:lang w:val="en-GB"/>
    </w:rPr>
  </w:style>
  <w:style w:type="character" w:customStyle="1" w:styleId="Heading8Char">
    <w:name w:val="Heading 8 Char"/>
    <w:basedOn w:val="DefaultParagraphFont"/>
    <w:link w:val="Heading8"/>
    <w:uiPriority w:val="9"/>
    <w:semiHidden/>
    <w:rsid w:val="00464A17"/>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464A17"/>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iPriority w:val="99"/>
    <w:unhideWhenUsed/>
    <w:rsid w:val="00C743BD"/>
    <w:pPr>
      <w:tabs>
        <w:tab w:val="center" w:pos="4513"/>
        <w:tab w:val="right" w:pos="9026"/>
      </w:tabs>
    </w:pPr>
  </w:style>
  <w:style w:type="character" w:customStyle="1" w:styleId="HeaderChar">
    <w:name w:val="Header Char"/>
    <w:basedOn w:val="DefaultParagraphFont"/>
    <w:link w:val="Header"/>
    <w:uiPriority w:val="99"/>
    <w:rsid w:val="00C743BD"/>
  </w:style>
  <w:style w:type="paragraph" w:styleId="Footer">
    <w:name w:val="footer"/>
    <w:basedOn w:val="Normal"/>
    <w:link w:val="FooterChar"/>
    <w:uiPriority w:val="99"/>
    <w:unhideWhenUsed/>
    <w:rsid w:val="00C743BD"/>
    <w:pPr>
      <w:tabs>
        <w:tab w:val="center" w:pos="4513"/>
        <w:tab w:val="right" w:pos="9026"/>
      </w:tabs>
    </w:pPr>
  </w:style>
  <w:style w:type="character" w:customStyle="1" w:styleId="FooterChar">
    <w:name w:val="Footer Char"/>
    <w:basedOn w:val="DefaultParagraphFont"/>
    <w:link w:val="Footer"/>
    <w:uiPriority w:val="99"/>
    <w:rsid w:val="00C743BD"/>
  </w:style>
  <w:style w:type="table" w:styleId="TableGrid">
    <w:name w:val="Table Grid"/>
    <w:basedOn w:val="TableNormal"/>
    <w:uiPriority w:val="39"/>
    <w:rsid w:val="00C74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87F98"/>
    <w:pPr>
      <w:spacing w:after="0" w:line="240" w:lineRule="auto"/>
    </w:pPr>
  </w:style>
  <w:style w:type="character" w:styleId="Hyperlink">
    <w:name w:val="Hyperlink"/>
    <w:basedOn w:val="DefaultParagraphFont"/>
    <w:uiPriority w:val="99"/>
    <w:unhideWhenUsed/>
    <w:rsid w:val="00347EA0"/>
    <w:rPr>
      <w:color w:val="0563C1" w:themeColor="hyperlink"/>
      <w:u w:val="single"/>
    </w:rPr>
  </w:style>
  <w:style w:type="character" w:styleId="FollowedHyperlink">
    <w:name w:val="FollowedHyperlink"/>
    <w:basedOn w:val="DefaultParagraphFont"/>
    <w:uiPriority w:val="99"/>
    <w:semiHidden/>
    <w:unhideWhenUsed/>
    <w:rsid w:val="00995653"/>
    <w:rPr>
      <w:color w:val="954F72" w:themeColor="followedHyperlink"/>
      <w:u w:val="single"/>
    </w:rPr>
  </w:style>
  <w:style w:type="paragraph" w:styleId="ListParagraph">
    <w:name w:val="List Paragraph"/>
    <w:basedOn w:val="Normal"/>
    <w:uiPriority w:val="34"/>
    <w:qFormat/>
    <w:rsid w:val="00180004"/>
    <w:pPr>
      <w:ind w:left="720"/>
      <w:contextualSpacing/>
    </w:pPr>
  </w:style>
  <w:style w:type="paragraph" w:styleId="TOCHeading">
    <w:name w:val="TOC Heading"/>
    <w:basedOn w:val="Heading1"/>
    <w:next w:val="Normal"/>
    <w:uiPriority w:val="39"/>
    <w:unhideWhenUsed/>
    <w:qFormat/>
    <w:rsid w:val="005619C1"/>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5619C1"/>
    <w:pPr>
      <w:spacing w:after="100"/>
    </w:pPr>
  </w:style>
  <w:style w:type="paragraph" w:styleId="TOC2">
    <w:name w:val="toc 2"/>
    <w:basedOn w:val="Normal"/>
    <w:next w:val="Normal"/>
    <w:autoRedefine/>
    <w:uiPriority w:val="39"/>
    <w:unhideWhenUsed/>
    <w:rsid w:val="005619C1"/>
    <w:pPr>
      <w:spacing w:after="100"/>
      <w:ind w:left="240"/>
    </w:pPr>
  </w:style>
  <w:style w:type="paragraph" w:styleId="TOC3">
    <w:name w:val="toc 3"/>
    <w:basedOn w:val="Normal"/>
    <w:next w:val="Normal"/>
    <w:autoRedefine/>
    <w:uiPriority w:val="39"/>
    <w:unhideWhenUsed/>
    <w:rsid w:val="00804B18"/>
    <w:pPr>
      <w:spacing w:after="100"/>
      <w:ind w:left="480"/>
    </w:pPr>
  </w:style>
  <w:style w:type="character" w:customStyle="1" w:styleId="hljs-keyword">
    <w:name w:val="hljs-keyword"/>
    <w:basedOn w:val="DefaultParagraphFont"/>
    <w:rsid w:val="00C50928"/>
  </w:style>
  <w:style w:type="character" w:customStyle="1" w:styleId="hljs-comment">
    <w:name w:val="hljs-comment"/>
    <w:basedOn w:val="DefaultParagraphFont"/>
    <w:rsid w:val="00C50928"/>
  </w:style>
  <w:style w:type="character" w:customStyle="1" w:styleId="hljs-number">
    <w:name w:val="hljs-number"/>
    <w:basedOn w:val="DefaultParagraphFont"/>
    <w:rsid w:val="00C50928"/>
  </w:style>
  <w:style w:type="character" w:customStyle="1" w:styleId="hljs-string">
    <w:name w:val="hljs-string"/>
    <w:basedOn w:val="DefaultParagraphFont"/>
    <w:rsid w:val="00C50928"/>
  </w:style>
  <w:style w:type="character" w:customStyle="1" w:styleId="HTMLPreformattedChar">
    <w:name w:val="HTML Preformatted Char"/>
    <w:basedOn w:val="DefaultParagraphFont"/>
    <w:link w:val="HTMLPreformatted"/>
    <w:uiPriority w:val="99"/>
    <w:rsid w:val="00C50928"/>
    <w:rPr>
      <w:rFonts w:ascii="Courier New" w:eastAsia="Times New Roman" w:hAnsi="Courier New" w:cs="Courier New"/>
      <w:sz w:val="20"/>
      <w:szCs w:val="20"/>
      <w:lang w:val="en-US"/>
    </w:rPr>
  </w:style>
  <w:style w:type="paragraph" w:styleId="HTMLPreformatted">
    <w:name w:val="HTML Preformatted"/>
    <w:basedOn w:val="Normal"/>
    <w:link w:val="HTMLPreformattedChar"/>
    <w:uiPriority w:val="99"/>
    <w:unhideWhenUsed/>
    <w:rsid w:val="00C50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rPr>
  </w:style>
  <w:style w:type="character" w:customStyle="1" w:styleId="linenumber">
    <w:name w:val="linenumber"/>
    <w:basedOn w:val="DefaultParagraphFont"/>
    <w:rsid w:val="00C50928"/>
  </w:style>
  <w:style w:type="character" w:customStyle="1" w:styleId="comment">
    <w:name w:val="comment"/>
    <w:basedOn w:val="DefaultParagraphFont"/>
    <w:rsid w:val="00C50928"/>
  </w:style>
  <w:style w:type="character" w:customStyle="1" w:styleId="resword">
    <w:name w:val="resword"/>
    <w:basedOn w:val="DefaultParagraphFont"/>
    <w:rsid w:val="00C50928"/>
  </w:style>
  <w:style w:type="character" w:customStyle="1" w:styleId="line">
    <w:name w:val="line"/>
    <w:basedOn w:val="DefaultParagraphFont"/>
    <w:rsid w:val="00C50928"/>
  </w:style>
  <w:style w:type="character" w:customStyle="1" w:styleId="id">
    <w:name w:val="id"/>
    <w:basedOn w:val="DefaultParagraphFont"/>
    <w:rsid w:val="00C50928"/>
  </w:style>
  <w:style w:type="character" w:customStyle="1" w:styleId="number">
    <w:name w:val="number"/>
    <w:basedOn w:val="DefaultParagraphFont"/>
    <w:rsid w:val="00C50928"/>
  </w:style>
  <w:style w:type="character" w:customStyle="1" w:styleId="string">
    <w:name w:val="string"/>
    <w:basedOn w:val="DefaultParagraphFont"/>
    <w:rsid w:val="00C509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3063736">
      <w:bodyDiv w:val="1"/>
      <w:marLeft w:val="0"/>
      <w:marRight w:val="0"/>
      <w:marTop w:val="0"/>
      <w:marBottom w:val="0"/>
      <w:divBdr>
        <w:top w:val="none" w:sz="0" w:space="0" w:color="auto"/>
        <w:left w:val="none" w:sz="0" w:space="0" w:color="auto"/>
        <w:bottom w:val="none" w:sz="0" w:space="0" w:color="auto"/>
        <w:right w:val="none" w:sz="0" w:space="0" w:color="auto"/>
      </w:divBdr>
    </w:div>
    <w:div w:id="205777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iki.tiker.net/PyCuda/Examples/MatrixTranspose" TargetMode="External"/><Relationship Id="rId21" Type="http://schemas.openxmlformats.org/officeDocument/2006/relationships/hyperlink" Target="https://wiki.tiker.net/PyCuda/Examples/MatrixTranspose" TargetMode="External"/><Relationship Id="rId42" Type="http://schemas.openxmlformats.org/officeDocument/2006/relationships/hyperlink" Target="https://wiki.tiker.net/PyCuda/Examples/MatrixTranspose" TargetMode="External"/><Relationship Id="rId63" Type="http://schemas.openxmlformats.org/officeDocument/2006/relationships/hyperlink" Target="https://wiki.tiker.net/PyCuda/Examples/MatrixTranspose" TargetMode="External"/><Relationship Id="rId84" Type="http://schemas.openxmlformats.org/officeDocument/2006/relationships/hyperlink" Target="https://wiki.tiker.net/PyCuda/Examples/MatrixTranspose" TargetMode="External"/><Relationship Id="rId138" Type="http://schemas.openxmlformats.org/officeDocument/2006/relationships/hyperlink" Target="https://wiki.tiker.net/PyCuda/Examples/MatrixTranspose" TargetMode="External"/><Relationship Id="rId159" Type="http://schemas.openxmlformats.org/officeDocument/2006/relationships/hyperlink" Target="https://wiki.tiker.net/PyCuda/Examples/MatrixTranspose" TargetMode="External"/><Relationship Id="rId170" Type="http://schemas.openxmlformats.org/officeDocument/2006/relationships/hyperlink" Target="https://wiki.tiker.net/PyCuda/Examples/MatrixTranspose" TargetMode="External"/><Relationship Id="rId191" Type="http://schemas.openxmlformats.org/officeDocument/2006/relationships/hyperlink" Target="https://wiki.tiker.net/PyCuda/Examples/MatrixTranspose" TargetMode="External"/><Relationship Id="rId205" Type="http://schemas.openxmlformats.org/officeDocument/2006/relationships/hyperlink" Target="https://wiki.tiker.net/PyCuda/Examples/MatrixTranspose" TargetMode="External"/><Relationship Id="rId226" Type="http://schemas.openxmlformats.org/officeDocument/2006/relationships/hyperlink" Target="https://wiki.tiker.net/PyCuda/Examples/MatrixTranspose" TargetMode="External"/><Relationship Id="rId107" Type="http://schemas.openxmlformats.org/officeDocument/2006/relationships/hyperlink" Target="https://wiki.tiker.net/PyCuda/Examples/MatrixTranspose" TargetMode="External"/><Relationship Id="rId11" Type="http://schemas.openxmlformats.org/officeDocument/2006/relationships/hyperlink" Target="https://wiki.tiker.net/PyCuda/Examples/MatrixTranspose" TargetMode="External"/><Relationship Id="rId32" Type="http://schemas.openxmlformats.org/officeDocument/2006/relationships/hyperlink" Target="https://wiki.tiker.net/PyCuda/Examples/MatrixTranspose" TargetMode="External"/><Relationship Id="rId53" Type="http://schemas.openxmlformats.org/officeDocument/2006/relationships/hyperlink" Target="https://wiki.tiker.net/PyCuda/Examples/MatrixTranspose" TargetMode="External"/><Relationship Id="rId74" Type="http://schemas.openxmlformats.org/officeDocument/2006/relationships/hyperlink" Target="https://wiki.tiker.net/PyCuda/Examples/MatrixTranspose" TargetMode="External"/><Relationship Id="rId128" Type="http://schemas.openxmlformats.org/officeDocument/2006/relationships/hyperlink" Target="https://wiki.tiker.net/PyCuda/Examples/MatrixTranspose" TargetMode="External"/><Relationship Id="rId149" Type="http://schemas.openxmlformats.org/officeDocument/2006/relationships/hyperlink" Target="https://wiki.tiker.net/PyCuda/Examples/MatrixTranspose" TargetMode="External"/><Relationship Id="rId5" Type="http://schemas.openxmlformats.org/officeDocument/2006/relationships/webSettings" Target="webSettings.xml"/><Relationship Id="rId95" Type="http://schemas.openxmlformats.org/officeDocument/2006/relationships/hyperlink" Target="https://wiki.tiker.net/PyCuda/Examples/MatrixTranspose" TargetMode="External"/><Relationship Id="rId160" Type="http://schemas.openxmlformats.org/officeDocument/2006/relationships/hyperlink" Target="https://wiki.tiker.net/PyCuda/Examples/MatrixTranspose" TargetMode="External"/><Relationship Id="rId181" Type="http://schemas.openxmlformats.org/officeDocument/2006/relationships/hyperlink" Target="https://wiki.tiker.net/PyCuda/Examples/MatrixTranspose" TargetMode="External"/><Relationship Id="rId216" Type="http://schemas.openxmlformats.org/officeDocument/2006/relationships/hyperlink" Target="https://wiki.tiker.net/PyCuda/Examples/MatrixTranspose" TargetMode="External"/><Relationship Id="rId237" Type="http://schemas.openxmlformats.org/officeDocument/2006/relationships/footer" Target="footer1.xml"/><Relationship Id="rId22" Type="http://schemas.openxmlformats.org/officeDocument/2006/relationships/hyperlink" Target="https://wiki.tiker.net/PyCuda/Examples/MatrixTranspose" TargetMode="External"/><Relationship Id="rId43" Type="http://schemas.openxmlformats.org/officeDocument/2006/relationships/hyperlink" Target="https://wiki.tiker.net/PyCuda/Examples/MatrixTranspose" TargetMode="External"/><Relationship Id="rId64" Type="http://schemas.openxmlformats.org/officeDocument/2006/relationships/hyperlink" Target="https://wiki.tiker.net/PyCuda/Examples/MatrixTranspose" TargetMode="External"/><Relationship Id="rId118" Type="http://schemas.openxmlformats.org/officeDocument/2006/relationships/hyperlink" Target="https://wiki.tiker.net/PyCuda/Examples/MatrixTranspose" TargetMode="External"/><Relationship Id="rId139" Type="http://schemas.openxmlformats.org/officeDocument/2006/relationships/hyperlink" Target="https://wiki.tiker.net/PyCuda/Examples/MatrixTranspose" TargetMode="External"/><Relationship Id="rId85" Type="http://schemas.openxmlformats.org/officeDocument/2006/relationships/hyperlink" Target="https://wiki.tiker.net/PyCuda/Examples/MatrixTranspose" TargetMode="External"/><Relationship Id="rId150" Type="http://schemas.openxmlformats.org/officeDocument/2006/relationships/hyperlink" Target="https://wiki.tiker.net/PyCuda/Examples/MatrixTranspose" TargetMode="External"/><Relationship Id="rId171" Type="http://schemas.openxmlformats.org/officeDocument/2006/relationships/hyperlink" Target="https://wiki.tiker.net/PyCuda/Examples/MatrixTranspose" TargetMode="External"/><Relationship Id="rId192" Type="http://schemas.openxmlformats.org/officeDocument/2006/relationships/hyperlink" Target="https://wiki.tiker.net/PyCuda/Examples/MatrixTranspose" TargetMode="External"/><Relationship Id="rId206" Type="http://schemas.openxmlformats.org/officeDocument/2006/relationships/hyperlink" Target="https://wiki.tiker.net/PyCuda/Examples/MatrixTranspose" TargetMode="External"/><Relationship Id="rId227" Type="http://schemas.openxmlformats.org/officeDocument/2006/relationships/hyperlink" Target="https://wiki.tiker.net/PyCuda/Examples/MatrixTranspose" TargetMode="External"/><Relationship Id="rId12" Type="http://schemas.openxmlformats.org/officeDocument/2006/relationships/hyperlink" Target="https://wiki.tiker.net/PyCuda/Examples/MatrixTranspose" TargetMode="External"/><Relationship Id="rId33" Type="http://schemas.openxmlformats.org/officeDocument/2006/relationships/hyperlink" Target="https://wiki.tiker.net/PyCuda/Examples/MatrixTranspose" TargetMode="External"/><Relationship Id="rId108" Type="http://schemas.openxmlformats.org/officeDocument/2006/relationships/hyperlink" Target="https://wiki.tiker.net/PyCuda/Examples/MatrixTranspose" TargetMode="External"/><Relationship Id="rId129" Type="http://schemas.openxmlformats.org/officeDocument/2006/relationships/hyperlink" Target="https://wiki.tiker.net/PyCuda/Examples/MatrixTranspose" TargetMode="External"/><Relationship Id="rId54" Type="http://schemas.openxmlformats.org/officeDocument/2006/relationships/hyperlink" Target="https://wiki.tiker.net/PyCuda/Examples/MatrixTranspose" TargetMode="External"/><Relationship Id="rId75" Type="http://schemas.openxmlformats.org/officeDocument/2006/relationships/hyperlink" Target="https://wiki.tiker.net/PyCuda/Examples/MatrixTranspose" TargetMode="External"/><Relationship Id="rId96" Type="http://schemas.openxmlformats.org/officeDocument/2006/relationships/hyperlink" Target="https://wiki.tiker.net/PyCuda/Examples/MatrixTranspose" TargetMode="External"/><Relationship Id="rId140" Type="http://schemas.openxmlformats.org/officeDocument/2006/relationships/hyperlink" Target="https://wiki.tiker.net/PyCuda/Examples/MatrixTranspose" TargetMode="External"/><Relationship Id="rId161" Type="http://schemas.openxmlformats.org/officeDocument/2006/relationships/hyperlink" Target="https://wiki.tiker.net/PyCuda/Examples/MatrixTranspose" TargetMode="External"/><Relationship Id="rId182" Type="http://schemas.openxmlformats.org/officeDocument/2006/relationships/hyperlink" Target="https://wiki.tiker.net/PyCuda/Examples/MatrixTranspose" TargetMode="External"/><Relationship Id="rId217" Type="http://schemas.openxmlformats.org/officeDocument/2006/relationships/hyperlink" Target="https://wiki.tiker.net/PyCuda/Examples/MatrixTranspose" TargetMode="External"/><Relationship Id="rId6" Type="http://schemas.openxmlformats.org/officeDocument/2006/relationships/footnotes" Target="footnotes.xml"/><Relationship Id="rId238" Type="http://schemas.openxmlformats.org/officeDocument/2006/relationships/fontTable" Target="fontTable.xml"/><Relationship Id="rId23" Type="http://schemas.openxmlformats.org/officeDocument/2006/relationships/hyperlink" Target="https://wiki.tiker.net/PyCuda/Examples/MatrixTranspose" TargetMode="External"/><Relationship Id="rId119" Type="http://schemas.openxmlformats.org/officeDocument/2006/relationships/hyperlink" Target="https://wiki.tiker.net/PyCuda/Examples/MatrixTranspose" TargetMode="External"/><Relationship Id="rId44" Type="http://schemas.openxmlformats.org/officeDocument/2006/relationships/hyperlink" Target="https://wiki.tiker.net/PyCuda/Examples/MatrixTranspose" TargetMode="External"/><Relationship Id="rId65" Type="http://schemas.openxmlformats.org/officeDocument/2006/relationships/hyperlink" Target="https://wiki.tiker.net/PyCuda/Examples/MatrixTranspose" TargetMode="External"/><Relationship Id="rId86" Type="http://schemas.openxmlformats.org/officeDocument/2006/relationships/hyperlink" Target="https://wiki.tiker.net/PyCuda/Examples/MatrixTranspose" TargetMode="External"/><Relationship Id="rId130" Type="http://schemas.openxmlformats.org/officeDocument/2006/relationships/hyperlink" Target="https://wiki.tiker.net/PyCuda/Examples/MatrixTranspose" TargetMode="External"/><Relationship Id="rId151" Type="http://schemas.openxmlformats.org/officeDocument/2006/relationships/hyperlink" Target="https://wiki.tiker.net/PyCuda/Examples/MatrixTranspose" TargetMode="External"/><Relationship Id="rId172" Type="http://schemas.openxmlformats.org/officeDocument/2006/relationships/hyperlink" Target="https://wiki.tiker.net/PyCuda/Examples/MatrixTranspose" TargetMode="External"/><Relationship Id="rId193" Type="http://schemas.openxmlformats.org/officeDocument/2006/relationships/hyperlink" Target="https://wiki.tiker.net/PyCuda/Examples/MatrixTranspose" TargetMode="External"/><Relationship Id="rId207" Type="http://schemas.openxmlformats.org/officeDocument/2006/relationships/hyperlink" Target="https://wiki.tiker.net/PyCuda/Examples/MatrixTranspose" TargetMode="External"/><Relationship Id="rId228" Type="http://schemas.openxmlformats.org/officeDocument/2006/relationships/hyperlink" Target="https://wiki.tiker.net/PyCuda/Examples/MatrixTranspose" TargetMode="External"/><Relationship Id="rId13" Type="http://schemas.openxmlformats.org/officeDocument/2006/relationships/hyperlink" Target="https://wiki.tiker.net/PyCuda/Examples/MatrixTranspose" TargetMode="External"/><Relationship Id="rId109" Type="http://schemas.openxmlformats.org/officeDocument/2006/relationships/hyperlink" Target="https://wiki.tiker.net/PyCuda/Examples/MatrixTranspose" TargetMode="External"/><Relationship Id="rId34" Type="http://schemas.openxmlformats.org/officeDocument/2006/relationships/hyperlink" Target="https://wiki.tiker.net/PyCuda/Examples/MatrixTranspose" TargetMode="External"/><Relationship Id="rId55" Type="http://schemas.openxmlformats.org/officeDocument/2006/relationships/hyperlink" Target="https://wiki.tiker.net/PyCuda/Examples/MatrixTranspose" TargetMode="External"/><Relationship Id="rId76" Type="http://schemas.openxmlformats.org/officeDocument/2006/relationships/hyperlink" Target="https://wiki.tiker.net/PyCuda/Examples/MatrixTranspose" TargetMode="External"/><Relationship Id="rId97" Type="http://schemas.openxmlformats.org/officeDocument/2006/relationships/hyperlink" Target="https://wiki.tiker.net/PyCuda/Examples/MatrixTranspose" TargetMode="External"/><Relationship Id="rId120" Type="http://schemas.openxmlformats.org/officeDocument/2006/relationships/hyperlink" Target="https://wiki.tiker.net/PyCuda/Examples/MatrixTranspose" TargetMode="External"/><Relationship Id="rId141" Type="http://schemas.openxmlformats.org/officeDocument/2006/relationships/hyperlink" Target="https://wiki.tiker.net/PyCuda/Examples/MatrixTranspose" TargetMode="External"/><Relationship Id="rId7" Type="http://schemas.openxmlformats.org/officeDocument/2006/relationships/endnotes" Target="endnotes.xml"/><Relationship Id="rId162" Type="http://schemas.openxmlformats.org/officeDocument/2006/relationships/hyperlink" Target="https://wiki.tiker.net/PyCuda/Examples/MatrixTranspose" TargetMode="External"/><Relationship Id="rId183" Type="http://schemas.openxmlformats.org/officeDocument/2006/relationships/hyperlink" Target="https://wiki.tiker.net/PyCuda/Examples/MatrixTranspose" TargetMode="External"/><Relationship Id="rId218" Type="http://schemas.openxmlformats.org/officeDocument/2006/relationships/hyperlink" Target="https://wiki.tiker.net/PyCuda/Examples/MatrixTranspose" TargetMode="External"/><Relationship Id="rId239" Type="http://schemas.openxmlformats.org/officeDocument/2006/relationships/theme" Target="theme/theme1.xml"/><Relationship Id="rId24" Type="http://schemas.openxmlformats.org/officeDocument/2006/relationships/hyperlink" Target="https://wiki.tiker.net/PyCuda/Examples/MatrixTranspose" TargetMode="External"/><Relationship Id="rId45" Type="http://schemas.openxmlformats.org/officeDocument/2006/relationships/hyperlink" Target="https://wiki.tiker.net/PyCuda/Examples/MatrixTranspose" TargetMode="External"/><Relationship Id="rId66" Type="http://schemas.openxmlformats.org/officeDocument/2006/relationships/hyperlink" Target="https://wiki.tiker.net/PyCuda/Examples/MatrixTranspose" TargetMode="External"/><Relationship Id="rId87" Type="http://schemas.openxmlformats.org/officeDocument/2006/relationships/hyperlink" Target="https://wiki.tiker.net/PyCuda/Examples/MatrixTranspose" TargetMode="External"/><Relationship Id="rId110" Type="http://schemas.openxmlformats.org/officeDocument/2006/relationships/hyperlink" Target="https://wiki.tiker.net/PyCuda/Examples/MatrixTranspose" TargetMode="External"/><Relationship Id="rId131" Type="http://schemas.openxmlformats.org/officeDocument/2006/relationships/hyperlink" Target="https://wiki.tiker.net/PyCuda/Examples/MatrixTranspose" TargetMode="External"/><Relationship Id="rId152" Type="http://schemas.openxmlformats.org/officeDocument/2006/relationships/hyperlink" Target="https://wiki.tiker.net/PyCuda/Examples/MatrixTranspose" TargetMode="External"/><Relationship Id="rId173" Type="http://schemas.openxmlformats.org/officeDocument/2006/relationships/hyperlink" Target="https://wiki.tiker.net/PyCuda/Examples/MatrixTranspose" TargetMode="External"/><Relationship Id="rId194" Type="http://schemas.openxmlformats.org/officeDocument/2006/relationships/hyperlink" Target="https://wiki.tiker.net/PyCuda/Examples/MatrixTranspose" TargetMode="External"/><Relationship Id="rId208" Type="http://schemas.openxmlformats.org/officeDocument/2006/relationships/hyperlink" Target="https://wiki.tiker.net/PyCuda/Examples/MatrixTranspose" TargetMode="External"/><Relationship Id="rId229" Type="http://schemas.openxmlformats.org/officeDocument/2006/relationships/hyperlink" Target="https://wiki.tiker.net/PyCuda/Examples/MatrixTranspose" TargetMode="External"/><Relationship Id="rId14" Type="http://schemas.openxmlformats.org/officeDocument/2006/relationships/hyperlink" Target="https://wiki.tiker.net/PyCuda/Examples/MatrixTranspose" TargetMode="External"/><Relationship Id="rId35" Type="http://schemas.openxmlformats.org/officeDocument/2006/relationships/hyperlink" Target="https://wiki.tiker.net/PyCuda/Examples/MatrixTranspose" TargetMode="External"/><Relationship Id="rId56" Type="http://schemas.openxmlformats.org/officeDocument/2006/relationships/hyperlink" Target="https://wiki.tiker.net/PyCuda/Examples/MatrixTranspose" TargetMode="External"/><Relationship Id="rId77" Type="http://schemas.openxmlformats.org/officeDocument/2006/relationships/hyperlink" Target="https://wiki.tiker.net/PyCuda/Examples/MatrixTranspose" TargetMode="External"/><Relationship Id="rId100" Type="http://schemas.openxmlformats.org/officeDocument/2006/relationships/hyperlink" Target="https://wiki.tiker.net/PyCuda/Examples/MatrixTranspose" TargetMode="External"/><Relationship Id="rId8" Type="http://schemas.openxmlformats.org/officeDocument/2006/relationships/hyperlink" Target="http://research.microsoft.com/en" TargetMode="External"/><Relationship Id="rId98" Type="http://schemas.openxmlformats.org/officeDocument/2006/relationships/hyperlink" Target="https://wiki.tiker.net/PyCuda/Examples/MatrixTranspose" TargetMode="External"/><Relationship Id="rId121" Type="http://schemas.openxmlformats.org/officeDocument/2006/relationships/hyperlink" Target="https://wiki.tiker.net/PyCuda/Examples/MatrixTranspose" TargetMode="External"/><Relationship Id="rId142" Type="http://schemas.openxmlformats.org/officeDocument/2006/relationships/hyperlink" Target="https://wiki.tiker.net/PyCuda/Examples/MatrixTranspose" TargetMode="External"/><Relationship Id="rId163" Type="http://schemas.openxmlformats.org/officeDocument/2006/relationships/hyperlink" Target="https://wiki.tiker.net/PyCuda/Examples/MatrixTranspose" TargetMode="External"/><Relationship Id="rId184" Type="http://schemas.openxmlformats.org/officeDocument/2006/relationships/hyperlink" Target="https://wiki.tiker.net/PyCuda/Examples/MatrixTranspose" TargetMode="External"/><Relationship Id="rId219" Type="http://schemas.openxmlformats.org/officeDocument/2006/relationships/hyperlink" Target="https://wiki.tiker.net/PyCuda/Examples/MatrixTranspose" TargetMode="External"/><Relationship Id="rId230" Type="http://schemas.openxmlformats.org/officeDocument/2006/relationships/hyperlink" Target="https://wiki.tiker.net/PyCuda/Examples/MatrixTranspose" TargetMode="External"/><Relationship Id="rId25" Type="http://schemas.openxmlformats.org/officeDocument/2006/relationships/hyperlink" Target="https://wiki.tiker.net/PyCuda/Examples/MatrixTranspose" TargetMode="External"/><Relationship Id="rId46" Type="http://schemas.openxmlformats.org/officeDocument/2006/relationships/hyperlink" Target="https://wiki.tiker.net/PyCuda/Examples/MatrixTranspose" TargetMode="External"/><Relationship Id="rId67" Type="http://schemas.openxmlformats.org/officeDocument/2006/relationships/hyperlink" Target="https://wiki.tiker.net/PyCuda/Examples/MatrixTranspose" TargetMode="External"/><Relationship Id="rId88" Type="http://schemas.openxmlformats.org/officeDocument/2006/relationships/hyperlink" Target="https://wiki.tiker.net/PyCuda/Examples/MatrixTranspose" TargetMode="External"/><Relationship Id="rId111" Type="http://schemas.openxmlformats.org/officeDocument/2006/relationships/hyperlink" Target="https://wiki.tiker.net/PyCuda/Examples/MatrixTranspose" TargetMode="External"/><Relationship Id="rId132" Type="http://schemas.openxmlformats.org/officeDocument/2006/relationships/hyperlink" Target="https://wiki.tiker.net/PyCuda/Examples/MatrixTranspose" TargetMode="External"/><Relationship Id="rId153" Type="http://schemas.openxmlformats.org/officeDocument/2006/relationships/hyperlink" Target="https://wiki.tiker.net/PyCuda/Examples/MatrixTranspose" TargetMode="External"/><Relationship Id="rId174" Type="http://schemas.openxmlformats.org/officeDocument/2006/relationships/hyperlink" Target="https://wiki.tiker.net/PyCuda/Examples/MatrixTranspose" TargetMode="External"/><Relationship Id="rId195" Type="http://schemas.openxmlformats.org/officeDocument/2006/relationships/hyperlink" Target="https://wiki.tiker.net/PyCuda/Examples/MatrixTranspose" TargetMode="External"/><Relationship Id="rId209" Type="http://schemas.openxmlformats.org/officeDocument/2006/relationships/hyperlink" Target="https://wiki.tiker.net/PyCuda/Examples/MatrixTranspose" TargetMode="External"/><Relationship Id="rId190" Type="http://schemas.openxmlformats.org/officeDocument/2006/relationships/hyperlink" Target="https://wiki.tiker.net/PyCuda/Examples/MatrixTranspose" TargetMode="External"/><Relationship Id="rId204" Type="http://schemas.openxmlformats.org/officeDocument/2006/relationships/hyperlink" Target="https://wiki.tiker.net/PyCuda/Examples/MatrixTranspose" TargetMode="External"/><Relationship Id="rId220" Type="http://schemas.openxmlformats.org/officeDocument/2006/relationships/hyperlink" Target="https://wiki.tiker.net/PyCuda/Examples/MatrixTranspose" TargetMode="External"/><Relationship Id="rId225" Type="http://schemas.openxmlformats.org/officeDocument/2006/relationships/hyperlink" Target="https://wiki.tiker.net/PyCuda/Examples/MatrixTranspose" TargetMode="External"/><Relationship Id="rId15" Type="http://schemas.openxmlformats.org/officeDocument/2006/relationships/hyperlink" Target="https://wiki.tiker.net/PyCuda/Examples/MatrixTranspose" TargetMode="External"/><Relationship Id="rId36" Type="http://schemas.openxmlformats.org/officeDocument/2006/relationships/hyperlink" Target="https://wiki.tiker.net/PyCuda/Examples/MatrixTranspose" TargetMode="External"/><Relationship Id="rId57" Type="http://schemas.openxmlformats.org/officeDocument/2006/relationships/hyperlink" Target="https://wiki.tiker.net/PyCuda/Examples/MatrixTranspose" TargetMode="External"/><Relationship Id="rId106" Type="http://schemas.openxmlformats.org/officeDocument/2006/relationships/hyperlink" Target="https://wiki.tiker.net/PyCuda/Examples/MatrixTranspose" TargetMode="External"/><Relationship Id="rId127" Type="http://schemas.openxmlformats.org/officeDocument/2006/relationships/hyperlink" Target="https://wiki.tiker.net/PyCuda/Examples/MatrixTranspose" TargetMode="External"/><Relationship Id="rId10" Type="http://schemas.openxmlformats.org/officeDocument/2006/relationships/hyperlink" Target="https://wiki.tiker.net/PyCuda/Examples/MatrixTranspose" TargetMode="External"/><Relationship Id="rId31" Type="http://schemas.openxmlformats.org/officeDocument/2006/relationships/hyperlink" Target="https://wiki.tiker.net/PyCuda/Examples/MatrixTranspose" TargetMode="External"/><Relationship Id="rId52" Type="http://schemas.openxmlformats.org/officeDocument/2006/relationships/hyperlink" Target="https://wiki.tiker.net/PyCuda/Examples/MatrixTranspose" TargetMode="External"/><Relationship Id="rId73" Type="http://schemas.openxmlformats.org/officeDocument/2006/relationships/hyperlink" Target="https://wiki.tiker.net/PyCuda/Examples/MatrixTranspose" TargetMode="External"/><Relationship Id="rId78" Type="http://schemas.openxmlformats.org/officeDocument/2006/relationships/hyperlink" Target="https://wiki.tiker.net/PyCuda/Examples/MatrixTranspose" TargetMode="External"/><Relationship Id="rId94" Type="http://schemas.openxmlformats.org/officeDocument/2006/relationships/hyperlink" Target="https://wiki.tiker.net/PyCuda/Examples/MatrixTranspose" TargetMode="External"/><Relationship Id="rId99" Type="http://schemas.openxmlformats.org/officeDocument/2006/relationships/hyperlink" Target="https://wiki.tiker.net/PyCuda/Examples/MatrixTranspose" TargetMode="External"/><Relationship Id="rId101" Type="http://schemas.openxmlformats.org/officeDocument/2006/relationships/hyperlink" Target="https://wiki.tiker.net/PyCuda/Examples/MatrixTranspose" TargetMode="External"/><Relationship Id="rId122" Type="http://schemas.openxmlformats.org/officeDocument/2006/relationships/hyperlink" Target="https://wiki.tiker.net/PyCuda/Examples/MatrixTranspose" TargetMode="External"/><Relationship Id="rId143" Type="http://schemas.openxmlformats.org/officeDocument/2006/relationships/hyperlink" Target="https://wiki.tiker.net/PyCuda/Examples/MatrixTranspose" TargetMode="External"/><Relationship Id="rId148" Type="http://schemas.openxmlformats.org/officeDocument/2006/relationships/hyperlink" Target="https://wiki.tiker.net/PyCuda/Examples/MatrixTranspose" TargetMode="External"/><Relationship Id="rId164" Type="http://schemas.openxmlformats.org/officeDocument/2006/relationships/hyperlink" Target="https://wiki.tiker.net/PyCuda/Examples/MatrixTranspose" TargetMode="External"/><Relationship Id="rId169" Type="http://schemas.openxmlformats.org/officeDocument/2006/relationships/hyperlink" Target="https://wiki.tiker.net/PyCuda/Examples/MatrixTranspose" TargetMode="External"/><Relationship Id="rId185" Type="http://schemas.openxmlformats.org/officeDocument/2006/relationships/hyperlink" Target="https://wiki.tiker.net/PyCuda/Examples/MatrixTranspose"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wiki.tiker.net/PyCuda/Examples/MatrixTranspose" TargetMode="External"/><Relationship Id="rId210" Type="http://schemas.openxmlformats.org/officeDocument/2006/relationships/hyperlink" Target="https://wiki.tiker.net/PyCuda/Examples/MatrixTranspose" TargetMode="External"/><Relationship Id="rId215" Type="http://schemas.openxmlformats.org/officeDocument/2006/relationships/hyperlink" Target="https://wiki.tiker.net/PyCuda/Examples/MatrixTranspose" TargetMode="External"/><Relationship Id="rId236" Type="http://schemas.openxmlformats.org/officeDocument/2006/relationships/header" Target="header1.xml"/><Relationship Id="rId26" Type="http://schemas.openxmlformats.org/officeDocument/2006/relationships/hyperlink" Target="https://wiki.tiker.net/PyCuda/Examples/MatrixTranspose" TargetMode="External"/><Relationship Id="rId231" Type="http://schemas.openxmlformats.org/officeDocument/2006/relationships/hyperlink" Target="https://wiki.tiker.net/PyCuda/Examples/MatrixTranspose" TargetMode="External"/><Relationship Id="rId47" Type="http://schemas.openxmlformats.org/officeDocument/2006/relationships/hyperlink" Target="https://wiki.tiker.net/PyCuda/Examples/MatrixTranspose" TargetMode="External"/><Relationship Id="rId68" Type="http://schemas.openxmlformats.org/officeDocument/2006/relationships/hyperlink" Target="https://wiki.tiker.net/PyCuda/Examples/MatrixTranspose" TargetMode="External"/><Relationship Id="rId89" Type="http://schemas.openxmlformats.org/officeDocument/2006/relationships/hyperlink" Target="https://wiki.tiker.net/PyCuda/Examples/MatrixTranspose" TargetMode="External"/><Relationship Id="rId112" Type="http://schemas.openxmlformats.org/officeDocument/2006/relationships/hyperlink" Target="https://wiki.tiker.net/PyCuda/Examples/MatrixTranspose" TargetMode="External"/><Relationship Id="rId133" Type="http://schemas.openxmlformats.org/officeDocument/2006/relationships/hyperlink" Target="https://wiki.tiker.net/PyCuda/Examples/MatrixTranspose" TargetMode="External"/><Relationship Id="rId154" Type="http://schemas.openxmlformats.org/officeDocument/2006/relationships/hyperlink" Target="https://wiki.tiker.net/PyCuda/Examples/MatrixTranspose" TargetMode="External"/><Relationship Id="rId175" Type="http://schemas.openxmlformats.org/officeDocument/2006/relationships/hyperlink" Target="https://wiki.tiker.net/PyCuda/Examples/MatrixTranspose" TargetMode="External"/><Relationship Id="rId196" Type="http://schemas.openxmlformats.org/officeDocument/2006/relationships/hyperlink" Target="https://wiki.tiker.net/PyCuda/Examples/MatrixTranspose" TargetMode="External"/><Relationship Id="rId200" Type="http://schemas.openxmlformats.org/officeDocument/2006/relationships/hyperlink" Target="https://wiki.tiker.net/PyCuda/Examples/MatrixTranspose" TargetMode="External"/><Relationship Id="rId16" Type="http://schemas.openxmlformats.org/officeDocument/2006/relationships/hyperlink" Target="https://wiki.tiker.net/PyCuda/Examples/MatrixTranspose" TargetMode="External"/><Relationship Id="rId221" Type="http://schemas.openxmlformats.org/officeDocument/2006/relationships/hyperlink" Target="https://wiki.tiker.net/PyCuda/Examples/MatrixTranspose" TargetMode="External"/><Relationship Id="rId37" Type="http://schemas.openxmlformats.org/officeDocument/2006/relationships/hyperlink" Target="https://wiki.tiker.net/PyCuda/Examples/MatrixTranspose" TargetMode="External"/><Relationship Id="rId58" Type="http://schemas.openxmlformats.org/officeDocument/2006/relationships/hyperlink" Target="https://wiki.tiker.net/PyCuda/Examples/MatrixTranspose" TargetMode="External"/><Relationship Id="rId79" Type="http://schemas.openxmlformats.org/officeDocument/2006/relationships/hyperlink" Target="https://wiki.tiker.net/PyCuda/Examples/MatrixTranspose" TargetMode="External"/><Relationship Id="rId102" Type="http://schemas.openxmlformats.org/officeDocument/2006/relationships/hyperlink" Target="https://wiki.tiker.net/PyCuda/Examples/MatrixTranspose" TargetMode="External"/><Relationship Id="rId123" Type="http://schemas.openxmlformats.org/officeDocument/2006/relationships/hyperlink" Target="https://wiki.tiker.net/PyCuda/Examples/MatrixTranspose" TargetMode="External"/><Relationship Id="rId144" Type="http://schemas.openxmlformats.org/officeDocument/2006/relationships/hyperlink" Target="https://wiki.tiker.net/PyCuda/Examples/MatrixTranspose" TargetMode="External"/><Relationship Id="rId90" Type="http://schemas.openxmlformats.org/officeDocument/2006/relationships/hyperlink" Target="https://wiki.tiker.net/PyCuda/Examples/MatrixTranspose" TargetMode="External"/><Relationship Id="rId165" Type="http://schemas.openxmlformats.org/officeDocument/2006/relationships/hyperlink" Target="https://wiki.tiker.net/PyCuda/Examples/MatrixTranspose" TargetMode="External"/><Relationship Id="rId186" Type="http://schemas.openxmlformats.org/officeDocument/2006/relationships/hyperlink" Target="https://wiki.tiker.net/PyCuda/Examples/MatrixTranspose" TargetMode="External"/><Relationship Id="rId211" Type="http://schemas.openxmlformats.org/officeDocument/2006/relationships/hyperlink" Target="https://wiki.tiker.net/PyCuda/Examples/MatrixTranspose" TargetMode="External"/><Relationship Id="rId232" Type="http://schemas.openxmlformats.org/officeDocument/2006/relationships/hyperlink" Target="https://wiki.tiker.net/PyCuda/Examples/MatrixTranspose" TargetMode="External"/><Relationship Id="rId27" Type="http://schemas.openxmlformats.org/officeDocument/2006/relationships/hyperlink" Target="https://wiki.tiker.net/PyCuda/Examples/MatrixTranspose" TargetMode="External"/><Relationship Id="rId48" Type="http://schemas.openxmlformats.org/officeDocument/2006/relationships/hyperlink" Target="https://wiki.tiker.net/PyCuda/Examples/MatrixTranspose" TargetMode="External"/><Relationship Id="rId69" Type="http://schemas.openxmlformats.org/officeDocument/2006/relationships/hyperlink" Target="https://wiki.tiker.net/PyCuda/Examples/MatrixTranspose" TargetMode="External"/><Relationship Id="rId113" Type="http://schemas.openxmlformats.org/officeDocument/2006/relationships/hyperlink" Target="https://wiki.tiker.net/PyCuda/Examples/MatrixTranspose" TargetMode="External"/><Relationship Id="rId134" Type="http://schemas.openxmlformats.org/officeDocument/2006/relationships/hyperlink" Target="https://wiki.tiker.net/PyCuda/Examples/MatrixTranspose" TargetMode="External"/><Relationship Id="rId80" Type="http://schemas.openxmlformats.org/officeDocument/2006/relationships/hyperlink" Target="https://wiki.tiker.net/PyCuda/Examples/MatrixTranspose" TargetMode="External"/><Relationship Id="rId155" Type="http://schemas.openxmlformats.org/officeDocument/2006/relationships/hyperlink" Target="https://wiki.tiker.net/PyCuda/Examples/MatrixTranspose" TargetMode="External"/><Relationship Id="rId176" Type="http://schemas.openxmlformats.org/officeDocument/2006/relationships/hyperlink" Target="https://wiki.tiker.net/PyCuda/Examples/MatrixTranspose" TargetMode="External"/><Relationship Id="rId197" Type="http://schemas.openxmlformats.org/officeDocument/2006/relationships/hyperlink" Target="https://wiki.tiker.net/PyCuda/Examples/MatrixTranspose" TargetMode="External"/><Relationship Id="rId201" Type="http://schemas.openxmlformats.org/officeDocument/2006/relationships/hyperlink" Target="https://wiki.tiker.net/PyCuda/Examples/MatrixTranspose" TargetMode="External"/><Relationship Id="rId222" Type="http://schemas.openxmlformats.org/officeDocument/2006/relationships/hyperlink" Target="https://wiki.tiker.net/PyCuda/Examples/MatrixTranspose" TargetMode="External"/><Relationship Id="rId17" Type="http://schemas.openxmlformats.org/officeDocument/2006/relationships/hyperlink" Target="https://wiki.tiker.net/PyCuda/Examples/MatrixTranspose" TargetMode="External"/><Relationship Id="rId38" Type="http://schemas.openxmlformats.org/officeDocument/2006/relationships/hyperlink" Target="https://wiki.tiker.net/PyCuda/Examples/MatrixTranspose" TargetMode="External"/><Relationship Id="rId59" Type="http://schemas.openxmlformats.org/officeDocument/2006/relationships/hyperlink" Target="https://wiki.tiker.net/PyCuda/Examples/MatrixTranspose" TargetMode="External"/><Relationship Id="rId103" Type="http://schemas.openxmlformats.org/officeDocument/2006/relationships/hyperlink" Target="https://wiki.tiker.net/PyCuda/Examples/MatrixTranspose" TargetMode="External"/><Relationship Id="rId124" Type="http://schemas.openxmlformats.org/officeDocument/2006/relationships/hyperlink" Target="https://wiki.tiker.net/PyCuda/Examples/MatrixTranspose" TargetMode="External"/><Relationship Id="rId70" Type="http://schemas.openxmlformats.org/officeDocument/2006/relationships/hyperlink" Target="https://wiki.tiker.net/PyCuda/Examples/MatrixTranspose" TargetMode="External"/><Relationship Id="rId91" Type="http://schemas.openxmlformats.org/officeDocument/2006/relationships/hyperlink" Target="https://wiki.tiker.net/PyCuda/Examples/MatrixTranspose" TargetMode="External"/><Relationship Id="rId145" Type="http://schemas.openxmlformats.org/officeDocument/2006/relationships/hyperlink" Target="https://wiki.tiker.net/PyCuda/Examples/MatrixTranspose" TargetMode="External"/><Relationship Id="rId166" Type="http://schemas.openxmlformats.org/officeDocument/2006/relationships/hyperlink" Target="https://wiki.tiker.net/PyCuda/Examples/MatrixTranspose" TargetMode="External"/><Relationship Id="rId187" Type="http://schemas.openxmlformats.org/officeDocument/2006/relationships/hyperlink" Target="https://wiki.tiker.net/PyCuda/Examples/MatrixTranspose" TargetMode="External"/><Relationship Id="rId1" Type="http://schemas.openxmlformats.org/officeDocument/2006/relationships/customXml" Target="../customXml/item1.xml"/><Relationship Id="rId212" Type="http://schemas.openxmlformats.org/officeDocument/2006/relationships/hyperlink" Target="https://wiki.tiker.net/PyCuda/Examples/MatrixTranspose" TargetMode="External"/><Relationship Id="rId233" Type="http://schemas.openxmlformats.org/officeDocument/2006/relationships/hyperlink" Target="https://wiki.tiker.net/PyCuda/Examples/MatrixTranspose" TargetMode="External"/><Relationship Id="rId28" Type="http://schemas.openxmlformats.org/officeDocument/2006/relationships/hyperlink" Target="https://wiki.tiker.net/PyCuda/Examples/MatrixTranspose" TargetMode="External"/><Relationship Id="rId49" Type="http://schemas.openxmlformats.org/officeDocument/2006/relationships/hyperlink" Target="https://wiki.tiker.net/PyCuda/Examples/MatrixTranspose" TargetMode="External"/><Relationship Id="rId114" Type="http://schemas.openxmlformats.org/officeDocument/2006/relationships/hyperlink" Target="https://wiki.tiker.net/PyCuda/Examples/MatrixTranspose" TargetMode="External"/><Relationship Id="rId60" Type="http://schemas.openxmlformats.org/officeDocument/2006/relationships/hyperlink" Target="https://wiki.tiker.net/PyCuda/Examples/MatrixTranspose" TargetMode="External"/><Relationship Id="rId81" Type="http://schemas.openxmlformats.org/officeDocument/2006/relationships/hyperlink" Target="https://wiki.tiker.net/PyCuda/Examples/MatrixTranspose" TargetMode="External"/><Relationship Id="rId135" Type="http://schemas.openxmlformats.org/officeDocument/2006/relationships/hyperlink" Target="https://wiki.tiker.net/PyCuda/Examples/MatrixTranspose" TargetMode="External"/><Relationship Id="rId156" Type="http://schemas.openxmlformats.org/officeDocument/2006/relationships/hyperlink" Target="https://wiki.tiker.net/PyCuda/Examples/MatrixTranspose" TargetMode="External"/><Relationship Id="rId177" Type="http://schemas.openxmlformats.org/officeDocument/2006/relationships/hyperlink" Target="https://wiki.tiker.net/PyCuda/Examples/MatrixTranspose" TargetMode="External"/><Relationship Id="rId198" Type="http://schemas.openxmlformats.org/officeDocument/2006/relationships/hyperlink" Target="https://wiki.tiker.net/PyCuda/Examples/MatrixTranspose" TargetMode="External"/><Relationship Id="rId202" Type="http://schemas.openxmlformats.org/officeDocument/2006/relationships/hyperlink" Target="https://wiki.tiker.net/PyCuda/Examples/MatrixTranspose" TargetMode="External"/><Relationship Id="rId223" Type="http://schemas.openxmlformats.org/officeDocument/2006/relationships/hyperlink" Target="https://wiki.tiker.net/PyCuda/Examples/MatrixTranspose" TargetMode="External"/><Relationship Id="rId18" Type="http://schemas.openxmlformats.org/officeDocument/2006/relationships/hyperlink" Target="https://wiki.tiker.net/PyCuda/Examples/MatrixTranspose" TargetMode="External"/><Relationship Id="rId39" Type="http://schemas.openxmlformats.org/officeDocument/2006/relationships/hyperlink" Target="https://wiki.tiker.net/PyCuda/Examples/MatrixTranspose" TargetMode="External"/><Relationship Id="rId50" Type="http://schemas.openxmlformats.org/officeDocument/2006/relationships/hyperlink" Target="https://wiki.tiker.net/PyCuda/Examples/MatrixTranspose" TargetMode="External"/><Relationship Id="rId104" Type="http://schemas.openxmlformats.org/officeDocument/2006/relationships/hyperlink" Target="https://wiki.tiker.net/PyCuda/Examples/MatrixTranspose" TargetMode="External"/><Relationship Id="rId125" Type="http://schemas.openxmlformats.org/officeDocument/2006/relationships/hyperlink" Target="https://wiki.tiker.net/PyCuda/Examples/MatrixTranspose" TargetMode="External"/><Relationship Id="rId146" Type="http://schemas.openxmlformats.org/officeDocument/2006/relationships/hyperlink" Target="https://wiki.tiker.net/PyCuda/Examples/MatrixTranspose" TargetMode="External"/><Relationship Id="rId167" Type="http://schemas.openxmlformats.org/officeDocument/2006/relationships/hyperlink" Target="https://wiki.tiker.net/PyCuda/Examples/MatrixTranspose" TargetMode="External"/><Relationship Id="rId188" Type="http://schemas.openxmlformats.org/officeDocument/2006/relationships/hyperlink" Target="https://wiki.tiker.net/PyCuda/Examples/MatrixTranspose" TargetMode="External"/><Relationship Id="rId71" Type="http://schemas.openxmlformats.org/officeDocument/2006/relationships/hyperlink" Target="https://wiki.tiker.net/PyCuda/Examples/MatrixTranspose" TargetMode="External"/><Relationship Id="rId92" Type="http://schemas.openxmlformats.org/officeDocument/2006/relationships/hyperlink" Target="https://wiki.tiker.net/PyCuda/Examples/MatrixTranspose" TargetMode="External"/><Relationship Id="rId213" Type="http://schemas.openxmlformats.org/officeDocument/2006/relationships/hyperlink" Target="https://wiki.tiker.net/PyCuda/Examples/MatrixTranspose" TargetMode="External"/><Relationship Id="rId234" Type="http://schemas.openxmlformats.org/officeDocument/2006/relationships/hyperlink" Target="http://eigen.tuxfamily.org/index.php?title=Main_Page" TargetMode="External"/><Relationship Id="rId2" Type="http://schemas.openxmlformats.org/officeDocument/2006/relationships/numbering" Target="numbering.xml"/><Relationship Id="rId29" Type="http://schemas.openxmlformats.org/officeDocument/2006/relationships/hyperlink" Target="https://wiki.tiker.net/PyCuda/Examples/MatrixTranspose" TargetMode="External"/><Relationship Id="rId40" Type="http://schemas.openxmlformats.org/officeDocument/2006/relationships/hyperlink" Target="https://wiki.tiker.net/PyCuda/Examples/MatrixTranspose" TargetMode="External"/><Relationship Id="rId115" Type="http://schemas.openxmlformats.org/officeDocument/2006/relationships/hyperlink" Target="https://wiki.tiker.net/PyCuda/Examples/MatrixTranspose" TargetMode="External"/><Relationship Id="rId136" Type="http://schemas.openxmlformats.org/officeDocument/2006/relationships/hyperlink" Target="https://wiki.tiker.net/PyCuda/Examples/MatrixTranspose" TargetMode="External"/><Relationship Id="rId157" Type="http://schemas.openxmlformats.org/officeDocument/2006/relationships/hyperlink" Target="https://wiki.tiker.net/PyCuda/Examples/MatrixTranspose" TargetMode="External"/><Relationship Id="rId178" Type="http://schemas.openxmlformats.org/officeDocument/2006/relationships/hyperlink" Target="https://wiki.tiker.net/PyCuda/Examples/MatrixTranspose" TargetMode="External"/><Relationship Id="rId61" Type="http://schemas.openxmlformats.org/officeDocument/2006/relationships/hyperlink" Target="https://wiki.tiker.net/PyCuda/Examples/MatrixTranspose" TargetMode="External"/><Relationship Id="rId82" Type="http://schemas.openxmlformats.org/officeDocument/2006/relationships/hyperlink" Target="https://wiki.tiker.net/PyCuda/Examples/MatrixTranspose" TargetMode="External"/><Relationship Id="rId199" Type="http://schemas.openxmlformats.org/officeDocument/2006/relationships/hyperlink" Target="https://wiki.tiker.net/PyCuda/Examples/MatrixTranspose" TargetMode="External"/><Relationship Id="rId203" Type="http://schemas.openxmlformats.org/officeDocument/2006/relationships/hyperlink" Target="https://wiki.tiker.net/PyCuda/Examples/MatrixTranspose" TargetMode="External"/><Relationship Id="rId19" Type="http://schemas.openxmlformats.org/officeDocument/2006/relationships/hyperlink" Target="https://wiki.tiker.net/PyCuda/Examples/MatrixTranspose" TargetMode="External"/><Relationship Id="rId224" Type="http://schemas.openxmlformats.org/officeDocument/2006/relationships/hyperlink" Target="https://wiki.tiker.net/PyCuda/Examples/MatrixTranspose" TargetMode="External"/><Relationship Id="rId30" Type="http://schemas.openxmlformats.org/officeDocument/2006/relationships/hyperlink" Target="https://wiki.tiker.net/PyCuda/Examples/MatrixTranspose" TargetMode="External"/><Relationship Id="rId105" Type="http://schemas.openxmlformats.org/officeDocument/2006/relationships/hyperlink" Target="https://wiki.tiker.net/PyCuda/Examples/MatrixTranspose" TargetMode="External"/><Relationship Id="rId126" Type="http://schemas.openxmlformats.org/officeDocument/2006/relationships/hyperlink" Target="https://wiki.tiker.net/PyCuda/Examples/MatrixTranspose" TargetMode="External"/><Relationship Id="rId147" Type="http://schemas.openxmlformats.org/officeDocument/2006/relationships/hyperlink" Target="https://wiki.tiker.net/PyCuda/Examples/MatrixTranspose" TargetMode="External"/><Relationship Id="rId168" Type="http://schemas.openxmlformats.org/officeDocument/2006/relationships/hyperlink" Target="https://wiki.tiker.net/PyCuda/Examples/MatrixTranspose" TargetMode="External"/><Relationship Id="rId51" Type="http://schemas.openxmlformats.org/officeDocument/2006/relationships/hyperlink" Target="https://wiki.tiker.net/PyCuda/Examples/MatrixTranspose" TargetMode="External"/><Relationship Id="rId72" Type="http://schemas.openxmlformats.org/officeDocument/2006/relationships/hyperlink" Target="https://wiki.tiker.net/PyCuda/Examples/MatrixTranspose" TargetMode="External"/><Relationship Id="rId93" Type="http://schemas.openxmlformats.org/officeDocument/2006/relationships/hyperlink" Target="https://wiki.tiker.net/PyCuda/Examples/MatrixTranspose" TargetMode="External"/><Relationship Id="rId189" Type="http://schemas.openxmlformats.org/officeDocument/2006/relationships/hyperlink" Target="https://wiki.tiker.net/PyCuda/Examples/MatrixTranspose" TargetMode="External"/><Relationship Id="rId3" Type="http://schemas.openxmlformats.org/officeDocument/2006/relationships/styles" Target="styles.xml"/><Relationship Id="rId214" Type="http://schemas.openxmlformats.org/officeDocument/2006/relationships/hyperlink" Target="https://wiki.tiker.net/PyCuda/Examples/MatrixTranspose" TargetMode="External"/><Relationship Id="rId235" Type="http://schemas.openxmlformats.org/officeDocument/2006/relationships/hyperlink" Target="https://en.wikipedia.org/wiki/Eigen_(C%2B%2B_library)" TargetMode="External"/><Relationship Id="rId116" Type="http://schemas.openxmlformats.org/officeDocument/2006/relationships/hyperlink" Target="https://wiki.tiker.net/PyCuda/Examples/MatrixTranspose" TargetMode="External"/><Relationship Id="rId137" Type="http://schemas.openxmlformats.org/officeDocument/2006/relationships/hyperlink" Target="https://wiki.tiker.net/PyCuda/Examples/MatrixTranspose" TargetMode="External"/><Relationship Id="rId158" Type="http://schemas.openxmlformats.org/officeDocument/2006/relationships/hyperlink" Target="https://wiki.tiker.net/PyCuda/Examples/MatrixTranspose" TargetMode="External"/><Relationship Id="rId20" Type="http://schemas.openxmlformats.org/officeDocument/2006/relationships/hyperlink" Target="https://wiki.tiker.net/PyCuda/Examples/MatrixTranspose" TargetMode="External"/><Relationship Id="rId41" Type="http://schemas.openxmlformats.org/officeDocument/2006/relationships/hyperlink" Target="https://wiki.tiker.net/PyCuda/Examples/MatrixTranspose" TargetMode="External"/><Relationship Id="rId62" Type="http://schemas.openxmlformats.org/officeDocument/2006/relationships/hyperlink" Target="https://wiki.tiker.net/PyCuda/Examples/MatrixTranspose" TargetMode="External"/><Relationship Id="rId83" Type="http://schemas.openxmlformats.org/officeDocument/2006/relationships/hyperlink" Target="https://wiki.tiker.net/PyCuda/Examples/MatrixTranspose" TargetMode="External"/><Relationship Id="rId179" Type="http://schemas.openxmlformats.org/officeDocument/2006/relationships/hyperlink" Target="https://wiki.tiker.net/PyCuda/Examples/MatrixTranspos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ash_000\Documents\Custom%20Office%20Templates\TEMPLATE_CLOUDIFI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9AF118-84F3-431E-8295-BB0CB28DBAC8}">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110DB-02F9-4614-81EE-C0C8E05DA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TEMPLATE_CLOUDIFIER.dotx</Template>
  <TotalTime>1790</TotalTime>
  <Pages>1</Pages>
  <Words>16076</Words>
  <Characters>91635</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Damian</dc:creator>
  <cp:keywords/>
  <dc:description/>
  <cp:lastModifiedBy>Andrei Ionut DAMIAN</cp:lastModifiedBy>
  <cp:revision>22</cp:revision>
  <cp:lastPrinted>2016-12-31T09:54:00Z</cp:lastPrinted>
  <dcterms:created xsi:type="dcterms:W3CDTF">2016-12-29T07:19:00Z</dcterms:created>
  <dcterms:modified xsi:type="dcterms:W3CDTF">2016-12-31T09:55:00Z</dcterms:modified>
</cp:coreProperties>
</file>